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C756EA" w:rsidRDefault="004A5C41" w:rsidP="004A5C41">
      <w:pPr>
        <w:pStyle w:val="afa"/>
      </w:pPr>
      <w:r w:rsidRPr="00C756EA">
        <w:rPr>
          <w:rFonts w:hint="eastAsia"/>
        </w:rPr>
        <w:t>南</w:t>
      </w:r>
      <w:r w:rsidRPr="00C756EA">
        <w:rPr>
          <w:rFonts w:hint="eastAsia"/>
        </w:rPr>
        <w:t xml:space="preserve">  </w:t>
      </w:r>
      <w:r w:rsidRPr="00C756EA">
        <w:rPr>
          <w:rFonts w:hint="eastAsia"/>
        </w:rPr>
        <w:t>阳</w:t>
      </w:r>
      <w:r w:rsidRPr="00C756EA">
        <w:rPr>
          <w:rFonts w:hint="eastAsia"/>
        </w:rPr>
        <w:t xml:space="preserve">  </w:t>
      </w:r>
      <w:r w:rsidRPr="00C756EA">
        <w:rPr>
          <w:rFonts w:hint="eastAsia"/>
        </w:rPr>
        <w:t>理</w:t>
      </w:r>
      <w:r w:rsidRPr="00C756EA">
        <w:rPr>
          <w:rFonts w:hint="eastAsia"/>
        </w:rPr>
        <w:t xml:space="preserve">  </w:t>
      </w:r>
      <w:r w:rsidRPr="00C756EA">
        <w:rPr>
          <w:rFonts w:hint="eastAsia"/>
        </w:rPr>
        <w:t>工</w:t>
      </w:r>
      <w:r w:rsidRPr="00C756EA">
        <w:rPr>
          <w:rFonts w:hint="eastAsia"/>
        </w:rPr>
        <w:t xml:space="preserve">  </w:t>
      </w:r>
      <w:r w:rsidRPr="00C756EA">
        <w:rPr>
          <w:rFonts w:hint="eastAsia"/>
        </w:rPr>
        <w:t>学</w:t>
      </w:r>
      <w:r w:rsidRPr="00C756EA">
        <w:rPr>
          <w:rFonts w:hint="eastAsia"/>
        </w:rPr>
        <w:t xml:space="preserve">  </w:t>
      </w:r>
      <w:r w:rsidRPr="00C756EA">
        <w:rPr>
          <w:rFonts w:hint="eastAsia"/>
        </w:rPr>
        <w:t>院</w:t>
      </w:r>
    </w:p>
    <w:p w:rsidR="004A5C41" w:rsidRPr="00C756EA" w:rsidRDefault="004A5C41" w:rsidP="004A5C41">
      <w:pPr>
        <w:pStyle w:val="afa"/>
      </w:pPr>
      <w:r w:rsidRPr="00C756EA">
        <w:rPr>
          <w:rFonts w:hint="eastAsia"/>
        </w:rPr>
        <w:t>本科生毕业设计</w:t>
      </w:r>
      <w:r w:rsidRPr="00C756EA">
        <w:rPr>
          <w:rFonts w:hint="eastAsia"/>
        </w:rPr>
        <w:t>(</w:t>
      </w:r>
      <w:r w:rsidRPr="00C756EA">
        <w:rPr>
          <w:rFonts w:hint="eastAsia"/>
        </w:rPr>
        <w:t>论文</w:t>
      </w:r>
      <w:r w:rsidRPr="00C756EA">
        <w:rPr>
          <w:rFonts w:hint="eastAsia"/>
        </w:rPr>
        <w:t>)</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DC1B82" w:rsidRDefault="004A5C41" w:rsidP="004A5C41">
      <w:pPr>
        <w:pStyle w:val="af6"/>
        <w:ind w:left="2352"/>
        <w:rPr>
          <w:rStyle w:val="af7"/>
        </w:rPr>
      </w:pPr>
      <w:r w:rsidRPr="00DC1B82">
        <w:rPr>
          <w:rStyle w:val="af7"/>
          <w:rFonts w:hint="eastAsia"/>
        </w:rPr>
        <w:t>学院(系)：</w:t>
      </w:r>
      <w:r>
        <w:rPr>
          <w:rStyle w:val="af7"/>
          <w:rFonts w:hint="eastAsia"/>
        </w:rPr>
        <w:tab/>
      </w:r>
      <w:r w:rsidR="00867B17" w:rsidRPr="00867B17">
        <w:rPr>
          <w:rStyle w:val="af7"/>
          <w:rFonts w:hint="eastAsia"/>
        </w:rPr>
        <w:t xml:space="preserve">      软件学院      </w:t>
      </w:r>
    </w:p>
    <w:p w:rsidR="004A5C41" w:rsidRPr="006A0015" w:rsidRDefault="004A5C41" w:rsidP="004A5C41">
      <w:pPr>
        <w:pStyle w:val="af6"/>
        <w:ind w:left="2352"/>
        <w:rPr>
          <w:rStyle w:val="af7"/>
        </w:rPr>
      </w:pPr>
      <w:r w:rsidRPr="006A0015">
        <w:rPr>
          <w:rStyle w:val="af7"/>
          <w:rFonts w:hint="eastAsia"/>
        </w:rPr>
        <w:t>专    业：</w:t>
      </w:r>
      <w:r w:rsidRPr="004056C7">
        <w:rPr>
          <w:rStyle w:val="af7"/>
          <w:rFonts w:hint="eastAsia"/>
        </w:rPr>
        <w:tab/>
      </w:r>
      <w:r w:rsidR="00867B17" w:rsidRPr="00867B17">
        <w:rPr>
          <w:rStyle w:val="af7"/>
          <w:rFonts w:hint="eastAsia"/>
        </w:rPr>
        <w:t xml:space="preserve">      软件工程      </w:t>
      </w:r>
    </w:p>
    <w:p w:rsidR="004A5C41" w:rsidRPr="006A0015" w:rsidRDefault="004A5C41" w:rsidP="004A5C41">
      <w:pPr>
        <w:pStyle w:val="af6"/>
        <w:ind w:left="2352"/>
        <w:rPr>
          <w:rStyle w:val="af7"/>
        </w:rPr>
      </w:pPr>
      <w:r w:rsidRPr="006A0015">
        <w:rPr>
          <w:rStyle w:val="af7"/>
          <w:rFonts w:hint="eastAsia"/>
        </w:rPr>
        <w:t>学    生：</w:t>
      </w:r>
      <w:r>
        <w:rPr>
          <w:rStyle w:val="af7"/>
          <w:rFonts w:hint="eastAsia"/>
        </w:rPr>
        <w:tab/>
      </w:r>
      <w:r w:rsidR="00867B17" w:rsidRPr="00867B17">
        <w:rPr>
          <w:rStyle w:val="af7"/>
          <w:rFonts w:hint="eastAsia"/>
        </w:rPr>
        <w:t xml:space="preserve">       暴印行       </w:t>
      </w:r>
    </w:p>
    <w:p w:rsidR="004A5C41" w:rsidRPr="006A0015" w:rsidRDefault="004A5C41" w:rsidP="004A5C41">
      <w:pPr>
        <w:pStyle w:val="af6"/>
        <w:ind w:left="2352"/>
        <w:rPr>
          <w:rStyle w:val="af7"/>
        </w:rPr>
      </w:pPr>
      <w:r w:rsidRPr="006A0015">
        <w:rPr>
          <w:rStyle w:val="af7"/>
          <w:rFonts w:hint="eastAsia"/>
        </w:rPr>
        <w:t>指导教师：</w:t>
      </w:r>
      <w:r>
        <w:rPr>
          <w:rStyle w:val="af7"/>
          <w:rFonts w:hint="eastAsia"/>
        </w:rPr>
        <w:tab/>
      </w:r>
      <w:r w:rsidR="00867B17" w:rsidRPr="00867B17">
        <w:rPr>
          <w:rStyle w:val="af7"/>
          <w:rFonts w:hint="eastAsia"/>
        </w:rPr>
        <w:t xml:space="preserve">        靳冰        </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4A5C41" w:rsidP="004A5C41">
      <w:pPr>
        <w:pStyle w:val="af8"/>
      </w:pPr>
      <w:r>
        <w:rPr>
          <w:rFonts w:hint="eastAsia"/>
        </w:rPr>
        <w:t xml:space="preserve">完成日期  </w:t>
      </w:r>
      <w:r w:rsidR="00867B17" w:rsidRPr="00867B17">
        <w:rPr>
          <w:rStyle w:val="af9"/>
        </w:rPr>
        <w:t xml:space="preserve">  2018  </w:t>
      </w:r>
      <w:r w:rsidRPr="00B026BF">
        <w:rPr>
          <w:rFonts w:hint="eastAsia"/>
        </w:rPr>
        <w:t xml:space="preserve"> </w:t>
      </w:r>
      <w:r>
        <w:rPr>
          <w:rFonts w:hint="eastAsia"/>
        </w:rPr>
        <w:t xml:space="preserve">年 </w:t>
      </w:r>
      <w:r w:rsidR="00867B17" w:rsidRPr="00867B17">
        <w:rPr>
          <w:rStyle w:val="af9"/>
        </w:rPr>
        <w:t xml:space="preserve">  04  </w:t>
      </w:r>
      <w:r>
        <w:rPr>
          <w:rFonts w:hint="eastAsia"/>
        </w:rPr>
        <w:t>月</w:t>
      </w:r>
    </w:p>
    <w:p w:rsidR="004A5C41" w:rsidRPr="004C7AB2" w:rsidRDefault="004A5C41" w:rsidP="004A5C41">
      <w:pPr>
        <w:pStyle w:val="a5"/>
      </w:pPr>
    </w:p>
    <w:p w:rsidR="004A5C41" w:rsidRPr="004C7AB2" w:rsidRDefault="004A5C41" w:rsidP="004A5C41">
      <w:pPr>
        <w:pStyle w:val="a5"/>
        <w:sectPr w:rsidR="004A5C41" w:rsidRPr="004C7AB2" w:rsidSect="0052657F">
          <w:headerReference w:type="even" r:id="rId9"/>
          <w:headerReference w:type="default" r:id="rId10"/>
          <w:footerReference w:type="even" r:id="rId11"/>
          <w:footerReference w:type="default" r:id="rId12"/>
          <w:headerReference w:type="first" r:id="rId13"/>
          <w:footerReference w:type="first" r:id="rId14"/>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E1628C" w:rsidRDefault="004A5C41" w:rsidP="004A5C41">
      <w:pPr>
        <w:pStyle w:val="af1"/>
      </w:pPr>
      <w:r>
        <w:rPr>
          <w:rFonts w:hint="eastAsia"/>
        </w:rPr>
        <w:t>南阳理工学院本科生毕业设计（论文）</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867B17" w:rsidP="00867B17">
      <w:pPr>
        <w:pStyle w:val="af5"/>
      </w:pPr>
      <w:r>
        <w:rPr>
          <w:rFonts w:hint="eastAsia"/>
        </w:rPr>
        <w:t>基于YOLOv2的左右手识别</w:t>
      </w:r>
      <w:r>
        <w:rPr>
          <w:rFonts w:hint="eastAsia"/>
        </w:rPr>
        <w:br/>
        <w:t>优化研究与实现</w:t>
      </w:r>
    </w:p>
    <w:p w:rsidR="004A5C41" w:rsidRPr="004C7AB2" w:rsidRDefault="004A5C41" w:rsidP="004A5C41">
      <w:pPr>
        <w:pStyle w:val="a5"/>
      </w:pPr>
    </w:p>
    <w:p w:rsidR="004A5C41" w:rsidRPr="004C7AB2" w:rsidRDefault="004A5C41" w:rsidP="004A5C41">
      <w:pPr>
        <w:pStyle w:val="a5"/>
      </w:pPr>
    </w:p>
    <w:p w:rsidR="004A5C41" w:rsidRPr="000942A7" w:rsidRDefault="00867B17" w:rsidP="00867B17">
      <w:pPr>
        <w:pStyle w:val="af3"/>
      </w:pPr>
      <w:r>
        <w:t>Optimization and Implementation of</w:t>
      </w:r>
      <w:r>
        <w:br/>
        <w:t>Left and Right Hand Recognition Based on YOLOv2</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C756EA" w:rsidRDefault="002D6FFA" w:rsidP="002D6FFA">
      <w:pPr>
        <w:pStyle w:val="af2"/>
      </w:pPr>
      <w:r>
        <w:rPr>
          <w:rFonts w:hint="eastAsia"/>
        </w:rPr>
        <w:t>总</w:t>
      </w:r>
      <w:r>
        <w:rPr>
          <w:rFonts w:hint="eastAsia"/>
        </w:rPr>
        <w:t xml:space="preserve">  </w:t>
      </w:r>
      <w:r>
        <w:rPr>
          <w:rFonts w:hint="eastAsia"/>
        </w:rPr>
        <w:t>计：毕业设计</w:t>
      </w:r>
      <w:r>
        <w:rPr>
          <w:rFonts w:hint="eastAsia"/>
        </w:rPr>
        <w:t>(</w:t>
      </w:r>
      <w:r>
        <w:rPr>
          <w:rFonts w:hint="eastAsia"/>
        </w:rPr>
        <w:t>论文</w:t>
      </w:r>
      <w:r w:rsidR="009C2FB7">
        <w:rPr>
          <w:rFonts w:hint="eastAsia"/>
        </w:rPr>
        <w:t>) 32</w:t>
      </w:r>
      <w:r>
        <w:rPr>
          <w:rFonts w:hint="eastAsia"/>
        </w:rPr>
        <w:t>页</w:t>
      </w:r>
    </w:p>
    <w:p w:rsidR="004A5C41" w:rsidRPr="00C756EA" w:rsidRDefault="002D6FFA" w:rsidP="002D6FFA">
      <w:pPr>
        <w:pStyle w:val="af2"/>
      </w:pPr>
      <w:r>
        <w:rPr>
          <w:rFonts w:hint="eastAsia"/>
        </w:rPr>
        <w:t>表</w:t>
      </w:r>
      <w:r>
        <w:rPr>
          <w:rFonts w:hint="eastAsia"/>
        </w:rPr>
        <w:t xml:space="preserve">  </w:t>
      </w:r>
      <w:r>
        <w:rPr>
          <w:rFonts w:hint="eastAsia"/>
        </w:rPr>
        <w:t>格：</w:t>
      </w:r>
      <w:r>
        <w:rPr>
          <w:rFonts w:hint="eastAsia"/>
        </w:rPr>
        <w:t xml:space="preserve">        </w:t>
      </w:r>
      <w:r w:rsidR="00E67053">
        <w:rPr>
          <w:rFonts w:hint="eastAsia"/>
        </w:rPr>
        <w:t xml:space="preserve">       </w:t>
      </w:r>
      <w:r>
        <w:fldChar w:fldCharType="begin">
          <w:ffData>
            <w:name w:val="请输入表格个数"/>
            <w:enabled/>
            <w:calcOnExit w:val="0"/>
            <w:textInput>
              <w:default w:val="1"/>
              <w:maxLength w:val="2"/>
            </w:textInput>
          </w:ffData>
        </w:fldChar>
      </w:r>
      <w:bookmarkStart w:id="0" w:name="请输入表格个数"/>
      <w:r>
        <w:instrText xml:space="preserve"> FORMTEXT </w:instrText>
      </w:r>
      <w:r>
        <w:fldChar w:fldCharType="separate"/>
      </w:r>
      <w:r w:rsidR="00FD6413">
        <w:rPr>
          <w:noProof/>
        </w:rPr>
        <w:t>1</w:t>
      </w:r>
      <w:r>
        <w:fldChar w:fldCharType="end"/>
      </w:r>
      <w:bookmarkEnd w:id="0"/>
      <w:r>
        <w:rPr>
          <w:rFonts w:hint="eastAsia"/>
        </w:rPr>
        <w:t>个</w:t>
      </w:r>
    </w:p>
    <w:p w:rsidR="004A5C41" w:rsidRPr="00C756EA" w:rsidRDefault="002D6FFA" w:rsidP="002D6FFA">
      <w:pPr>
        <w:pStyle w:val="af2"/>
      </w:pPr>
      <w:r>
        <w:rPr>
          <w:rFonts w:hint="eastAsia"/>
        </w:rPr>
        <w:t>图</w:t>
      </w:r>
      <w:r>
        <w:rPr>
          <w:rFonts w:hint="eastAsia"/>
        </w:rPr>
        <w:t xml:space="preserve">  </w:t>
      </w:r>
      <w:r>
        <w:rPr>
          <w:rFonts w:hint="eastAsia"/>
        </w:rPr>
        <w:t>片：</w:t>
      </w:r>
      <w:r>
        <w:rPr>
          <w:rFonts w:hint="eastAsia"/>
        </w:rPr>
        <w:t xml:space="preserve">        </w:t>
      </w:r>
      <w:r w:rsidR="00E67053">
        <w:rPr>
          <w:rFonts w:hint="eastAsia"/>
        </w:rPr>
        <w:t xml:space="preserve">      11</w:t>
      </w:r>
      <w:r>
        <w:rPr>
          <w:rFonts w:hint="eastAsia"/>
        </w:rPr>
        <w:t>个</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sectPr w:rsidR="004A5C41" w:rsidRPr="004C7AB2" w:rsidSect="0052657F">
          <w:headerReference w:type="default" r:id="rId15"/>
          <w:footerReference w:type="default" r:id="rId16"/>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Pr="004C7AB2" w:rsidRDefault="004A5C41" w:rsidP="004A5C41">
      <w:pPr>
        <w:pStyle w:val="a5"/>
      </w:pPr>
    </w:p>
    <w:p w:rsidR="004A5C41" w:rsidRPr="00D41403" w:rsidRDefault="004A5C41" w:rsidP="004A5C41">
      <w:pPr>
        <w:pStyle w:val="23"/>
      </w:pPr>
      <w:r w:rsidRPr="00D41403">
        <w:rPr>
          <w:rFonts w:hint="eastAsia"/>
        </w:rPr>
        <w:t>南</w:t>
      </w:r>
      <w:r>
        <w:rPr>
          <w:rFonts w:hint="eastAsia"/>
        </w:rPr>
        <w:t xml:space="preserve"> </w:t>
      </w:r>
      <w:r w:rsidRPr="00D41403">
        <w:rPr>
          <w:rFonts w:hint="eastAsia"/>
        </w:rPr>
        <w:t>阳</w:t>
      </w:r>
      <w:r>
        <w:rPr>
          <w:rFonts w:hint="eastAsia"/>
        </w:rPr>
        <w:t xml:space="preserve"> </w:t>
      </w:r>
      <w:r w:rsidRPr="00D41403">
        <w:rPr>
          <w:rFonts w:hint="eastAsia"/>
        </w:rPr>
        <w:t>理</w:t>
      </w:r>
      <w:r>
        <w:rPr>
          <w:rFonts w:hint="eastAsia"/>
        </w:rPr>
        <w:t xml:space="preserve"> </w:t>
      </w:r>
      <w:r w:rsidRPr="00D41403">
        <w:rPr>
          <w:rFonts w:hint="eastAsia"/>
        </w:rPr>
        <w:t>工</w:t>
      </w:r>
      <w:r>
        <w:rPr>
          <w:rFonts w:hint="eastAsia"/>
        </w:rPr>
        <w:t xml:space="preserve"> </w:t>
      </w:r>
      <w:r w:rsidRPr="00D41403">
        <w:rPr>
          <w:rFonts w:hint="eastAsia"/>
        </w:rPr>
        <w:t>学</w:t>
      </w:r>
      <w:r>
        <w:rPr>
          <w:rFonts w:hint="eastAsia"/>
        </w:rPr>
        <w:t xml:space="preserve"> </w:t>
      </w:r>
      <w:r w:rsidRPr="00D41403">
        <w:rPr>
          <w:rFonts w:hint="eastAsia"/>
        </w:rPr>
        <w:t>院</w:t>
      </w:r>
      <w:r>
        <w:rPr>
          <w:rFonts w:hint="eastAsia"/>
        </w:rPr>
        <w:t xml:space="preserve"> </w:t>
      </w:r>
      <w:r w:rsidRPr="00D41403">
        <w:rPr>
          <w:rFonts w:hint="eastAsia"/>
        </w:rPr>
        <w:t>本</w:t>
      </w:r>
      <w:r>
        <w:rPr>
          <w:rFonts w:hint="eastAsia"/>
        </w:rPr>
        <w:t xml:space="preserve"> </w:t>
      </w:r>
      <w:r w:rsidRPr="00D41403">
        <w:rPr>
          <w:rFonts w:hint="eastAsia"/>
        </w:rPr>
        <w:t>科</w:t>
      </w:r>
      <w:r>
        <w:rPr>
          <w:rFonts w:hint="eastAsia"/>
        </w:rPr>
        <w:t xml:space="preserve"> </w:t>
      </w:r>
      <w:r w:rsidRPr="00D41403">
        <w:rPr>
          <w:rFonts w:hint="eastAsia"/>
        </w:rPr>
        <w:t>毕</w:t>
      </w:r>
      <w:r>
        <w:rPr>
          <w:rFonts w:hint="eastAsia"/>
        </w:rPr>
        <w:t xml:space="preserve"> </w:t>
      </w:r>
      <w:r w:rsidRPr="00D41403">
        <w:rPr>
          <w:rFonts w:hint="eastAsia"/>
        </w:rPr>
        <w:t>业</w:t>
      </w:r>
      <w:r>
        <w:rPr>
          <w:rFonts w:hint="eastAsia"/>
        </w:rPr>
        <w:t xml:space="preserve"> </w:t>
      </w:r>
      <w:r w:rsidRPr="00D41403">
        <w:rPr>
          <w:rFonts w:hint="eastAsia"/>
        </w:rPr>
        <w:t>设</w:t>
      </w:r>
      <w:r>
        <w:rPr>
          <w:rFonts w:hint="eastAsia"/>
        </w:rPr>
        <w:t xml:space="preserve"> </w:t>
      </w:r>
      <w:r w:rsidRPr="00D41403">
        <w:rPr>
          <w:rFonts w:hint="eastAsia"/>
        </w:rPr>
        <w:t>计</w:t>
      </w:r>
      <w:r>
        <w:rPr>
          <w:rFonts w:hint="eastAsia"/>
        </w:rPr>
        <w:t>(</w:t>
      </w:r>
      <w:r w:rsidRPr="00D41403">
        <w:rPr>
          <w:rFonts w:hint="eastAsia"/>
        </w:rPr>
        <w:t>论文</w:t>
      </w:r>
      <w:r>
        <w:rPr>
          <w:rFonts w:hint="eastAsia"/>
        </w:rPr>
        <w:t>)</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2D6FFA" w:rsidP="002D6FFA">
      <w:pPr>
        <w:pStyle w:val="26"/>
      </w:pPr>
      <w:r>
        <w:rPr>
          <w:rFonts w:hint="eastAsia"/>
        </w:rPr>
        <w:t>基于</w:t>
      </w:r>
      <w:r>
        <w:t>YOLOv2的左右手识别</w:t>
      </w:r>
      <w:r>
        <w:br/>
        <w:t>优化研究与实现</w:t>
      </w:r>
    </w:p>
    <w:p w:rsidR="004A5C41" w:rsidRDefault="004A5C41" w:rsidP="002D6FFA">
      <w:pPr>
        <w:pStyle w:val="28"/>
      </w:pPr>
    </w:p>
    <w:p w:rsidR="004A5C41" w:rsidRPr="004C7AB2" w:rsidRDefault="004A5C41" w:rsidP="004A5C41">
      <w:pPr>
        <w:pStyle w:val="a5"/>
      </w:pPr>
    </w:p>
    <w:p w:rsidR="004A5C41" w:rsidRDefault="002D6FFA" w:rsidP="002D6FFA">
      <w:pPr>
        <w:pStyle w:val="24"/>
      </w:pPr>
      <w:r>
        <w:t>Optimization and Implementation of</w:t>
      </w:r>
      <w:r>
        <w:br/>
        <w:t>Left and Right Hand Recognition Based on YOLOv2</w:t>
      </w:r>
    </w:p>
    <w:p w:rsidR="004A5C41" w:rsidRPr="00501CCE" w:rsidRDefault="004A5C41" w:rsidP="002D6FFA">
      <w:pPr>
        <w:pStyle w:val="25"/>
        <w:ind w:right="630"/>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院</w:t>
      </w:r>
      <w:r w:rsidRPr="002B2EA0">
        <w:rPr>
          <w:rFonts w:hint="eastAsia"/>
        </w:rPr>
        <w:t>(</w:t>
      </w:r>
      <w:r w:rsidRPr="002B2EA0">
        <w:rPr>
          <w:rFonts w:hint="eastAsia"/>
        </w:rPr>
        <w:t>系</w:t>
      </w:r>
      <w:r w:rsidRPr="002B2EA0">
        <w:rPr>
          <w:rFonts w:hint="eastAsia"/>
        </w:rPr>
        <w:t>)</w:t>
      </w:r>
      <w:r>
        <w:rPr>
          <w:rFonts w:hint="eastAsia"/>
        </w:rPr>
        <w:t>：</w:t>
      </w:r>
      <w:r>
        <w:rPr>
          <w:rFonts w:hint="eastAsia"/>
        </w:rPr>
        <w:tab/>
      </w:r>
      <w:r w:rsidR="002D6FFA" w:rsidRPr="002D6FFA">
        <w:rPr>
          <w:rStyle w:val="21"/>
          <w:rFonts w:hint="eastAsia"/>
        </w:rPr>
        <w:t xml:space="preserve">      软件学院      </w:t>
      </w:r>
    </w:p>
    <w:p w:rsidR="004A5C41" w:rsidRPr="002B2EA0" w:rsidRDefault="004A5C41" w:rsidP="004A5C41">
      <w:pPr>
        <w:pStyle w:val="20"/>
        <w:ind w:left="2310"/>
      </w:pPr>
      <w:r w:rsidRPr="002B2EA0">
        <w:rPr>
          <w:rFonts w:hint="eastAsia"/>
        </w:rPr>
        <w:t>专</w:t>
      </w:r>
      <w:r w:rsidRPr="002B2EA0">
        <w:rPr>
          <w:rFonts w:hint="eastAsia"/>
        </w:rPr>
        <w:t xml:space="preserve">       </w:t>
      </w:r>
      <w:r w:rsidRPr="002B2EA0">
        <w:rPr>
          <w:rFonts w:hint="eastAsia"/>
        </w:rPr>
        <w:t>业</w:t>
      </w:r>
      <w:r>
        <w:rPr>
          <w:rFonts w:hint="eastAsia"/>
        </w:rPr>
        <w:t>：</w:t>
      </w:r>
      <w:r>
        <w:rPr>
          <w:rFonts w:hint="eastAsia"/>
        </w:rPr>
        <w:tab/>
      </w:r>
      <w:r w:rsidR="002D6FFA" w:rsidRPr="002D6FFA">
        <w:rPr>
          <w:rStyle w:val="21"/>
          <w:rFonts w:hint="eastAsia"/>
        </w:rPr>
        <w:t xml:space="preserve">      软件工程      </w:t>
      </w: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生</w:t>
      </w:r>
      <w:r w:rsidRPr="002B2EA0">
        <w:rPr>
          <w:rFonts w:hint="eastAsia"/>
        </w:rPr>
        <w:t xml:space="preserve"> </w:t>
      </w:r>
      <w:r w:rsidRPr="002B2EA0">
        <w:rPr>
          <w:rFonts w:hint="eastAsia"/>
        </w:rPr>
        <w:t>姓</w:t>
      </w:r>
      <w:r w:rsidRPr="002B2EA0">
        <w:rPr>
          <w:rFonts w:hint="eastAsia"/>
        </w:rPr>
        <w:t xml:space="preserve"> </w:t>
      </w:r>
      <w:r w:rsidRPr="002B2EA0">
        <w:rPr>
          <w:rFonts w:hint="eastAsia"/>
        </w:rPr>
        <w:t>名</w:t>
      </w:r>
      <w:r>
        <w:rPr>
          <w:rFonts w:hint="eastAsia"/>
        </w:rPr>
        <w:t>：</w:t>
      </w:r>
      <w:r>
        <w:rPr>
          <w:rFonts w:hint="eastAsia"/>
        </w:rPr>
        <w:tab/>
      </w:r>
      <w:r w:rsidR="002D6FFA" w:rsidRPr="002D6FFA">
        <w:rPr>
          <w:rStyle w:val="21"/>
          <w:rFonts w:hint="eastAsia"/>
        </w:rPr>
        <w:t xml:space="preserve">       暴印行       </w:t>
      </w: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号</w:t>
      </w:r>
      <w:r>
        <w:rPr>
          <w:rFonts w:hint="eastAsia"/>
        </w:rPr>
        <w:t>：</w:t>
      </w:r>
      <w:r>
        <w:rPr>
          <w:rFonts w:hint="eastAsia"/>
        </w:rPr>
        <w:tab/>
      </w:r>
      <w:r w:rsidR="002D6FFA" w:rsidRPr="002D6FFA">
        <w:rPr>
          <w:rStyle w:val="21"/>
        </w:rPr>
        <w:t xml:space="preserve">      </w:t>
      </w:r>
      <w:r w:rsidR="00C30118">
        <w:rPr>
          <w:rStyle w:val="21"/>
          <w:rFonts w:hint="eastAsia"/>
        </w:rPr>
        <w:t>1415925239</w:t>
      </w:r>
      <w:r w:rsidR="002D6FFA" w:rsidRPr="002D6FFA">
        <w:rPr>
          <w:rStyle w:val="21"/>
        </w:rPr>
        <w:t xml:space="preserve">    </w:t>
      </w:r>
    </w:p>
    <w:p w:rsidR="004A5C41" w:rsidRDefault="004A5C41" w:rsidP="004A5C41">
      <w:pPr>
        <w:pStyle w:val="20"/>
        <w:ind w:left="2310"/>
        <w:rPr>
          <w:rStyle w:val="21"/>
        </w:rPr>
      </w:pPr>
      <w:r w:rsidRPr="002B2EA0">
        <w:rPr>
          <w:rFonts w:hint="eastAsia"/>
        </w:rPr>
        <w:t>指导教师</w:t>
      </w:r>
      <w:r w:rsidRPr="002B2EA0">
        <w:rPr>
          <w:rFonts w:hint="eastAsia"/>
        </w:rPr>
        <w:t>(</w:t>
      </w:r>
      <w:r w:rsidRPr="002B2EA0">
        <w:rPr>
          <w:rFonts w:hint="eastAsia"/>
        </w:rPr>
        <w:t>职称</w:t>
      </w:r>
      <w:r w:rsidRPr="002B2EA0">
        <w:rPr>
          <w:rFonts w:hint="eastAsia"/>
        </w:rPr>
        <w:t>)</w:t>
      </w:r>
      <w:r>
        <w:rPr>
          <w:rFonts w:hint="eastAsia"/>
        </w:rPr>
        <w:t>：</w:t>
      </w:r>
      <w:r>
        <w:rPr>
          <w:rFonts w:hint="eastAsia"/>
        </w:rPr>
        <w:tab/>
      </w:r>
      <w:r w:rsidR="002D6FFA" w:rsidRPr="002D6FFA">
        <w:rPr>
          <w:rStyle w:val="21"/>
          <w:rFonts w:hint="eastAsia"/>
        </w:rPr>
        <w:t xml:space="preserve">     靳冰  讲师     </w:t>
      </w:r>
    </w:p>
    <w:p w:rsidR="002D6FFA" w:rsidRDefault="002D6FFA" w:rsidP="004A5C41">
      <w:pPr>
        <w:pStyle w:val="20"/>
        <w:ind w:left="2310"/>
      </w:pPr>
      <w:r>
        <w:rPr>
          <w:rFonts w:hint="eastAsia"/>
        </w:rPr>
        <w:t>评</w:t>
      </w:r>
      <w:r>
        <w:rPr>
          <w:rFonts w:hint="eastAsia"/>
        </w:rPr>
        <w:t xml:space="preserve"> </w:t>
      </w:r>
      <w:r>
        <w:rPr>
          <w:rFonts w:hint="eastAsia"/>
        </w:rPr>
        <w:t>阅</w:t>
      </w:r>
      <w:r>
        <w:rPr>
          <w:rFonts w:hint="eastAsia"/>
        </w:rPr>
        <w:t xml:space="preserve"> </w:t>
      </w:r>
      <w:r>
        <w:rPr>
          <w:rFonts w:hint="eastAsia"/>
        </w:rPr>
        <w:t>教</w:t>
      </w:r>
      <w:r>
        <w:rPr>
          <w:rFonts w:hint="eastAsia"/>
        </w:rPr>
        <w:t xml:space="preserve"> </w:t>
      </w:r>
      <w:r>
        <w:rPr>
          <w:rFonts w:hint="eastAsia"/>
        </w:rPr>
        <w:t>师：</w:t>
      </w:r>
      <w:r>
        <w:rPr>
          <w:rFonts w:hint="eastAsia"/>
        </w:rPr>
        <w:tab/>
      </w:r>
      <w:r w:rsidRPr="002D6FFA">
        <w:rPr>
          <w:rStyle w:val="21"/>
        </w:rPr>
        <w:t xml:space="preserve">                   </w:t>
      </w:r>
    </w:p>
    <w:p w:rsidR="004A5C41" w:rsidRPr="002B2EA0" w:rsidRDefault="004A5C41" w:rsidP="004A5C41">
      <w:pPr>
        <w:pStyle w:val="20"/>
        <w:ind w:left="2310"/>
      </w:pPr>
      <w:r w:rsidRPr="002B2EA0">
        <w:rPr>
          <w:rFonts w:hint="eastAsia"/>
        </w:rPr>
        <w:t>完</w:t>
      </w:r>
      <w:r w:rsidRPr="002B2EA0">
        <w:rPr>
          <w:rFonts w:hint="eastAsia"/>
        </w:rPr>
        <w:t xml:space="preserve"> </w:t>
      </w:r>
      <w:r w:rsidRPr="002B2EA0">
        <w:rPr>
          <w:rFonts w:hint="eastAsia"/>
        </w:rPr>
        <w:t>成</w:t>
      </w:r>
      <w:r w:rsidRPr="002B2EA0">
        <w:rPr>
          <w:rFonts w:hint="eastAsia"/>
        </w:rPr>
        <w:t xml:space="preserve"> </w:t>
      </w:r>
      <w:r w:rsidRPr="002B2EA0">
        <w:rPr>
          <w:rFonts w:hint="eastAsia"/>
        </w:rPr>
        <w:t>日</w:t>
      </w:r>
      <w:r w:rsidRPr="002B2EA0">
        <w:rPr>
          <w:rFonts w:hint="eastAsia"/>
        </w:rPr>
        <w:t xml:space="preserve"> </w:t>
      </w:r>
      <w:r w:rsidRPr="002B2EA0">
        <w:rPr>
          <w:rFonts w:hint="eastAsia"/>
        </w:rPr>
        <w:t>期</w:t>
      </w:r>
      <w:r>
        <w:rPr>
          <w:rFonts w:hint="eastAsia"/>
        </w:rPr>
        <w:t>：</w:t>
      </w:r>
      <w:r>
        <w:rPr>
          <w:rFonts w:hint="eastAsia"/>
        </w:rPr>
        <w:tab/>
      </w:r>
      <w:r w:rsidR="002D6FFA" w:rsidRPr="002D6FFA">
        <w:rPr>
          <w:rStyle w:val="21"/>
          <w:rFonts w:hint="eastAsia"/>
        </w:rPr>
        <w:t xml:space="preserve">  2018年</w:t>
      </w:r>
      <w:r w:rsidR="00C06CB4">
        <w:rPr>
          <w:rStyle w:val="21"/>
          <w:rFonts w:hint="eastAsia"/>
        </w:rPr>
        <w:t>04</w:t>
      </w:r>
      <w:r w:rsidR="002D6FFA" w:rsidRPr="002D6FFA">
        <w:rPr>
          <w:rStyle w:val="21"/>
          <w:rFonts w:hint="eastAsia"/>
        </w:rPr>
        <w:t>月</w:t>
      </w:r>
      <w:r w:rsidR="00C06CB4">
        <w:rPr>
          <w:rStyle w:val="21"/>
          <w:rFonts w:hint="eastAsia"/>
        </w:rPr>
        <w:t>16</w:t>
      </w:r>
      <w:r w:rsidR="002D6FFA" w:rsidRPr="002D6FFA">
        <w:rPr>
          <w:rStyle w:val="21"/>
          <w:rFonts w:hint="eastAsia"/>
        </w:rPr>
        <w:t xml:space="preserve">日  </w:t>
      </w:r>
    </w:p>
    <w:p w:rsidR="004A5C41" w:rsidRDefault="004A5C41" w:rsidP="004A5C41">
      <w:pPr>
        <w:pStyle w:val="a5"/>
      </w:pPr>
    </w:p>
    <w:p w:rsidR="004A5C41"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A7C6E" w:rsidRDefault="004A5C41" w:rsidP="004A5C41">
      <w:pPr>
        <w:pStyle w:val="22"/>
      </w:pPr>
      <w:r w:rsidRPr="004A7C6E">
        <w:rPr>
          <w:rFonts w:hint="eastAsia"/>
        </w:rPr>
        <w:t>南阳理工学院</w:t>
      </w:r>
    </w:p>
    <w:p w:rsidR="004A5C41" w:rsidRDefault="004A5C41" w:rsidP="004A5C41">
      <w:pPr>
        <w:pStyle w:val="22"/>
      </w:pPr>
      <w:r w:rsidRPr="004A7C6E">
        <w:rPr>
          <w:rFonts w:hint="eastAsia"/>
        </w:rPr>
        <w:t>Nanyang Institute of Technology</w:t>
      </w:r>
    </w:p>
    <w:p w:rsidR="004A5C41" w:rsidRPr="004C7AB2" w:rsidRDefault="004A5C41" w:rsidP="004A5C41">
      <w:pPr>
        <w:pStyle w:val="a5"/>
        <w:sectPr w:rsidR="004A5C41" w:rsidRPr="004C7AB2" w:rsidSect="0052657F">
          <w:headerReference w:type="default" r:id="rId17"/>
          <w:footerReference w:type="default" r:id="rId18"/>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Default="002D6FFA" w:rsidP="002D6FFA">
      <w:pPr>
        <w:pStyle w:val="aff1"/>
        <w:spacing w:before="240"/>
      </w:pPr>
      <w:r>
        <w:rPr>
          <w:rFonts w:hint="eastAsia"/>
        </w:rPr>
        <w:t>基于</w:t>
      </w:r>
      <w:r>
        <w:rPr>
          <w:rFonts w:hint="eastAsia"/>
        </w:rPr>
        <w:t>YOLOv2</w:t>
      </w:r>
      <w:r>
        <w:rPr>
          <w:rFonts w:hint="eastAsia"/>
        </w:rPr>
        <w:t>的左右手识别</w:t>
      </w:r>
      <w:r>
        <w:rPr>
          <w:rFonts w:hint="eastAsia"/>
        </w:rPr>
        <w:br/>
      </w:r>
      <w:r>
        <w:rPr>
          <w:rFonts w:hint="eastAsia"/>
        </w:rPr>
        <w:t>优化研究与实现</w:t>
      </w:r>
    </w:p>
    <w:p w:rsidR="004A5C41" w:rsidRPr="00E97E9A" w:rsidRDefault="004A5C41" w:rsidP="002D6FFA">
      <w:pPr>
        <w:pStyle w:val="aff4"/>
      </w:pPr>
    </w:p>
    <w:p w:rsidR="004A5C41" w:rsidRPr="006A0015" w:rsidRDefault="002D6FFA" w:rsidP="002D6FFA">
      <w:pPr>
        <w:pStyle w:val="aff0"/>
        <w:spacing w:before="120" w:after="120"/>
      </w:pPr>
      <w:r>
        <w:rPr>
          <w:rFonts w:hint="eastAsia"/>
        </w:rPr>
        <w:t>软件工程</w:t>
      </w:r>
      <w:r>
        <w:rPr>
          <w:rFonts w:hint="eastAsia"/>
        </w:rPr>
        <w:t xml:space="preserve"> </w:t>
      </w:r>
      <w:r>
        <w:rPr>
          <w:rFonts w:hint="eastAsia"/>
        </w:rPr>
        <w:t>暴印行</w:t>
      </w:r>
    </w:p>
    <w:p w:rsidR="004A5C41" w:rsidRPr="006A0015" w:rsidRDefault="004A5C41" w:rsidP="004A5C41">
      <w:pPr>
        <w:pStyle w:val="aff0"/>
        <w:spacing w:before="120" w:after="120"/>
        <w:sectPr w:rsidR="004A5C41" w:rsidRPr="006A0015" w:rsidSect="0052657F">
          <w:footerReference w:type="default" r:id="rId19"/>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Default="001D5205" w:rsidP="00D34247">
      <w:pPr>
        <w:pStyle w:val="a3"/>
      </w:pPr>
      <w:r>
        <w:rPr>
          <w:rFonts w:hint="eastAsia"/>
        </w:rPr>
        <w:lastRenderedPageBreak/>
        <w:t>目前</w:t>
      </w:r>
      <w:r w:rsidR="0028236C">
        <w:rPr>
          <w:rFonts w:hint="eastAsia"/>
        </w:rPr>
        <w:t>全球最先进</w:t>
      </w:r>
      <w:r w:rsidR="00F11AF8">
        <w:rPr>
          <w:rFonts w:hint="eastAsia"/>
        </w:rPr>
        <w:t>的</w:t>
      </w:r>
      <w:r w:rsidR="00A155F5">
        <w:rPr>
          <w:rFonts w:hint="eastAsia"/>
        </w:rPr>
        <w:t>一些</w:t>
      </w:r>
      <w:r w:rsidR="0028236C" w:rsidRPr="0028236C">
        <w:rPr>
          <w:rFonts w:hint="eastAsia"/>
        </w:rPr>
        <w:t>物体检测</w:t>
      </w:r>
      <w:r w:rsidR="0028236C">
        <w:rPr>
          <w:rFonts w:hint="eastAsia"/>
        </w:rPr>
        <w:t>方法都需要</w:t>
      </w:r>
      <w:r w:rsidR="0028236C" w:rsidRPr="0028236C">
        <w:rPr>
          <w:rFonts w:hint="eastAsia"/>
        </w:rPr>
        <w:t>设置</w:t>
      </w:r>
      <w:r w:rsidR="0028236C">
        <w:rPr>
          <w:rFonts w:hint="eastAsia"/>
        </w:rPr>
        <w:t>一个有目的性的</w:t>
      </w:r>
      <w:r w:rsidR="00E02078">
        <w:rPr>
          <w:rFonts w:hint="eastAsia"/>
        </w:rPr>
        <w:t>分类器来执行检测，</w:t>
      </w:r>
      <w:r w:rsidR="00B6171F">
        <w:rPr>
          <w:rFonts w:hint="eastAsia"/>
        </w:rPr>
        <w:t>而</w:t>
      </w:r>
      <w:r w:rsidR="00E02078" w:rsidRPr="00E02078">
        <w:rPr>
          <w:rFonts w:hint="eastAsia"/>
        </w:rPr>
        <w:t>YOLO</w:t>
      </w:r>
      <w:r w:rsidR="00E02078">
        <w:rPr>
          <w:rFonts w:hint="eastAsia"/>
        </w:rPr>
        <w:t>（You Only Look Once）</w:t>
      </w:r>
      <w:r w:rsidR="00E02078" w:rsidRPr="00E02078">
        <w:rPr>
          <w:rFonts w:hint="eastAsia"/>
        </w:rPr>
        <w:t>是一种全新的</w:t>
      </w:r>
      <w:r w:rsidR="005F669A">
        <w:rPr>
          <w:rFonts w:hint="eastAsia"/>
        </w:rPr>
        <w:t>实时</w:t>
      </w:r>
      <w:r w:rsidR="00E02078" w:rsidRPr="00E02078">
        <w:rPr>
          <w:rFonts w:hint="eastAsia"/>
        </w:rPr>
        <w:t>物体检测方法</w:t>
      </w:r>
      <w:r w:rsidR="00B6171F">
        <w:rPr>
          <w:rFonts w:hint="eastAsia"/>
        </w:rPr>
        <w:t>,将</w:t>
      </w:r>
      <w:r w:rsidR="00B6171F" w:rsidRPr="00B6171F">
        <w:rPr>
          <w:rFonts w:hint="eastAsia"/>
        </w:rPr>
        <w:t>边界框和类别概率</w:t>
      </w:r>
      <w:r w:rsidR="00B6171F">
        <w:rPr>
          <w:rFonts w:hint="eastAsia"/>
        </w:rPr>
        <w:t>关联到一个整体，</w:t>
      </w:r>
      <w:r w:rsidR="00B22ADE">
        <w:rPr>
          <w:rFonts w:hint="eastAsia"/>
        </w:rPr>
        <w:t>设计成一个简单</w:t>
      </w:r>
      <w:r w:rsidR="00B6171F" w:rsidRPr="00B6171F">
        <w:rPr>
          <w:rFonts w:hint="eastAsia"/>
        </w:rPr>
        <w:t>的回归问题</w:t>
      </w:r>
      <w:r w:rsidR="00E02078" w:rsidRPr="00E02078">
        <w:rPr>
          <w:rFonts w:hint="eastAsia"/>
        </w:rPr>
        <w:t>。</w:t>
      </w:r>
      <w:r w:rsidR="005804A6">
        <w:rPr>
          <w:rFonts w:hint="eastAsia"/>
        </w:rPr>
        <w:t>YOLOv2是</w:t>
      </w:r>
      <w:r w:rsidR="000043D6">
        <w:rPr>
          <w:rFonts w:hint="eastAsia"/>
        </w:rPr>
        <w:t>YOLO</w:t>
      </w:r>
      <w:r w:rsidR="005804A6">
        <w:rPr>
          <w:rFonts w:hint="eastAsia"/>
        </w:rPr>
        <w:t>的升级版本，使用多种分辨率</w:t>
      </w:r>
      <w:r w:rsidR="00E328A2">
        <w:rPr>
          <w:rFonts w:hint="eastAsia"/>
        </w:rPr>
        <w:t>数据</w:t>
      </w:r>
      <w:r w:rsidR="00913966">
        <w:rPr>
          <w:rFonts w:hint="eastAsia"/>
        </w:rPr>
        <w:t>输入</w:t>
      </w:r>
      <w:r w:rsidR="005804A6">
        <w:rPr>
          <w:rFonts w:hint="eastAsia"/>
        </w:rPr>
        <w:t>的</w:t>
      </w:r>
      <w:r w:rsidR="005804A6" w:rsidRPr="005804A6">
        <w:rPr>
          <w:rFonts w:hint="eastAsia"/>
        </w:rPr>
        <w:t>训练方法，</w:t>
      </w:r>
      <w:r w:rsidR="005804A6">
        <w:rPr>
          <w:rFonts w:hint="eastAsia"/>
        </w:rPr>
        <w:t>在精度</w:t>
      </w:r>
      <w:r w:rsidR="005804A6" w:rsidRPr="005804A6">
        <w:rPr>
          <w:rFonts w:hint="eastAsia"/>
        </w:rPr>
        <w:t>和</w:t>
      </w:r>
      <w:r w:rsidR="005804A6">
        <w:rPr>
          <w:rFonts w:hint="eastAsia"/>
        </w:rPr>
        <w:t>速度</w:t>
      </w:r>
      <w:r w:rsidR="005804A6" w:rsidRPr="005804A6">
        <w:rPr>
          <w:rFonts w:hint="eastAsia"/>
        </w:rPr>
        <w:t>之间</w:t>
      </w:r>
      <w:r w:rsidR="00942431">
        <w:rPr>
          <w:rFonts w:hint="eastAsia"/>
        </w:rPr>
        <w:t>做</w:t>
      </w:r>
      <w:r w:rsidR="005804A6" w:rsidRPr="005804A6">
        <w:rPr>
          <w:rFonts w:hint="eastAsia"/>
        </w:rPr>
        <w:t>了一个</w:t>
      </w:r>
      <w:r w:rsidR="00942431">
        <w:rPr>
          <w:rFonts w:hint="eastAsia"/>
        </w:rPr>
        <w:t>平衡</w:t>
      </w:r>
      <w:r w:rsidR="00086FB2">
        <w:rPr>
          <w:rFonts w:hint="eastAsia"/>
        </w:rPr>
        <w:t>，从而使其性能达到最优</w:t>
      </w:r>
      <w:r w:rsidR="005804A6" w:rsidRPr="005804A6">
        <w:rPr>
          <w:rFonts w:hint="eastAsia"/>
        </w:rPr>
        <w:t>。</w:t>
      </w:r>
      <w:r w:rsidR="00384317">
        <w:rPr>
          <w:rFonts w:hint="eastAsia"/>
        </w:rPr>
        <w:t>要</w:t>
      </w:r>
      <w:r w:rsidR="00384317" w:rsidRPr="00384317">
        <w:rPr>
          <w:rFonts w:hint="eastAsia"/>
        </w:rPr>
        <w:t>实现</w:t>
      </w:r>
      <w:r w:rsidR="00D34247" w:rsidRPr="00D34247">
        <w:rPr>
          <w:rFonts w:hint="eastAsia"/>
        </w:rPr>
        <w:t>基于YOLOv2的左右手识别，首先需要组建一个网络模型，</w:t>
      </w:r>
      <w:r w:rsidR="00384317">
        <w:rPr>
          <w:rFonts w:hint="eastAsia"/>
        </w:rPr>
        <w:t>然后采集并标注大量应用场景数据，</w:t>
      </w:r>
      <w:r w:rsidR="00D34247" w:rsidRPr="00D34247">
        <w:rPr>
          <w:rFonts w:hint="eastAsia"/>
        </w:rPr>
        <w:t>进行模型训练</w:t>
      </w:r>
      <w:r w:rsidR="00384317">
        <w:rPr>
          <w:rFonts w:hint="eastAsia"/>
        </w:rPr>
        <w:t>及优化</w:t>
      </w:r>
      <w:r w:rsidR="00192608">
        <w:rPr>
          <w:rFonts w:hint="eastAsia"/>
        </w:rPr>
        <w:t>，得到权重文件，最后运用这个训练好的权重文件把</w:t>
      </w:r>
      <w:r w:rsidR="00547CB7">
        <w:rPr>
          <w:rFonts w:hint="eastAsia"/>
        </w:rPr>
        <w:t>图片中的左</w:t>
      </w:r>
      <w:r w:rsidR="00D34247" w:rsidRPr="00D34247">
        <w:rPr>
          <w:rFonts w:hint="eastAsia"/>
        </w:rPr>
        <w:t>右手识别出来。</w:t>
      </w:r>
      <w:r w:rsidR="007C20F0" w:rsidRPr="007C20F0">
        <w:rPr>
          <w:rFonts w:hint="eastAsia"/>
        </w:rPr>
        <w:t>基于YOLOv2的左右手识别</w:t>
      </w:r>
      <w:r w:rsidR="006B5A95">
        <w:rPr>
          <w:rFonts w:hint="eastAsia"/>
        </w:rPr>
        <w:t>速度和精度都相当高</w:t>
      </w:r>
      <w:r w:rsidR="00D34247" w:rsidRPr="00D34247">
        <w:rPr>
          <w:rFonts w:hint="eastAsia"/>
        </w:rPr>
        <w:t>。基础模型</w:t>
      </w:r>
      <w:r w:rsidR="007F2F9B" w:rsidRPr="007F2F9B">
        <w:rPr>
          <w:rFonts w:hint="eastAsia"/>
        </w:rPr>
        <w:t>速度</w:t>
      </w:r>
      <w:r w:rsidR="00D34247" w:rsidRPr="00D34247">
        <w:rPr>
          <w:rFonts w:hint="eastAsia"/>
        </w:rPr>
        <w:t>可以达到</w:t>
      </w:r>
      <w:r w:rsidR="00307BC3">
        <w:rPr>
          <w:rFonts w:hint="eastAsia"/>
        </w:rPr>
        <w:t>45</w:t>
      </w:r>
      <w:r w:rsidR="00D34247" w:rsidRPr="00D34247">
        <w:rPr>
          <w:rFonts w:hint="eastAsia"/>
        </w:rPr>
        <w:t>帧每秒，同时Mean AP (平均精度)</w:t>
      </w:r>
      <w:r w:rsidR="00E12DE5">
        <w:rPr>
          <w:rFonts w:hint="eastAsia"/>
        </w:rPr>
        <w:t>达到78.6%</w:t>
      </w:r>
      <w:r w:rsidR="00D34247" w:rsidRPr="00D34247">
        <w:rPr>
          <w:rFonts w:hint="eastAsia"/>
        </w:rPr>
        <w:t>。与目前的最先进的方法相比，虽然</w:t>
      </w:r>
      <w:r w:rsidR="0061539E">
        <w:rPr>
          <w:rFonts w:hint="eastAsia"/>
        </w:rPr>
        <w:t>YOLOv2</w:t>
      </w:r>
      <w:r w:rsidR="00D34247" w:rsidRPr="00D34247">
        <w:rPr>
          <w:rFonts w:hint="eastAsia"/>
        </w:rPr>
        <w:t>的位置检测误差较大</w:t>
      </w:r>
      <w:r w:rsidR="00474805">
        <w:rPr>
          <w:rFonts w:hint="eastAsia"/>
        </w:rPr>
        <w:t>，对小目标检测效果不理想</w:t>
      </w:r>
      <w:r w:rsidR="00EE5A3B">
        <w:rPr>
          <w:rFonts w:hint="eastAsia"/>
        </w:rPr>
        <w:t>，但是对于背景它有更低的误检，</w:t>
      </w:r>
      <w:r w:rsidR="00D34247" w:rsidRPr="00D34247">
        <w:rPr>
          <w:rFonts w:hint="eastAsia"/>
        </w:rPr>
        <w:t>同时，</w:t>
      </w:r>
      <w:r w:rsidR="0061539E">
        <w:rPr>
          <w:rFonts w:hint="eastAsia"/>
        </w:rPr>
        <w:t>YOLOv2</w:t>
      </w:r>
      <w:r w:rsidR="00D34247" w:rsidRPr="00D34247">
        <w:rPr>
          <w:rFonts w:hint="eastAsia"/>
        </w:rPr>
        <w:t>能够轻松学习到更泛化的特征。由于在触控行业，触控要做到实时响应，并且</w:t>
      </w:r>
      <w:r w:rsidR="000065DB">
        <w:rPr>
          <w:rFonts w:hint="eastAsia"/>
        </w:rPr>
        <w:t>应用场景中</w:t>
      </w:r>
      <w:r w:rsidR="00D34247" w:rsidRPr="00D34247">
        <w:rPr>
          <w:rFonts w:hint="eastAsia"/>
        </w:rPr>
        <w:t>摄像头捕获的图片中手的像素宽高均不小于</w:t>
      </w:r>
      <w:r w:rsidR="00957840">
        <w:rPr>
          <w:rFonts w:hint="eastAsia"/>
        </w:rPr>
        <w:t>78px</w:t>
      </w:r>
      <w:r w:rsidR="00D34247" w:rsidRPr="00D34247">
        <w:rPr>
          <w:rFonts w:hint="eastAsia"/>
        </w:rPr>
        <w:t>，不算是小目标，所以YOLOv2完全可以胜任这项工作</w:t>
      </w:r>
      <w:r w:rsidR="00D34247">
        <w:rPr>
          <w:rFonts w:hint="eastAsia"/>
        </w:rPr>
        <w:t>。</w:t>
      </w:r>
    </w:p>
    <w:p w:rsidR="004A5C41" w:rsidRPr="00F20B1A" w:rsidRDefault="00FB3797" w:rsidP="00D34247">
      <w:pPr>
        <w:pStyle w:val="a0"/>
      </w:pPr>
      <w:r>
        <w:rPr>
          <w:rFonts w:hint="eastAsia"/>
        </w:rPr>
        <w:t>YOLO</w:t>
      </w:r>
      <w:r>
        <w:rPr>
          <w:rFonts w:hint="eastAsia"/>
        </w:rPr>
        <w:t>；</w:t>
      </w:r>
      <w:r w:rsidR="00D34247" w:rsidRPr="00D34247">
        <w:rPr>
          <w:rFonts w:hint="eastAsia"/>
        </w:rPr>
        <w:t>深度学习</w:t>
      </w:r>
      <w:r>
        <w:rPr>
          <w:rFonts w:hint="eastAsia"/>
        </w:rPr>
        <w:t>；</w:t>
      </w:r>
      <w:r w:rsidR="00D34247" w:rsidRPr="00D34247">
        <w:rPr>
          <w:rFonts w:hint="eastAsia"/>
        </w:rPr>
        <w:t>优化</w:t>
      </w:r>
      <w:r>
        <w:rPr>
          <w:rFonts w:hint="eastAsia"/>
        </w:rPr>
        <w:t>；</w:t>
      </w:r>
      <w:r w:rsidR="00D34247" w:rsidRPr="00D34247">
        <w:rPr>
          <w:rFonts w:hint="eastAsia"/>
        </w:rPr>
        <w:t>实</w:t>
      </w:r>
      <w:r w:rsidR="00D34247">
        <w:rPr>
          <w:rFonts w:hint="eastAsia"/>
        </w:rPr>
        <w:t>现</w:t>
      </w:r>
    </w:p>
    <w:p w:rsidR="004A5C41" w:rsidRPr="004C7AB2" w:rsidRDefault="004A5C41" w:rsidP="004A5C41">
      <w:pPr>
        <w:pStyle w:val="a5"/>
      </w:pPr>
      <w:r w:rsidRPr="004C7AB2">
        <w:br w:type="page"/>
      </w:r>
    </w:p>
    <w:p w:rsidR="004A5C41" w:rsidRPr="004C7AB2" w:rsidRDefault="004A5C41" w:rsidP="004A5C41">
      <w:pPr>
        <w:pStyle w:val="a5"/>
        <w:sectPr w:rsidR="004A5C41" w:rsidRPr="004C7AB2" w:rsidSect="0052657F">
          <w:footnotePr>
            <w:numFmt w:val="decimalEnclosedCircleChinese"/>
            <w:numRestart w:val="eachPage"/>
          </w:footnotePr>
          <w:type w:val="continuous"/>
          <w:pgSz w:w="11906" w:h="16838" w:code="9"/>
          <w:pgMar w:top="1418" w:right="1418" w:bottom="1418" w:left="1418" w:header="1418" w:footer="1134" w:gutter="0"/>
          <w:pgNumType w:start="34" w:chapStyle="1" w:chapSep="emDash"/>
          <w:cols w:space="425"/>
          <w:formProt w:val="0"/>
          <w:docGrid w:linePitch="312"/>
        </w:sectPr>
      </w:pPr>
    </w:p>
    <w:p w:rsidR="004A5C41" w:rsidRDefault="002D6FFA" w:rsidP="002D6FFA">
      <w:pPr>
        <w:pStyle w:val="afe"/>
      </w:pPr>
      <w:r>
        <w:lastRenderedPageBreak/>
        <w:t>Optimization and Implementation of</w:t>
      </w:r>
      <w:r>
        <w:br/>
        <w:t>Left and Right Hand Recognition Based on YOLOv2</w:t>
      </w:r>
    </w:p>
    <w:p w:rsidR="004A5C41" w:rsidRPr="00294C95" w:rsidRDefault="004A5C41" w:rsidP="002D6FFA">
      <w:pPr>
        <w:pStyle w:val="aff5"/>
      </w:pPr>
    </w:p>
    <w:p w:rsidR="004A5C41" w:rsidRDefault="002D6FFA" w:rsidP="002D6FFA">
      <w:pPr>
        <w:pStyle w:val="aff"/>
        <w:spacing w:after="120"/>
      </w:pPr>
      <w:r>
        <w:t>Software Engineering Major</w:t>
      </w:r>
      <w:r>
        <w:tab/>
        <w:t>Bao Yinhang</w:t>
      </w:r>
    </w:p>
    <w:p w:rsidR="004A5C41" w:rsidRDefault="004A5C41" w:rsidP="004A5C41">
      <w:pPr>
        <w:pStyle w:val="aff"/>
        <w:spacing w:after="120"/>
        <w:sectPr w:rsidR="004A5C41" w:rsidSect="0052657F">
          <w:footnotePr>
            <w:numFmt w:val="decimalEnclosedCircleChinese"/>
            <w:numRestart w:val="eachPage"/>
          </w:footnotePr>
          <w:type w:val="continuous"/>
          <w:pgSz w:w="11906" w:h="16838" w:code="9"/>
          <w:pgMar w:top="1418" w:right="1418" w:bottom="1418" w:left="1418" w:header="1418" w:footer="1134" w:gutter="0"/>
          <w:pgNumType w:start="34" w:chapStyle="1" w:chapSep="emDash"/>
          <w:cols w:space="425"/>
          <w:docGrid w:linePitch="312"/>
        </w:sectPr>
      </w:pPr>
    </w:p>
    <w:p w:rsidR="004A5C41" w:rsidRDefault="003D75FF" w:rsidP="00D65477">
      <w:pPr>
        <w:pStyle w:val="a2"/>
      </w:pPr>
      <w:r w:rsidRPr="003D75FF">
        <w:lastRenderedPageBreak/>
        <w:t xml:space="preserve">At present, some advanced object detection methods need to set up a purposeful classifier to perform the detection, and YOLO (You Only Look Once) is a brand-new real-time object detection method that associates the bounding box and </w:t>
      </w:r>
      <w:r w:rsidR="007C600B">
        <w:rPr>
          <w:rFonts w:hint="eastAsia"/>
        </w:rPr>
        <w:t>class</w:t>
      </w:r>
      <w:r w:rsidR="007C600B">
        <w:t xml:space="preserve"> probability to a whole</w:t>
      </w:r>
      <w:r w:rsidR="00135B2F">
        <w:t xml:space="preserve">, </w:t>
      </w:r>
      <w:r w:rsidR="00135B2F">
        <w:rPr>
          <w:rFonts w:hint="eastAsia"/>
        </w:rPr>
        <w:t>d</w:t>
      </w:r>
      <w:r w:rsidRPr="003D75FF">
        <w:t xml:space="preserve">esigned as a simple regression problem. YOLOv2 </w:t>
      </w:r>
      <w:r w:rsidR="00426873">
        <w:t>is an upgraded version of YOLO</w:t>
      </w:r>
      <w:r w:rsidR="00426873">
        <w:rPr>
          <w:rFonts w:hint="eastAsia"/>
        </w:rPr>
        <w:t>,</w:t>
      </w:r>
      <w:r w:rsidR="005D2875">
        <w:rPr>
          <w:rFonts w:hint="eastAsia"/>
        </w:rPr>
        <w:t xml:space="preserve"> </w:t>
      </w:r>
      <w:r w:rsidR="001C3B06">
        <w:rPr>
          <w:rFonts w:hint="eastAsia"/>
        </w:rPr>
        <w:t>i</w:t>
      </w:r>
      <w:r w:rsidRPr="003D75FF">
        <w:t>t uses multiple resolution data training methods to achieve a ba</w:t>
      </w:r>
      <w:r w:rsidR="00DE5652">
        <w:t>lance between accuracy and spee</w:t>
      </w:r>
      <w:r w:rsidR="00DE5652">
        <w:rPr>
          <w:rFonts w:hint="eastAsia"/>
        </w:rPr>
        <w:t>d,</w:t>
      </w:r>
      <w:r w:rsidR="00472F58">
        <w:rPr>
          <w:rFonts w:hint="eastAsia"/>
        </w:rPr>
        <w:t xml:space="preserve"> </w:t>
      </w:r>
      <w:r w:rsidR="00DE5652">
        <w:rPr>
          <w:rFonts w:hint="eastAsia"/>
        </w:rPr>
        <w:t xml:space="preserve">thereby </w:t>
      </w:r>
      <w:r w:rsidR="009A65FF">
        <w:rPr>
          <w:rFonts w:hint="eastAsia"/>
        </w:rPr>
        <w:t>do</w:t>
      </w:r>
      <w:r w:rsidR="00DE5652" w:rsidRPr="00DE5652">
        <w:rPr>
          <w:lang w:val="en"/>
        </w:rPr>
        <w:t xml:space="preserve"> the best performance</w:t>
      </w:r>
      <w:r w:rsidRPr="003D75FF">
        <w:t>. To realize left</w:t>
      </w:r>
      <w:r w:rsidR="004D37B7">
        <w:rPr>
          <w:rFonts w:hint="eastAsia"/>
        </w:rPr>
        <w:t xml:space="preserve"> and</w:t>
      </w:r>
      <w:r w:rsidRPr="003D75FF">
        <w:t xml:space="preserve"> </w:t>
      </w:r>
      <w:r w:rsidR="00F619E9" w:rsidRPr="00F619E9">
        <w:t>right</w:t>
      </w:r>
      <w:r w:rsidR="004D37B7">
        <w:rPr>
          <w:rFonts w:hint="eastAsia"/>
        </w:rPr>
        <w:t xml:space="preserve"> hands</w:t>
      </w:r>
      <w:r w:rsidR="00F619E9" w:rsidRPr="00F619E9">
        <w:rPr>
          <w:rFonts w:hint="eastAsia"/>
        </w:rPr>
        <w:t xml:space="preserve"> </w:t>
      </w:r>
      <w:r w:rsidRPr="003D75FF">
        <w:t xml:space="preserve">recognition based on YOLOv2, we first need to set up a network model, then collect and label a large number of application scene data, </w:t>
      </w:r>
      <w:r w:rsidR="00D271B3">
        <w:rPr>
          <w:rFonts w:hint="eastAsia"/>
        </w:rPr>
        <w:t>run</w:t>
      </w:r>
      <w:r w:rsidRPr="003D75FF">
        <w:t xml:space="preserve"> model training and optimization, </w:t>
      </w:r>
      <w:r w:rsidR="007D1442">
        <w:rPr>
          <w:rFonts w:hint="eastAsia"/>
        </w:rPr>
        <w:t xml:space="preserve">then </w:t>
      </w:r>
      <w:r w:rsidRPr="003D75FF">
        <w:t xml:space="preserve">get a weight file, and finally use this trained weight file to identify the left and right hands in the image. </w:t>
      </w:r>
      <w:r w:rsidR="002824C8">
        <w:t>T</w:t>
      </w:r>
      <w:r w:rsidR="002824C8">
        <w:rPr>
          <w:rFonts w:hint="eastAsia"/>
        </w:rPr>
        <w:t xml:space="preserve">he </w:t>
      </w:r>
      <w:r w:rsidR="002824C8" w:rsidRPr="002824C8">
        <w:t xml:space="preserve">speed and accuracy </w:t>
      </w:r>
      <w:r w:rsidR="002824C8">
        <w:rPr>
          <w:rFonts w:hint="eastAsia"/>
        </w:rPr>
        <w:t xml:space="preserve">of </w:t>
      </w:r>
      <w:r w:rsidRPr="003D75FF">
        <w:t xml:space="preserve">Right and left hands </w:t>
      </w:r>
      <w:r w:rsidR="002824C8" w:rsidRPr="002824C8">
        <w:t xml:space="preserve">recognition </w:t>
      </w:r>
      <w:r w:rsidRPr="003D75FF">
        <w:t>based on YOLOv2 are quite high. The basic model speed can reach 45 frames per second, while Mean AP (</w:t>
      </w:r>
      <w:r w:rsidR="00037DCA">
        <w:rPr>
          <w:rFonts w:hint="eastAsia"/>
        </w:rPr>
        <w:t>Mean A</w:t>
      </w:r>
      <w:r w:rsidR="00037DCA">
        <w:t xml:space="preserve">verage </w:t>
      </w:r>
      <w:r w:rsidR="00037DCA">
        <w:rPr>
          <w:rFonts w:hint="eastAsia"/>
        </w:rPr>
        <w:t>P</w:t>
      </w:r>
      <w:r w:rsidR="00037DCA" w:rsidRPr="00037DCA">
        <w:t>recision</w:t>
      </w:r>
      <w:r w:rsidRPr="003D75FF">
        <w:t>) reaches 78.6%. Compared with the current state-of-the-art methods, although YOLOv2's position detection error is large</w:t>
      </w:r>
      <w:r w:rsidR="005E2EA8">
        <w:rPr>
          <w:rFonts w:hint="eastAsia"/>
        </w:rPr>
        <w:t>r</w:t>
      </w:r>
      <w:r w:rsidRPr="003D75FF">
        <w:t xml:space="preserve"> and the detection effect on small targets is not ideal, </w:t>
      </w:r>
      <w:r w:rsidR="0016086A">
        <w:rPr>
          <w:rFonts w:hint="eastAsia"/>
        </w:rPr>
        <w:t xml:space="preserve">but </w:t>
      </w:r>
      <w:r w:rsidRPr="003D75FF">
        <w:t xml:space="preserve">it has lower misdetection on the background, and at the same time, YOLOv2 can easily </w:t>
      </w:r>
      <w:r w:rsidR="0016086A">
        <w:t>learn more generalized features</w:t>
      </w:r>
      <w:r w:rsidRPr="003D75FF">
        <w:t xml:space="preserve">. In the touch industry, touch control needs real-time response, and the pixel width of the hand captured by the camera in the application scene is not less than 78px, which is not a small target. Therefore, YOLOv2 is </w:t>
      </w:r>
      <w:r w:rsidR="007B2839" w:rsidRPr="007B2839">
        <w:t>very suitabl</w:t>
      </w:r>
      <w:r w:rsidR="007B2839">
        <w:rPr>
          <w:rFonts w:hint="eastAsia"/>
        </w:rPr>
        <w:t>e</w:t>
      </w:r>
      <w:r w:rsidRPr="003D75FF">
        <w:t xml:space="preserve"> for this task</w:t>
      </w:r>
      <w:r>
        <w:rPr>
          <w:rFonts w:hint="eastAsia"/>
        </w:rPr>
        <w:t>.</w:t>
      </w:r>
    </w:p>
    <w:p w:rsidR="004A5C41" w:rsidRDefault="002D06CC" w:rsidP="00D34247">
      <w:pPr>
        <w:pStyle w:val="a"/>
      </w:pPr>
      <w:r>
        <w:t>YOLO</w:t>
      </w:r>
      <w:r>
        <w:rPr>
          <w:rFonts w:hint="eastAsia"/>
        </w:rPr>
        <w:t xml:space="preserve">; </w:t>
      </w:r>
      <w:r>
        <w:t>deep</w:t>
      </w:r>
      <w:r>
        <w:rPr>
          <w:rFonts w:hint="eastAsia"/>
        </w:rPr>
        <w:t xml:space="preserve"> </w:t>
      </w:r>
      <w:r w:rsidR="00D34247" w:rsidRPr="00D34247">
        <w:t>learning</w:t>
      </w:r>
      <w:r>
        <w:rPr>
          <w:rFonts w:hint="eastAsia"/>
        </w:rPr>
        <w:t xml:space="preserve">; </w:t>
      </w:r>
      <w:r w:rsidR="00D34247" w:rsidRPr="00D34247">
        <w:t>optimization</w:t>
      </w:r>
      <w:r>
        <w:rPr>
          <w:rFonts w:hint="eastAsia"/>
        </w:rPr>
        <w:t xml:space="preserve">; </w:t>
      </w:r>
      <w:r w:rsidR="00D34247" w:rsidRPr="00D34247">
        <w:t>realizatio</w:t>
      </w:r>
      <w:r w:rsidR="00D34247">
        <w:rPr>
          <w:rFonts w:hint="eastAsia"/>
        </w:rPr>
        <w:t>n</w:t>
      </w:r>
    </w:p>
    <w:p w:rsidR="004A5C41" w:rsidRPr="004C7AB2" w:rsidRDefault="004A5C41" w:rsidP="004A5C41">
      <w:pPr>
        <w:pStyle w:val="a5"/>
      </w:pPr>
    </w:p>
    <w:p w:rsidR="004A5C41" w:rsidRDefault="004A5C41" w:rsidP="004A5C41">
      <w:pPr>
        <w:pStyle w:val="af0"/>
        <w:spacing w:before="240" w:after="360"/>
        <w:sectPr w:rsidR="004A5C41" w:rsidSect="0032530F">
          <w:footerReference w:type="default" r:id="rId20"/>
          <w:footnotePr>
            <w:numFmt w:val="decimalEnclosedCircleChinese"/>
            <w:numRestart w:val="eachPage"/>
          </w:footnotePr>
          <w:type w:val="continuous"/>
          <w:pgSz w:w="11906" w:h="16838" w:code="9"/>
          <w:pgMar w:top="1418" w:right="1418" w:bottom="1418" w:left="1418" w:header="1418" w:footer="1134" w:gutter="0"/>
          <w:pgNumType w:start="1" w:chapSep="emDash"/>
          <w:cols w:space="425"/>
          <w:formProt w:val="0"/>
          <w:docGrid w:linePitch="312"/>
        </w:sectPr>
      </w:pPr>
      <w:bookmarkStart w:id="1" w:name="_Toc309050164"/>
    </w:p>
    <w:p w:rsidR="004A5C41" w:rsidRDefault="004A5C41" w:rsidP="004A5C41">
      <w:pPr>
        <w:pStyle w:val="af0"/>
        <w:spacing w:before="240" w:after="360"/>
      </w:pPr>
      <w:r>
        <w:rPr>
          <w:rFonts w:hint="eastAsia"/>
        </w:rPr>
        <w:lastRenderedPageBreak/>
        <w:t>目    录</w:t>
      </w:r>
      <w:bookmarkEnd w:id="1"/>
    </w:p>
    <w:p w:rsidR="00FD6413" w:rsidRPr="001177F2" w:rsidRDefault="004A5C41">
      <w:pPr>
        <w:pStyle w:val="10"/>
        <w:tabs>
          <w:tab w:val="right" w:leader="dot" w:pos="9060"/>
        </w:tabs>
        <w:rPr>
          <w:rFonts w:ascii="Calibri" w:hAnsi="Calibri"/>
          <w:noProof/>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513081709" w:history="1">
        <w:r w:rsidR="00FD6413" w:rsidRPr="00B07F7E">
          <w:rPr>
            <w:rStyle w:val="ab"/>
            <w:noProof/>
          </w:rPr>
          <w:t>1</w:t>
        </w:r>
        <w:r w:rsidR="00FD6413" w:rsidRPr="00B07F7E">
          <w:rPr>
            <w:rStyle w:val="ab"/>
            <w:rFonts w:hint="eastAsia"/>
            <w:noProof/>
          </w:rPr>
          <w:t xml:space="preserve"> </w:t>
        </w:r>
        <w:r w:rsidR="00FD6413" w:rsidRPr="00B07F7E">
          <w:rPr>
            <w:rStyle w:val="ab"/>
            <w:rFonts w:hint="eastAsia"/>
            <w:noProof/>
          </w:rPr>
          <w:t>绪</w:t>
        </w:r>
        <w:r w:rsidR="00FD6413" w:rsidRPr="00B07F7E">
          <w:rPr>
            <w:rStyle w:val="ab"/>
            <w:noProof/>
          </w:rPr>
          <w:t xml:space="preserve"> </w:t>
        </w:r>
        <w:r w:rsidR="00FD6413" w:rsidRPr="00B07F7E">
          <w:rPr>
            <w:rStyle w:val="ab"/>
            <w:rFonts w:hint="eastAsia"/>
            <w:noProof/>
          </w:rPr>
          <w:t>论</w:t>
        </w:r>
        <w:r w:rsidR="00FD6413">
          <w:rPr>
            <w:noProof/>
            <w:webHidden/>
          </w:rPr>
          <w:tab/>
        </w:r>
        <w:r w:rsidR="00FD6413">
          <w:rPr>
            <w:noProof/>
            <w:webHidden/>
          </w:rPr>
          <w:fldChar w:fldCharType="begin"/>
        </w:r>
        <w:r w:rsidR="00FD6413">
          <w:rPr>
            <w:noProof/>
            <w:webHidden/>
          </w:rPr>
          <w:instrText xml:space="preserve"> PAGEREF _Toc513081709 \h </w:instrText>
        </w:r>
        <w:r w:rsidR="00FD6413">
          <w:rPr>
            <w:noProof/>
            <w:webHidden/>
          </w:rPr>
        </w:r>
        <w:r w:rsidR="00FD6413">
          <w:rPr>
            <w:noProof/>
            <w:webHidden/>
          </w:rPr>
          <w:fldChar w:fldCharType="separate"/>
        </w:r>
        <w:r w:rsidR="00FD6413">
          <w:rPr>
            <w:noProof/>
            <w:webHidden/>
          </w:rPr>
          <w:t>1</w:t>
        </w:r>
        <w:r w:rsidR="00FD6413">
          <w:rPr>
            <w:noProof/>
            <w:webHidden/>
          </w:rPr>
          <w:fldChar w:fldCharType="end"/>
        </w:r>
      </w:hyperlink>
    </w:p>
    <w:p w:rsidR="00FD6413" w:rsidRPr="001177F2" w:rsidRDefault="00FD6413" w:rsidP="00FD6413">
      <w:pPr>
        <w:pStyle w:val="2e"/>
        <w:tabs>
          <w:tab w:val="right" w:leader="dot" w:pos="9060"/>
        </w:tabs>
        <w:ind w:left="420"/>
        <w:rPr>
          <w:rFonts w:ascii="Calibri" w:hAnsi="Calibri"/>
          <w:noProof/>
          <w:sz w:val="21"/>
          <w:szCs w:val="22"/>
        </w:rPr>
      </w:pPr>
      <w:hyperlink w:anchor="_Toc513081710" w:history="1">
        <w:r w:rsidRPr="00B07F7E">
          <w:rPr>
            <w:rStyle w:val="ab"/>
            <w:noProof/>
          </w:rPr>
          <w:t>1.1</w:t>
        </w:r>
        <w:r w:rsidRPr="00B07F7E">
          <w:rPr>
            <w:rStyle w:val="ab"/>
            <w:rFonts w:hint="eastAsia"/>
            <w:noProof/>
          </w:rPr>
          <w:t xml:space="preserve"> </w:t>
        </w:r>
        <w:r w:rsidRPr="00B07F7E">
          <w:rPr>
            <w:rStyle w:val="ab"/>
            <w:rFonts w:hint="eastAsia"/>
            <w:noProof/>
          </w:rPr>
          <w:t>课题的背景、目的和意义</w:t>
        </w:r>
        <w:r>
          <w:rPr>
            <w:noProof/>
            <w:webHidden/>
          </w:rPr>
          <w:tab/>
        </w:r>
        <w:r>
          <w:rPr>
            <w:noProof/>
            <w:webHidden/>
          </w:rPr>
          <w:fldChar w:fldCharType="begin"/>
        </w:r>
        <w:r>
          <w:rPr>
            <w:noProof/>
            <w:webHidden/>
          </w:rPr>
          <w:instrText xml:space="preserve"> PAGEREF _Toc513081710 \h </w:instrText>
        </w:r>
        <w:r>
          <w:rPr>
            <w:noProof/>
            <w:webHidden/>
          </w:rPr>
        </w:r>
        <w:r>
          <w:rPr>
            <w:noProof/>
            <w:webHidden/>
          </w:rPr>
          <w:fldChar w:fldCharType="separate"/>
        </w:r>
        <w:r>
          <w:rPr>
            <w:noProof/>
            <w:webHidden/>
          </w:rPr>
          <w:t>1</w:t>
        </w:r>
        <w:r>
          <w:rPr>
            <w:noProof/>
            <w:webHidden/>
          </w:rPr>
          <w:fldChar w:fldCharType="end"/>
        </w:r>
      </w:hyperlink>
    </w:p>
    <w:p w:rsidR="00FD6413" w:rsidRPr="001177F2" w:rsidRDefault="00FD6413" w:rsidP="00FD6413">
      <w:pPr>
        <w:pStyle w:val="2e"/>
        <w:tabs>
          <w:tab w:val="right" w:leader="dot" w:pos="9060"/>
        </w:tabs>
        <w:ind w:left="420"/>
        <w:rPr>
          <w:rFonts w:ascii="Calibri" w:hAnsi="Calibri"/>
          <w:noProof/>
          <w:sz w:val="21"/>
          <w:szCs w:val="22"/>
        </w:rPr>
      </w:pPr>
      <w:hyperlink w:anchor="_Toc513081711" w:history="1">
        <w:r w:rsidRPr="00B07F7E">
          <w:rPr>
            <w:rStyle w:val="ab"/>
            <w:noProof/>
          </w:rPr>
          <w:t>1.2</w:t>
        </w:r>
        <w:r w:rsidRPr="00B07F7E">
          <w:rPr>
            <w:rStyle w:val="ab"/>
            <w:rFonts w:hint="eastAsia"/>
            <w:noProof/>
          </w:rPr>
          <w:t xml:space="preserve"> </w:t>
        </w:r>
        <w:r w:rsidRPr="00B07F7E">
          <w:rPr>
            <w:rStyle w:val="ab"/>
            <w:rFonts w:hint="eastAsia"/>
            <w:noProof/>
          </w:rPr>
          <w:t>课题目标</w:t>
        </w:r>
        <w:r>
          <w:rPr>
            <w:noProof/>
            <w:webHidden/>
          </w:rPr>
          <w:tab/>
        </w:r>
        <w:r>
          <w:rPr>
            <w:noProof/>
            <w:webHidden/>
          </w:rPr>
          <w:fldChar w:fldCharType="begin"/>
        </w:r>
        <w:r>
          <w:rPr>
            <w:noProof/>
            <w:webHidden/>
          </w:rPr>
          <w:instrText xml:space="preserve"> PAGEREF _Toc513081711 \h </w:instrText>
        </w:r>
        <w:r>
          <w:rPr>
            <w:noProof/>
            <w:webHidden/>
          </w:rPr>
        </w:r>
        <w:r>
          <w:rPr>
            <w:noProof/>
            <w:webHidden/>
          </w:rPr>
          <w:fldChar w:fldCharType="separate"/>
        </w:r>
        <w:r>
          <w:rPr>
            <w:noProof/>
            <w:webHidden/>
          </w:rPr>
          <w:t>1</w:t>
        </w:r>
        <w:r>
          <w:rPr>
            <w:noProof/>
            <w:webHidden/>
          </w:rPr>
          <w:fldChar w:fldCharType="end"/>
        </w:r>
      </w:hyperlink>
    </w:p>
    <w:p w:rsidR="00FD6413" w:rsidRPr="001177F2" w:rsidRDefault="00FD6413" w:rsidP="00FD6413">
      <w:pPr>
        <w:pStyle w:val="2e"/>
        <w:tabs>
          <w:tab w:val="right" w:leader="dot" w:pos="9060"/>
        </w:tabs>
        <w:ind w:left="420"/>
        <w:rPr>
          <w:rFonts w:ascii="Calibri" w:hAnsi="Calibri"/>
          <w:noProof/>
          <w:sz w:val="21"/>
          <w:szCs w:val="22"/>
        </w:rPr>
      </w:pPr>
      <w:hyperlink w:anchor="_Toc513081712" w:history="1">
        <w:r w:rsidRPr="00B07F7E">
          <w:rPr>
            <w:rStyle w:val="ab"/>
            <w:noProof/>
          </w:rPr>
          <w:t>1.3</w:t>
        </w:r>
        <w:r w:rsidRPr="00B07F7E">
          <w:rPr>
            <w:rStyle w:val="ab"/>
            <w:rFonts w:hint="eastAsia"/>
            <w:noProof/>
          </w:rPr>
          <w:t xml:space="preserve"> </w:t>
        </w:r>
        <w:r w:rsidRPr="00B07F7E">
          <w:rPr>
            <w:rStyle w:val="ab"/>
            <w:rFonts w:hint="eastAsia"/>
            <w:noProof/>
          </w:rPr>
          <w:t>主要内容</w:t>
        </w:r>
        <w:r>
          <w:rPr>
            <w:noProof/>
            <w:webHidden/>
          </w:rPr>
          <w:tab/>
        </w:r>
        <w:r>
          <w:rPr>
            <w:noProof/>
            <w:webHidden/>
          </w:rPr>
          <w:fldChar w:fldCharType="begin"/>
        </w:r>
        <w:r>
          <w:rPr>
            <w:noProof/>
            <w:webHidden/>
          </w:rPr>
          <w:instrText xml:space="preserve"> PAGEREF _Toc513081712 \h </w:instrText>
        </w:r>
        <w:r>
          <w:rPr>
            <w:noProof/>
            <w:webHidden/>
          </w:rPr>
        </w:r>
        <w:r>
          <w:rPr>
            <w:noProof/>
            <w:webHidden/>
          </w:rPr>
          <w:fldChar w:fldCharType="separate"/>
        </w:r>
        <w:r>
          <w:rPr>
            <w:noProof/>
            <w:webHidden/>
          </w:rPr>
          <w:t>1</w:t>
        </w:r>
        <w:r>
          <w:rPr>
            <w:noProof/>
            <w:webHidden/>
          </w:rPr>
          <w:fldChar w:fldCharType="end"/>
        </w:r>
      </w:hyperlink>
    </w:p>
    <w:p w:rsidR="00FD6413" w:rsidRPr="001177F2" w:rsidRDefault="00FD6413" w:rsidP="00FD6413">
      <w:pPr>
        <w:pStyle w:val="2e"/>
        <w:tabs>
          <w:tab w:val="right" w:leader="dot" w:pos="9060"/>
        </w:tabs>
        <w:ind w:left="420"/>
        <w:rPr>
          <w:rFonts w:ascii="Calibri" w:hAnsi="Calibri"/>
          <w:noProof/>
          <w:sz w:val="21"/>
          <w:szCs w:val="22"/>
        </w:rPr>
      </w:pPr>
      <w:hyperlink w:anchor="_Toc513081713" w:history="1">
        <w:r w:rsidRPr="00B07F7E">
          <w:rPr>
            <w:rStyle w:val="ab"/>
            <w:noProof/>
          </w:rPr>
          <w:t>1.4</w:t>
        </w:r>
        <w:r w:rsidRPr="00B07F7E">
          <w:rPr>
            <w:rStyle w:val="ab"/>
            <w:rFonts w:hint="eastAsia"/>
            <w:noProof/>
          </w:rPr>
          <w:t xml:space="preserve"> </w:t>
        </w:r>
        <w:r w:rsidRPr="00B07F7E">
          <w:rPr>
            <w:rStyle w:val="ab"/>
            <w:rFonts w:hint="eastAsia"/>
            <w:noProof/>
          </w:rPr>
          <w:t>论文的组织结构</w:t>
        </w:r>
        <w:r>
          <w:rPr>
            <w:noProof/>
            <w:webHidden/>
          </w:rPr>
          <w:tab/>
        </w:r>
        <w:r>
          <w:rPr>
            <w:noProof/>
            <w:webHidden/>
          </w:rPr>
          <w:fldChar w:fldCharType="begin"/>
        </w:r>
        <w:r>
          <w:rPr>
            <w:noProof/>
            <w:webHidden/>
          </w:rPr>
          <w:instrText xml:space="preserve"> PAGEREF _Toc513081713 \h </w:instrText>
        </w:r>
        <w:r>
          <w:rPr>
            <w:noProof/>
            <w:webHidden/>
          </w:rPr>
        </w:r>
        <w:r>
          <w:rPr>
            <w:noProof/>
            <w:webHidden/>
          </w:rPr>
          <w:fldChar w:fldCharType="separate"/>
        </w:r>
        <w:r>
          <w:rPr>
            <w:noProof/>
            <w:webHidden/>
          </w:rPr>
          <w:t>1</w:t>
        </w:r>
        <w:r>
          <w:rPr>
            <w:noProof/>
            <w:webHidden/>
          </w:rPr>
          <w:fldChar w:fldCharType="end"/>
        </w:r>
      </w:hyperlink>
    </w:p>
    <w:p w:rsidR="00FD6413" w:rsidRPr="001177F2" w:rsidRDefault="00FD6413">
      <w:pPr>
        <w:pStyle w:val="10"/>
        <w:tabs>
          <w:tab w:val="right" w:leader="dot" w:pos="9060"/>
        </w:tabs>
        <w:rPr>
          <w:rFonts w:ascii="Calibri" w:hAnsi="Calibri"/>
          <w:noProof/>
          <w:sz w:val="21"/>
          <w:szCs w:val="22"/>
        </w:rPr>
      </w:pPr>
      <w:hyperlink w:anchor="_Toc513081714" w:history="1">
        <w:r w:rsidRPr="00B07F7E">
          <w:rPr>
            <w:rStyle w:val="ab"/>
            <w:noProof/>
          </w:rPr>
          <w:t>2</w:t>
        </w:r>
        <w:r w:rsidRPr="00B07F7E">
          <w:rPr>
            <w:rStyle w:val="ab"/>
            <w:rFonts w:hint="eastAsia"/>
            <w:noProof/>
          </w:rPr>
          <w:t xml:space="preserve"> </w:t>
        </w:r>
        <w:r w:rsidRPr="00B07F7E">
          <w:rPr>
            <w:rStyle w:val="ab"/>
            <w:rFonts w:hint="eastAsia"/>
            <w:noProof/>
          </w:rPr>
          <w:t>理论基础</w:t>
        </w:r>
        <w:r>
          <w:rPr>
            <w:noProof/>
            <w:webHidden/>
          </w:rPr>
          <w:tab/>
        </w:r>
        <w:r>
          <w:rPr>
            <w:noProof/>
            <w:webHidden/>
          </w:rPr>
          <w:fldChar w:fldCharType="begin"/>
        </w:r>
        <w:r>
          <w:rPr>
            <w:noProof/>
            <w:webHidden/>
          </w:rPr>
          <w:instrText xml:space="preserve"> PAGEREF _Toc513081714 \h </w:instrText>
        </w:r>
        <w:r>
          <w:rPr>
            <w:noProof/>
            <w:webHidden/>
          </w:rPr>
        </w:r>
        <w:r>
          <w:rPr>
            <w:noProof/>
            <w:webHidden/>
          </w:rPr>
          <w:fldChar w:fldCharType="separate"/>
        </w:r>
        <w:r>
          <w:rPr>
            <w:noProof/>
            <w:webHidden/>
          </w:rPr>
          <w:t>2</w:t>
        </w:r>
        <w:r>
          <w:rPr>
            <w:noProof/>
            <w:webHidden/>
          </w:rPr>
          <w:fldChar w:fldCharType="end"/>
        </w:r>
      </w:hyperlink>
    </w:p>
    <w:p w:rsidR="00FD6413" w:rsidRPr="001177F2" w:rsidRDefault="00FD6413" w:rsidP="00FD6413">
      <w:pPr>
        <w:pStyle w:val="2e"/>
        <w:tabs>
          <w:tab w:val="right" w:leader="dot" w:pos="9060"/>
        </w:tabs>
        <w:ind w:left="420"/>
        <w:rPr>
          <w:rFonts w:ascii="Calibri" w:hAnsi="Calibri"/>
          <w:noProof/>
          <w:sz w:val="21"/>
          <w:szCs w:val="22"/>
        </w:rPr>
      </w:pPr>
      <w:hyperlink w:anchor="_Toc513081715" w:history="1">
        <w:r w:rsidRPr="00B07F7E">
          <w:rPr>
            <w:rStyle w:val="ab"/>
            <w:noProof/>
          </w:rPr>
          <w:t>2.1 YOLO</w:t>
        </w:r>
        <w:r w:rsidRPr="00B07F7E">
          <w:rPr>
            <w:rStyle w:val="ab"/>
            <w:rFonts w:hint="eastAsia"/>
            <w:noProof/>
          </w:rPr>
          <w:t>框架介绍</w:t>
        </w:r>
        <w:r>
          <w:rPr>
            <w:noProof/>
            <w:webHidden/>
          </w:rPr>
          <w:tab/>
        </w:r>
        <w:r>
          <w:rPr>
            <w:noProof/>
            <w:webHidden/>
          </w:rPr>
          <w:fldChar w:fldCharType="begin"/>
        </w:r>
        <w:r>
          <w:rPr>
            <w:noProof/>
            <w:webHidden/>
          </w:rPr>
          <w:instrText xml:space="preserve"> PAGEREF _Toc513081715 \h </w:instrText>
        </w:r>
        <w:r>
          <w:rPr>
            <w:noProof/>
            <w:webHidden/>
          </w:rPr>
        </w:r>
        <w:r>
          <w:rPr>
            <w:noProof/>
            <w:webHidden/>
          </w:rPr>
          <w:fldChar w:fldCharType="separate"/>
        </w:r>
        <w:r>
          <w:rPr>
            <w:noProof/>
            <w:webHidden/>
          </w:rPr>
          <w:t>2</w:t>
        </w:r>
        <w:r>
          <w:rPr>
            <w:noProof/>
            <w:webHidden/>
          </w:rPr>
          <w:fldChar w:fldCharType="end"/>
        </w:r>
      </w:hyperlink>
    </w:p>
    <w:p w:rsidR="00FD6413" w:rsidRPr="001177F2" w:rsidRDefault="00FD6413" w:rsidP="00FD6413">
      <w:pPr>
        <w:pStyle w:val="2e"/>
        <w:tabs>
          <w:tab w:val="right" w:leader="dot" w:pos="9060"/>
        </w:tabs>
        <w:ind w:left="420"/>
        <w:rPr>
          <w:rFonts w:ascii="Calibri" w:hAnsi="Calibri"/>
          <w:noProof/>
          <w:sz w:val="21"/>
          <w:szCs w:val="22"/>
        </w:rPr>
      </w:pPr>
      <w:hyperlink w:anchor="_Toc513081716" w:history="1">
        <w:r w:rsidRPr="00B07F7E">
          <w:rPr>
            <w:rStyle w:val="ab"/>
            <w:noProof/>
          </w:rPr>
          <w:t>2.2</w:t>
        </w:r>
        <w:r w:rsidRPr="00B07F7E">
          <w:rPr>
            <w:rStyle w:val="ab"/>
            <w:rFonts w:hint="eastAsia"/>
            <w:noProof/>
          </w:rPr>
          <w:t xml:space="preserve"> </w:t>
        </w:r>
        <w:r w:rsidRPr="00B07F7E">
          <w:rPr>
            <w:rStyle w:val="ab"/>
            <w:rFonts w:hint="eastAsia"/>
            <w:noProof/>
          </w:rPr>
          <w:t>算法相关和相似技术的介绍</w:t>
        </w:r>
        <w:r>
          <w:rPr>
            <w:noProof/>
            <w:webHidden/>
          </w:rPr>
          <w:tab/>
        </w:r>
        <w:r>
          <w:rPr>
            <w:noProof/>
            <w:webHidden/>
          </w:rPr>
          <w:fldChar w:fldCharType="begin"/>
        </w:r>
        <w:r>
          <w:rPr>
            <w:noProof/>
            <w:webHidden/>
          </w:rPr>
          <w:instrText xml:space="preserve"> PAGEREF _Toc513081716 \h </w:instrText>
        </w:r>
        <w:r>
          <w:rPr>
            <w:noProof/>
            <w:webHidden/>
          </w:rPr>
        </w:r>
        <w:r>
          <w:rPr>
            <w:noProof/>
            <w:webHidden/>
          </w:rPr>
          <w:fldChar w:fldCharType="separate"/>
        </w:r>
        <w:r>
          <w:rPr>
            <w:noProof/>
            <w:webHidden/>
          </w:rPr>
          <w:t>4</w:t>
        </w:r>
        <w:r>
          <w:rPr>
            <w:noProof/>
            <w:webHidden/>
          </w:rPr>
          <w:fldChar w:fldCharType="end"/>
        </w:r>
      </w:hyperlink>
    </w:p>
    <w:p w:rsidR="00FD6413" w:rsidRPr="001177F2" w:rsidRDefault="00FD6413">
      <w:pPr>
        <w:pStyle w:val="10"/>
        <w:tabs>
          <w:tab w:val="right" w:leader="dot" w:pos="9060"/>
        </w:tabs>
        <w:rPr>
          <w:rFonts w:ascii="Calibri" w:hAnsi="Calibri"/>
          <w:noProof/>
          <w:sz w:val="21"/>
          <w:szCs w:val="22"/>
        </w:rPr>
      </w:pPr>
      <w:hyperlink w:anchor="_Toc513081717" w:history="1">
        <w:r w:rsidRPr="00B07F7E">
          <w:rPr>
            <w:rStyle w:val="ab"/>
            <w:noProof/>
          </w:rPr>
          <w:t>3</w:t>
        </w:r>
        <w:r w:rsidRPr="00B07F7E">
          <w:rPr>
            <w:rStyle w:val="ab"/>
            <w:rFonts w:hint="eastAsia"/>
            <w:noProof/>
          </w:rPr>
          <w:t xml:space="preserve"> </w:t>
        </w:r>
        <w:r w:rsidRPr="00B07F7E">
          <w:rPr>
            <w:rStyle w:val="ab"/>
            <w:rFonts w:hint="eastAsia"/>
            <w:noProof/>
          </w:rPr>
          <w:t>算法描述</w:t>
        </w:r>
        <w:r>
          <w:rPr>
            <w:noProof/>
            <w:webHidden/>
          </w:rPr>
          <w:tab/>
        </w:r>
        <w:r>
          <w:rPr>
            <w:noProof/>
            <w:webHidden/>
          </w:rPr>
          <w:fldChar w:fldCharType="begin"/>
        </w:r>
        <w:r>
          <w:rPr>
            <w:noProof/>
            <w:webHidden/>
          </w:rPr>
          <w:instrText xml:space="preserve"> PAGEREF _Toc513081717 \h </w:instrText>
        </w:r>
        <w:r>
          <w:rPr>
            <w:noProof/>
            <w:webHidden/>
          </w:rPr>
        </w:r>
        <w:r>
          <w:rPr>
            <w:noProof/>
            <w:webHidden/>
          </w:rPr>
          <w:fldChar w:fldCharType="separate"/>
        </w:r>
        <w:r>
          <w:rPr>
            <w:noProof/>
            <w:webHidden/>
          </w:rPr>
          <w:t>4</w:t>
        </w:r>
        <w:r>
          <w:rPr>
            <w:noProof/>
            <w:webHidden/>
          </w:rPr>
          <w:fldChar w:fldCharType="end"/>
        </w:r>
      </w:hyperlink>
    </w:p>
    <w:p w:rsidR="00FD6413" w:rsidRPr="001177F2" w:rsidRDefault="00FD6413" w:rsidP="00FD6413">
      <w:pPr>
        <w:pStyle w:val="2e"/>
        <w:tabs>
          <w:tab w:val="right" w:leader="dot" w:pos="9060"/>
        </w:tabs>
        <w:ind w:left="420"/>
        <w:rPr>
          <w:rFonts w:ascii="Calibri" w:hAnsi="Calibri"/>
          <w:noProof/>
          <w:sz w:val="21"/>
          <w:szCs w:val="22"/>
        </w:rPr>
      </w:pPr>
      <w:hyperlink w:anchor="_Toc513081718" w:history="1">
        <w:r w:rsidRPr="00B07F7E">
          <w:rPr>
            <w:rStyle w:val="ab"/>
            <w:noProof/>
          </w:rPr>
          <w:t>3.1</w:t>
        </w:r>
        <w:r w:rsidRPr="00B07F7E">
          <w:rPr>
            <w:rStyle w:val="ab"/>
            <w:rFonts w:hint="eastAsia"/>
            <w:noProof/>
          </w:rPr>
          <w:t xml:space="preserve"> </w:t>
        </w:r>
        <w:r w:rsidRPr="00B07F7E">
          <w:rPr>
            <w:rStyle w:val="ab"/>
            <w:rFonts w:hint="eastAsia"/>
            <w:noProof/>
          </w:rPr>
          <w:t>神经网络框架相关的概念</w:t>
        </w:r>
        <w:r>
          <w:rPr>
            <w:noProof/>
            <w:webHidden/>
          </w:rPr>
          <w:tab/>
        </w:r>
        <w:r>
          <w:rPr>
            <w:noProof/>
            <w:webHidden/>
          </w:rPr>
          <w:fldChar w:fldCharType="begin"/>
        </w:r>
        <w:r>
          <w:rPr>
            <w:noProof/>
            <w:webHidden/>
          </w:rPr>
          <w:instrText xml:space="preserve"> PAGEREF _Toc513081718 \h </w:instrText>
        </w:r>
        <w:r>
          <w:rPr>
            <w:noProof/>
            <w:webHidden/>
          </w:rPr>
        </w:r>
        <w:r>
          <w:rPr>
            <w:noProof/>
            <w:webHidden/>
          </w:rPr>
          <w:fldChar w:fldCharType="separate"/>
        </w:r>
        <w:r>
          <w:rPr>
            <w:noProof/>
            <w:webHidden/>
          </w:rPr>
          <w:t>4</w:t>
        </w:r>
        <w:r>
          <w:rPr>
            <w:noProof/>
            <w:webHidden/>
          </w:rPr>
          <w:fldChar w:fldCharType="end"/>
        </w:r>
      </w:hyperlink>
    </w:p>
    <w:p w:rsidR="00FD6413" w:rsidRPr="001177F2" w:rsidRDefault="00FD6413" w:rsidP="00FD6413">
      <w:pPr>
        <w:pStyle w:val="33"/>
        <w:tabs>
          <w:tab w:val="right" w:leader="dot" w:pos="9060"/>
        </w:tabs>
        <w:ind w:left="840"/>
        <w:rPr>
          <w:rFonts w:ascii="Calibri" w:hAnsi="Calibri"/>
          <w:noProof/>
          <w:sz w:val="21"/>
          <w:szCs w:val="22"/>
        </w:rPr>
      </w:pPr>
      <w:hyperlink w:anchor="_Toc513081719" w:history="1">
        <w:r w:rsidRPr="00B07F7E">
          <w:rPr>
            <w:rStyle w:val="ab"/>
            <w:noProof/>
          </w:rPr>
          <w:t>3.1.1</w:t>
        </w:r>
        <w:r w:rsidRPr="00B07F7E">
          <w:rPr>
            <w:rStyle w:val="ab"/>
            <w:rFonts w:hint="eastAsia"/>
            <w:noProof/>
          </w:rPr>
          <w:t xml:space="preserve"> </w:t>
        </w:r>
        <w:r w:rsidRPr="00B07F7E">
          <w:rPr>
            <w:rStyle w:val="ab"/>
            <w:rFonts w:hint="eastAsia"/>
            <w:noProof/>
          </w:rPr>
          <w:t>激活函数</w:t>
        </w:r>
        <w:r>
          <w:rPr>
            <w:noProof/>
            <w:webHidden/>
          </w:rPr>
          <w:tab/>
        </w:r>
        <w:r>
          <w:rPr>
            <w:noProof/>
            <w:webHidden/>
          </w:rPr>
          <w:fldChar w:fldCharType="begin"/>
        </w:r>
        <w:r>
          <w:rPr>
            <w:noProof/>
            <w:webHidden/>
          </w:rPr>
          <w:instrText xml:space="preserve"> PAGEREF _Toc513081719 \h </w:instrText>
        </w:r>
        <w:r>
          <w:rPr>
            <w:noProof/>
            <w:webHidden/>
          </w:rPr>
        </w:r>
        <w:r>
          <w:rPr>
            <w:noProof/>
            <w:webHidden/>
          </w:rPr>
          <w:fldChar w:fldCharType="separate"/>
        </w:r>
        <w:r>
          <w:rPr>
            <w:noProof/>
            <w:webHidden/>
          </w:rPr>
          <w:t>4</w:t>
        </w:r>
        <w:r>
          <w:rPr>
            <w:noProof/>
            <w:webHidden/>
          </w:rPr>
          <w:fldChar w:fldCharType="end"/>
        </w:r>
      </w:hyperlink>
    </w:p>
    <w:p w:rsidR="00FD6413" w:rsidRPr="001177F2" w:rsidRDefault="00FD6413" w:rsidP="00FD6413">
      <w:pPr>
        <w:pStyle w:val="33"/>
        <w:tabs>
          <w:tab w:val="right" w:leader="dot" w:pos="9060"/>
        </w:tabs>
        <w:ind w:left="840"/>
        <w:rPr>
          <w:rFonts w:ascii="Calibri" w:hAnsi="Calibri"/>
          <w:noProof/>
          <w:sz w:val="21"/>
          <w:szCs w:val="22"/>
        </w:rPr>
      </w:pPr>
      <w:hyperlink w:anchor="_Toc513081720" w:history="1">
        <w:r w:rsidRPr="00B07F7E">
          <w:rPr>
            <w:rStyle w:val="ab"/>
            <w:noProof/>
          </w:rPr>
          <w:t>3.1.2</w:t>
        </w:r>
        <w:r w:rsidRPr="00B07F7E">
          <w:rPr>
            <w:rStyle w:val="ab"/>
            <w:rFonts w:hint="eastAsia"/>
            <w:noProof/>
          </w:rPr>
          <w:t xml:space="preserve"> </w:t>
        </w:r>
        <w:r w:rsidRPr="00B07F7E">
          <w:rPr>
            <w:rStyle w:val="ab"/>
            <w:rFonts w:hint="eastAsia"/>
            <w:noProof/>
          </w:rPr>
          <w:t>池化层</w:t>
        </w:r>
        <w:r>
          <w:rPr>
            <w:noProof/>
            <w:webHidden/>
          </w:rPr>
          <w:tab/>
        </w:r>
        <w:r>
          <w:rPr>
            <w:noProof/>
            <w:webHidden/>
          </w:rPr>
          <w:fldChar w:fldCharType="begin"/>
        </w:r>
        <w:r>
          <w:rPr>
            <w:noProof/>
            <w:webHidden/>
          </w:rPr>
          <w:instrText xml:space="preserve"> PAGEREF _Toc513081720 \h </w:instrText>
        </w:r>
        <w:r>
          <w:rPr>
            <w:noProof/>
            <w:webHidden/>
          </w:rPr>
        </w:r>
        <w:r>
          <w:rPr>
            <w:noProof/>
            <w:webHidden/>
          </w:rPr>
          <w:fldChar w:fldCharType="separate"/>
        </w:r>
        <w:r>
          <w:rPr>
            <w:noProof/>
            <w:webHidden/>
          </w:rPr>
          <w:t>4</w:t>
        </w:r>
        <w:r>
          <w:rPr>
            <w:noProof/>
            <w:webHidden/>
          </w:rPr>
          <w:fldChar w:fldCharType="end"/>
        </w:r>
      </w:hyperlink>
    </w:p>
    <w:p w:rsidR="00FD6413" w:rsidRPr="001177F2" w:rsidRDefault="00FD6413" w:rsidP="00FD6413">
      <w:pPr>
        <w:pStyle w:val="33"/>
        <w:tabs>
          <w:tab w:val="right" w:leader="dot" w:pos="9060"/>
        </w:tabs>
        <w:ind w:left="840"/>
        <w:rPr>
          <w:rFonts w:ascii="Calibri" w:hAnsi="Calibri"/>
          <w:noProof/>
          <w:sz w:val="21"/>
          <w:szCs w:val="22"/>
        </w:rPr>
      </w:pPr>
      <w:hyperlink w:anchor="_Toc513081721" w:history="1">
        <w:r w:rsidRPr="00B07F7E">
          <w:rPr>
            <w:rStyle w:val="ab"/>
            <w:noProof/>
          </w:rPr>
          <w:t>3.1.3 Dropout</w:t>
        </w:r>
        <w:r>
          <w:rPr>
            <w:noProof/>
            <w:webHidden/>
          </w:rPr>
          <w:tab/>
        </w:r>
        <w:r>
          <w:rPr>
            <w:noProof/>
            <w:webHidden/>
          </w:rPr>
          <w:fldChar w:fldCharType="begin"/>
        </w:r>
        <w:r>
          <w:rPr>
            <w:noProof/>
            <w:webHidden/>
          </w:rPr>
          <w:instrText xml:space="preserve"> PAGEREF _Toc513081721 \h </w:instrText>
        </w:r>
        <w:r>
          <w:rPr>
            <w:noProof/>
            <w:webHidden/>
          </w:rPr>
        </w:r>
        <w:r>
          <w:rPr>
            <w:noProof/>
            <w:webHidden/>
          </w:rPr>
          <w:fldChar w:fldCharType="separate"/>
        </w:r>
        <w:r>
          <w:rPr>
            <w:noProof/>
            <w:webHidden/>
          </w:rPr>
          <w:t>5</w:t>
        </w:r>
        <w:r>
          <w:rPr>
            <w:noProof/>
            <w:webHidden/>
          </w:rPr>
          <w:fldChar w:fldCharType="end"/>
        </w:r>
      </w:hyperlink>
    </w:p>
    <w:p w:rsidR="00FD6413" w:rsidRPr="001177F2" w:rsidRDefault="00FD6413" w:rsidP="00FD6413">
      <w:pPr>
        <w:pStyle w:val="33"/>
        <w:tabs>
          <w:tab w:val="right" w:leader="dot" w:pos="9060"/>
        </w:tabs>
        <w:ind w:left="840"/>
        <w:rPr>
          <w:rFonts w:ascii="Calibri" w:hAnsi="Calibri"/>
          <w:noProof/>
          <w:sz w:val="21"/>
          <w:szCs w:val="22"/>
        </w:rPr>
      </w:pPr>
      <w:hyperlink w:anchor="_Toc513081722" w:history="1">
        <w:r w:rsidRPr="00B07F7E">
          <w:rPr>
            <w:rStyle w:val="ab"/>
            <w:noProof/>
          </w:rPr>
          <w:t>3.1.4</w:t>
        </w:r>
        <w:r w:rsidRPr="00B07F7E">
          <w:rPr>
            <w:rStyle w:val="ab"/>
            <w:rFonts w:hint="eastAsia"/>
            <w:noProof/>
          </w:rPr>
          <w:t xml:space="preserve"> </w:t>
        </w:r>
        <w:r w:rsidRPr="00B07F7E">
          <w:rPr>
            <w:rStyle w:val="ab"/>
            <w:rFonts w:hint="eastAsia"/>
            <w:noProof/>
          </w:rPr>
          <w:t>损失函数</w:t>
        </w:r>
        <w:r>
          <w:rPr>
            <w:noProof/>
            <w:webHidden/>
          </w:rPr>
          <w:tab/>
        </w:r>
        <w:r>
          <w:rPr>
            <w:noProof/>
            <w:webHidden/>
          </w:rPr>
          <w:fldChar w:fldCharType="begin"/>
        </w:r>
        <w:r>
          <w:rPr>
            <w:noProof/>
            <w:webHidden/>
          </w:rPr>
          <w:instrText xml:space="preserve"> PAGEREF _Toc513081722 \h </w:instrText>
        </w:r>
        <w:r>
          <w:rPr>
            <w:noProof/>
            <w:webHidden/>
          </w:rPr>
        </w:r>
        <w:r>
          <w:rPr>
            <w:noProof/>
            <w:webHidden/>
          </w:rPr>
          <w:fldChar w:fldCharType="separate"/>
        </w:r>
        <w:r>
          <w:rPr>
            <w:noProof/>
            <w:webHidden/>
          </w:rPr>
          <w:t>5</w:t>
        </w:r>
        <w:r>
          <w:rPr>
            <w:noProof/>
            <w:webHidden/>
          </w:rPr>
          <w:fldChar w:fldCharType="end"/>
        </w:r>
      </w:hyperlink>
    </w:p>
    <w:p w:rsidR="00FD6413" w:rsidRPr="001177F2" w:rsidRDefault="00FD6413" w:rsidP="00FD6413">
      <w:pPr>
        <w:pStyle w:val="33"/>
        <w:tabs>
          <w:tab w:val="right" w:leader="dot" w:pos="9060"/>
        </w:tabs>
        <w:ind w:left="840"/>
        <w:rPr>
          <w:rFonts w:ascii="Calibri" w:hAnsi="Calibri"/>
          <w:noProof/>
          <w:sz w:val="21"/>
          <w:szCs w:val="22"/>
        </w:rPr>
      </w:pPr>
      <w:hyperlink w:anchor="_Toc513081723" w:history="1">
        <w:r w:rsidRPr="00B07F7E">
          <w:rPr>
            <w:rStyle w:val="ab"/>
            <w:noProof/>
          </w:rPr>
          <w:t>3.1.5</w:t>
        </w:r>
        <w:r w:rsidRPr="00B07F7E">
          <w:rPr>
            <w:rStyle w:val="ab"/>
            <w:rFonts w:hint="eastAsia"/>
            <w:noProof/>
          </w:rPr>
          <w:t xml:space="preserve"> </w:t>
        </w:r>
        <w:r w:rsidRPr="00B07F7E">
          <w:rPr>
            <w:rStyle w:val="ab"/>
            <w:rFonts w:hint="eastAsia"/>
            <w:noProof/>
          </w:rPr>
          <w:t>全链接层</w:t>
        </w:r>
        <w:r>
          <w:rPr>
            <w:noProof/>
            <w:webHidden/>
          </w:rPr>
          <w:tab/>
        </w:r>
        <w:r>
          <w:rPr>
            <w:noProof/>
            <w:webHidden/>
          </w:rPr>
          <w:fldChar w:fldCharType="begin"/>
        </w:r>
        <w:r>
          <w:rPr>
            <w:noProof/>
            <w:webHidden/>
          </w:rPr>
          <w:instrText xml:space="preserve"> PAGEREF _Toc513081723 \h </w:instrText>
        </w:r>
        <w:r>
          <w:rPr>
            <w:noProof/>
            <w:webHidden/>
          </w:rPr>
        </w:r>
        <w:r>
          <w:rPr>
            <w:noProof/>
            <w:webHidden/>
          </w:rPr>
          <w:fldChar w:fldCharType="separate"/>
        </w:r>
        <w:r>
          <w:rPr>
            <w:noProof/>
            <w:webHidden/>
          </w:rPr>
          <w:t>5</w:t>
        </w:r>
        <w:r>
          <w:rPr>
            <w:noProof/>
            <w:webHidden/>
          </w:rPr>
          <w:fldChar w:fldCharType="end"/>
        </w:r>
      </w:hyperlink>
    </w:p>
    <w:p w:rsidR="00FD6413" w:rsidRPr="001177F2" w:rsidRDefault="00FD6413" w:rsidP="00FD6413">
      <w:pPr>
        <w:pStyle w:val="2e"/>
        <w:tabs>
          <w:tab w:val="right" w:leader="dot" w:pos="9060"/>
        </w:tabs>
        <w:ind w:left="420"/>
        <w:rPr>
          <w:rFonts w:ascii="Calibri" w:hAnsi="Calibri"/>
          <w:noProof/>
          <w:sz w:val="21"/>
          <w:szCs w:val="22"/>
        </w:rPr>
      </w:pPr>
      <w:hyperlink w:anchor="_Toc513081724" w:history="1">
        <w:r w:rsidRPr="00B07F7E">
          <w:rPr>
            <w:rStyle w:val="ab"/>
            <w:noProof/>
          </w:rPr>
          <w:t>3.2</w:t>
        </w:r>
        <w:r w:rsidRPr="00B07F7E">
          <w:rPr>
            <w:rStyle w:val="ab"/>
            <w:rFonts w:hint="eastAsia"/>
            <w:noProof/>
          </w:rPr>
          <w:t xml:space="preserve"> </w:t>
        </w:r>
        <w:r w:rsidRPr="00B07F7E">
          <w:rPr>
            <w:rStyle w:val="ab"/>
            <w:rFonts w:hint="eastAsia"/>
            <w:noProof/>
          </w:rPr>
          <w:t>输入、输出与流程</w:t>
        </w:r>
        <w:r>
          <w:rPr>
            <w:noProof/>
            <w:webHidden/>
          </w:rPr>
          <w:tab/>
        </w:r>
        <w:r>
          <w:rPr>
            <w:noProof/>
            <w:webHidden/>
          </w:rPr>
          <w:fldChar w:fldCharType="begin"/>
        </w:r>
        <w:r>
          <w:rPr>
            <w:noProof/>
            <w:webHidden/>
          </w:rPr>
          <w:instrText xml:space="preserve"> PAGEREF _Toc513081724 \h </w:instrText>
        </w:r>
        <w:r>
          <w:rPr>
            <w:noProof/>
            <w:webHidden/>
          </w:rPr>
        </w:r>
        <w:r>
          <w:rPr>
            <w:noProof/>
            <w:webHidden/>
          </w:rPr>
          <w:fldChar w:fldCharType="separate"/>
        </w:r>
        <w:r>
          <w:rPr>
            <w:noProof/>
            <w:webHidden/>
          </w:rPr>
          <w:t>5</w:t>
        </w:r>
        <w:r>
          <w:rPr>
            <w:noProof/>
            <w:webHidden/>
          </w:rPr>
          <w:fldChar w:fldCharType="end"/>
        </w:r>
      </w:hyperlink>
    </w:p>
    <w:p w:rsidR="00FD6413" w:rsidRPr="001177F2" w:rsidRDefault="00FD6413">
      <w:pPr>
        <w:pStyle w:val="10"/>
        <w:tabs>
          <w:tab w:val="right" w:leader="dot" w:pos="9060"/>
        </w:tabs>
        <w:rPr>
          <w:rFonts w:ascii="Calibri" w:hAnsi="Calibri"/>
          <w:noProof/>
          <w:sz w:val="21"/>
          <w:szCs w:val="22"/>
        </w:rPr>
      </w:pPr>
      <w:hyperlink w:anchor="_Toc513081725" w:history="1">
        <w:r w:rsidRPr="00B07F7E">
          <w:rPr>
            <w:rStyle w:val="ab"/>
            <w:noProof/>
          </w:rPr>
          <w:t>4</w:t>
        </w:r>
        <w:r w:rsidRPr="00B07F7E">
          <w:rPr>
            <w:rStyle w:val="ab"/>
            <w:rFonts w:hint="eastAsia"/>
            <w:noProof/>
          </w:rPr>
          <w:t xml:space="preserve"> </w:t>
        </w:r>
        <w:r w:rsidRPr="00B07F7E">
          <w:rPr>
            <w:rStyle w:val="ab"/>
            <w:rFonts w:hint="eastAsia"/>
            <w:noProof/>
          </w:rPr>
          <w:t>设计与实现</w:t>
        </w:r>
        <w:r>
          <w:rPr>
            <w:noProof/>
            <w:webHidden/>
          </w:rPr>
          <w:tab/>
        </w:r>
        <w:r>
          <w:rPr>
            <w:noProof/>
            <w:webHidden/>
          </w:rPr>
          <w:fldChar w:fldCharType="begin"/>
        </w:r>
        <w:r>
          <w:rPr>
            <w:noProof/>
            <w:webHidden/>
          </w:rPr>
          <w:instrText xml:space="preserve"> PAGEREF _Toc513081725 \h </w:instrText>
        </w:r>
        <w:r>
          <w:rPr>
            <w:noProof/>
            <w:webHidden/>
          </w:rPr>
        </w:r>
        <w:r>
          <w:rPr>
            <w:noProof/>
            <w:webHidden/>
          </w:rPr>
          <w:fldChar w:fldCharType="separate"/>
        </w:r>
        <w:r>
          <w:rPr>
            <w:noProof/>
            <w:webHidden/>
          </w:rPr>
          <w:t>8</w:t>
        </w:r>
        <w:r>
          <w:rPr>
            <w:noProof/>
            <w:webHidden/>
          </w:rPr>
          <w:fldChar w:fldCharType="end"/>
        </w:r>
      </w:hyperlink>
    </w:p>
    <w:p w:rsidR="00FD6413" w:rsidRPr="001177F2" w:rsidRDefault="00FD6413" w:rsidP="00FD6413">
      <w:pPr>
        <w:pStyle w:val="2e"/>
        <w:tabs>
          <w:tab w:val="right" w:leader="dot" w:pos="9060"/>
        </w:tabs>
        <w:ind w:left="420"/>
        <w:rPr>
          <w:rFonts w:ascii="Calibri" w:hAnsi="Calibri"/>
          <w:noProof/>
          <w:sz w:val="21"/>
          <w:szCs w:val="22"/>
        </w:rPr>
      </w:pPr>
      <w:hyperlink w:anchor="_Toc513081726" w:history="1">
        <w:r w:rsidRPr="00B07F7E">
          <w:rPr>
            <w:rStyle w:val="ab"/>
            <w:noProof/>
          </w:rPr>
          <w:t>4.1</w:t>
        </w:r>
        <w:r w:rsidRPr="00B07F7E">
          <w:rPr>
            <w:rStyle w:val="ab"/>
            <w:rFonts w:hint="eastAsia"/>
            <w:noProof/>
          </w:rPr>
          <w:t xml:space="preserve"> </w:t>
        </w:r>
        <w:r w:rsidRPr="00B07F7E">
          <w:rPr>
            <w:rStyle w:val="ab"/>
            <w:rFonts w:hint="eastAsia"/>
            <w:noProof/>
          </w:rPr>
          <w:t>复杂度与核心的程序流程</w:t>
        </w:r>
        <w:r>
          <w:rPr>
            <w:noProof/>
            <w:webHidden/>
          </w:rPr>
          <w:tab/>
        </w:r>
        <w:r>
          <w:rPr>
            <w:noProof/>
            <w:webHidden/>
          </w:rPr>
          <w:fldChar w:fldCharType="begin"/>
        </w:r>
        <w:r>
          <w:rPr>
            <w:noProof/>
            <w:webHidden/>
          </w:rPr>
          <w:instrText xml:space="preserve"> PAGEREF _Toc513081726 \h </w:instrText>
        </w:r>
        <w:r>
          <w:rPr>
            <w:noProof/>
            <w:webHidden/>
          </w:rPr>
        </w:r>
        <w:r>
          <w:rPr>
            <w:noProof/>
            <w:webHidden/>
          </w:rPr>
          <w:fldChar w:fldCharType="separate"/>
        </w:r>
        <w:r>
          <w:rPr>
            <w:noProof/>
            <w:webHidden/>
          </w:rPr>
          <w:t>8</w:t>
        </w:r>
        <w:r>
          <w:rPr>
            <w:noProof/>
            <w:webHidden/>
          </w:rPr>
          <w:fldChar w:fldCharType="end"/>
        </w:r>
      </w:hyperlink>
    </w:p>
    <w:p w:rsidR="00FD6413" w:rsidRPr="001177F2" w:rsidRDefault="00FD6413" w:rsidP="00FD6413">
      <w:pPr>
        <w:pStyle w:val="2e"/>
        <w:tabs>
          <w:tab w:val="right" w:leader="dot" w:pos="9060"/>
        </w:tabs>
        <w:ind w:left="420"/>
        <w:rPr>
          <w:rFonts w:ascii="Calibri" w:hAnsi="Calibri"/>
          <w:noProof/>
          <w:sz w:val="21"/>
          <w:szCs w:val="22"/>
        </w:rPr>
      </w:pPr>
      <w:hyperlink w:anchor="_Toc513081727" w:history="1">
        <w:r w:rsidRPr="00B07F7E">
          <w:rPr>
            <w:rStyle w:val="ab"/>
            <w:noProof/>
          </w:rPr>
          <w:t>4.2</w:t>
        </w:r>
        <w:r w:rsidRPr="00B07F7E">
          <w:rPr>
            <w:rStyle w:val="ab"/>
            <w:rFonts w:hint="eastAsia"/>
            <w:noProof/>
          </w:rPr>
          <w:t xml:space="preserve"> </w:t>
        </w:r>
        <w:r w:rsidRPr="00B07F7E">
          <w:rPr>
            <w:rStyle w:val="ab"/>
            <w:rFonts w:hint="eastAsia"/>
            <w:noProof/>
          </w:rPr>
          <w:t>核心功能的主要代码及说明</w:t>
        </w:r>
        <w:r>
          <w:rPr>
            <w:noProof/>
            <w:webHidden/>
          </w:rPr>
          <w:tab/>
        </w:r>
        <w:r>
          <w:rPr>
            <w:noProof/>
            <w:webHidden/>
          </w:rPr>
          <w:fldChar w:fldCharType="begin"/>
        </w:r>
        <w:r>
          <w:rPr>
            <w:noProof/>
            <w:webHidden/>
          </w:rPr>
          <w:instrText xml:space="preserve"> PAGEREF _Toc513081727 \h </w:instrText>
        </w:r>
        <w:r>
          <w:rPr>
            <w:noProof/>
            <w:webHidden/>
          </w:rPr>
        </w:r>
        <w:r>
          <w:rPr>
            <w:noProof/>
            <w:webHidden/>
          </w:rPr>
          <w:fldChar w:fldCharType="separate"/>
        </w:r>
        <w:r>
          <w:rPr>
            <w:noProof/>
            <w:webHidden/>
          </w:rPr>
          <w:t>8</w:t>
        </w:r>
        <w:r>
          <w:rPr>
            <w:noProof/>
            <w:webHidden/>
          </w:rPr>
          <w:fldChar w:fldCharType="end"/>
        </w:r>
      </w:hyperlink>
    </w:p>
    <w:p w:rsidR="00FD6413" w:rsidRPr="001177F2" w:rsidRDefault="00FD6413" w:rsidP="00FD6413">
      <w:pPr>
        <w:pStyle w:val="33"/>
        <w:tabs>
          <w:tab w:val="right" w:leader="dot" w:pos="9060"/>
        </w:tabs>
        <w:ind w:left="840"/>
        <w:rPr>
          <w:rFonts w:ascii="Calibri" w:hAnsi="Calibri"/>
          <w:noProof/>
          <w:sz w:val="21"/>
          <w:szCs w:val="22"/>
        </w:rPr>
      </w:pPr>
      <w:hyperlink w:anchor="_Toc513081728" w:history="1">
        <w:r w:rsidRPr="00B07F7E">
          <w:rPr>
            <w:rStyle w:val="ab"/>
            <w:noProof/>
          </w:rPr>
          <w:t>4.2.1</w:t>
        </w:r>
        <w:r w:rsidRPr="00B07F7E">
          <w:rPr>
            <w:rStyle w:val="ab"/>
            <w:rFonts w:hint="eastAsia"/>
            <w:noProof/>
          </w:rPr>
          <w:t xml:space="preserve"> </w:t>
        </w:r>
        <w:r w:rsidRPr="00B07F7E">
          <w:rPr>
            <w:rStyle w:val="ab"/>
            <w:rFonts w:hint="eastAsia"/>
            <w:noProof/>
          </w:rPr>
          <w:t>主函数</w:t>
        </w:r>
        <w:r>
          <w:rPr>
            <w:noProof/>
            <w:webHidden/>
          </w:rPr>
          <w:tab/>
        </w:r>
        <w:r>
          <w:rPr>
            <w:noProof/>
            <w:webHidden/>
          </w:rPr>
          <w:fldChar w:fldCharType="begin"/>
        </w:r>
        <w:r>
          <w:rPr>
            <w:noProof/>
            <w:webHidden/>
          </w:rPr>
          <w:instrText xml:space="preserve"> PAGEREF _Toc513081728 \h </w:instrText>
        </w:r>
        <w:r>
          <w:rPr>
            <w:noProof/>
            <w:webHidden/>
          </w:rPr>
        </w:r>
        <w:r>
          <w:rPr>
            <w:noProof/>
            <w:webHidden/>
          </w:rPr>
          <w:fldChar w:fldCharType="separate"/>
        </w:r>
        <w:r>
          <w:rPr>
            <w:noProof/>
            <w:webHidden/>
          </w:rPr>
          <w:t>8</w:t>
        </w:r>
        <w:r>
          <w:rPr>
            <w:noProof/>
            <w:webHidden/>
          </w:rPr>
          <w:fldChar w:fldCharType="end"/>
        </w:r>
      </w:hyperlink>
    </w:p>
    <w:p w:rsidR="00FD6413" w:rsidRPr="001177F2" w:rsidRDefault="00FD6413" w:rsidP="00FD6413">
      <w:pPr>
        <w:pStyle w:val="33"/>
        <w:tabs>
          <w:tab w:val="right" w:leader="dot" w:pos="9060"/>
        </w:tabs>
        <w:ind w:left="840"/>
        <w:rPr>
          <w:rFonts w:ascii="Calibri" w:hAnsi="Calibri"/>
          <w:noProof/>
          <w:sz w:val="21"/>
          <w:szCs w:val="22"/>
        </w:rPr>
      </w:pPr>
      <w:hyperlink w:anchor="_Toc513081729" w:history="1">
        <w:r w:rsidRPr="00B07F7E">
          <w:rPr>
            <w:rStyle w:val="ab"/>
            <w:noProof/>
          </w:rPr>
          <w:t>4.2.2</w:t>
        </w:r>
        <w:r w:rsidRPr="00B07F7E">
          <w:rPr>
            <w:rStyle w:val="ab"/>
            <w:rFonts w:hint="eastAsia"/>
            <w:noProof/>
          </w:rPr>
          <w:t xml:space="preserve"> </w:t>
        </w:r>
        <w:r w:rsidRPr="00B07F7E">
          <w:rPr>
            <w:rStyle w:val="ab"/>
            <w:rFonts w:hint="eastAsia"/>
            <w:noProof/>
          </w:rPr>
          <w:t>卷积层</w:t>
        </w:r>
        <w:r>
          <w:rPr>
            <w:noProof/>
            <w:webHidden/>
          </w:rPr>
          <w:tab/>
        </w:r>
        <w:r>
          <w:rPr>
            <w:noProof/>
            <w:webHidden/>
          </w:rPr>
          <w:fldChar w:fldCharType="begin"/>
        </w:r>
        <w:r>
          <w:rPr>
            <w:noProof/>
            <w:webHidden/>
          </w:rPr>
          <w:instrText xml:space="preserve"> PAGEREF _Toc513081729 \h </w:instrText>
        </w:r>
        <w:r>
          <w:rPr>
            <w:noProof/>
            <w:webHidden/>
          </w:rPr>
        </w:r>
        <w:r>
          <w:rPr>
            <w:noProof/>
            <w:webHidden/>
          </w:rPr>
          <w:fldChar w:fldCharType="separate"/>
        </w:r>
        <w:r>
          <w:rPr>
            <w:noProof/>
            <w:webHidden/>
          </w:rPr>
          <w:t>10</w:t>
        </w:r>
        <w:r>
          <w:rPr>
            <w:noProof/>
            <w:webHidden/>
          </w:rPr>
          <w:fldChar w:fldCharType="end"/>
        </w:r>
      </w:hyperlink>
    </w:p>
    <w:p w:rsidR="00FD6413" w:rsidRPr="001177F2" w:rsidRDefault="00FD6413" w:rsidP="00FD6413">
      <w:pPr>
        <w:pStyle w:val="33"/>
        <w:tabs>
          <w:tab w:val="right" w:leader="dot" w:pos="9060"/>
        </w:tabs>
        <w:ind w:left="840"/>
        <w:rPr>
          <w:rFonts w:ascii="Calibri" w:hAnsi="Calibri"/>
          <w:noProof/>
          <w:sz w:val="21"/>
          <w:szCs w:val="22"/>
        </w:rPr>
      </w:pPr>
      <w:hyperlink w:anchor="_Toc513081730" w:history="1">
        <w:r w:rsidRPr="00B07F7E">
          <w:rPr>
            <w:rStyle w:val="ab"/>
            <w:noProof/>
          </w:rPr>
          <w:t>4.2.3</w:t>
        </w:r>
        <w:r w:rsidRPr="00B07F7E">
          <w:rPr>
            <w:rStyle w:val="ab"/>
            <w:rFonts w:hint="eastAsia"/>
            <w:noProof/>
          </w:rPr>
          <w:t xml:space="preserve"> </w:t>
        </w:r>
        <w:r w:rsidRPr="00B07F7E">
          <w:rPr>
            <w:rStyle w:val="ab"/>
            <w:rFonts w:hint="eastAsia"/>
            <w:noProof/>
          </w:rPr>
          <w:t>池化层</w:t>
        </w:r>
        <w:r>
          <w:rPr>
            <w:noProof/>
            <w:webHidden/>
          </w:rPr>
          <w:tab/>
        </w:r>
        <w:r>
          <w:rPr>
            <w:noProof/>
            <w:webHidden/>
          </w:rPr>
          <w:fldChar w:fldCharType="begin"/>
        </w:r>
        <w:r>
          <w:rPr>
            <w:noProof/>
            <w:webHidden/>
          </w:rPr>
          <w:instrText xml:space="preserve"> PAGEREF _Toc513081730 \h </w:instrText>
        </w:r>
        <w:r>
          <w:rPr>
            <w:noProof/>
            <w:webHidden/>
          </w:rPr>
        </w:r>
        <w:r>
          <w:rPr>
            <w:noProof/>
            <w:webHidden/>
          </w:rPr>
          <w:fldChar w:fldCharType="separate"/>
        </w:r>
        <w:r>
          <w:rPr>
            <w:noProof/>
            <w:webHidden/>
          </w:rPr>
          <w:t>15</w:t>
        </w:r>
        <w:r>
          <w:rPr>
            <w:noProof/>
            <w:webHidden/>
          </w:rPr>
          <w:fldChar w:fldCharType="end"/>
        </w:r>
      </w:hyperlink>
    </w:p>
    <w:p w:rsidR="00FD6413" w:rsidRPr="001177F2" w:rsidRDefault="00FD6413" w:rsidP="00FD6413">
      <w:pPr>
        <w:pStyle w:val="33"/>
        <w:tabs>
          <w:tab w:val="right" w:leader="dot" w:pos="9060"/>
        </w:tabs>
        <w:ind w:left="840"/>
        <w:rPr>
          <w:rFonts w:ascii="Calibri" w:hAnsi="Calibri"/>
          <w:noProof/>
          <w:sz w:val="21"/>
          <w:szCs w:val="22"/>
        </w:rPr>
      </w:pPr>
      <w:hyperlink w:anchor="_Toc513081731" w:history="1">
        <w:r w:rsidRPr="00B07F7E">
          <w:rPr>
            <w:rStyle w:val="ab"/>
            <w:noProof/>
          </w:rPr>
          <w:t>4.2.4</w:t>
        </w:r>
        <w:r w:rsidRPr="00B07F7E">
          <w:rPr>
            <w:rStyle w:val="ab"/>
            <w:rFonts w:hint="eastAsia"/>
            <w:noProof/>
          </w:rPr>
          <w:t xml:space="preserve"> </w:t>
        </w:r>
        <w:r w:rsidRPr="00B07F7E">
          <w:rPr>
            <w:rStyle w:val="ab"/>
            <w:rFonts w:hint="eastAsia"/>
            <w:noProof/>
          </w:rPr>
          <w:t>全链接层</w:t>
        </w:r>
        <w:r>
          <w:rPr>
            <w:noProof/>
            <w:webHidden/>
          </w:rPr>
          <w:tab/>
        </w:r>
        <w:r>
          <w:rPr>
            <w:noProof/>
            <w:webHidden/>
          </w:rPr>
          <w:fldChar w:fldCharType="begin"/>
        </w:r>
        <w:r>
          <w:rPr>
            <w:noProof/>
            <w:webHidden/>
          </w:rPr>
          <w:instrText xml:space="preserve"> PAGEREF _Toc513081731 \h </w:instrText>
        </w:r>
        <w:r>
          <w:rPr>
            <w:noProof/>
            <w:webHidden/>
          </w:rPr>
        </w:r>
        <w:r>
          <w:rPr>
            <w:noProof/>
            <w:webHidden/>
          </w:rPr>
          <w:fldChar w:fldCharType="separate"/>
        </w:r>
        <w:r>
          <w:rPr>
            <w:noProof/>
            <w:webHidden/>
          </w:rPr>
          <w:t>17</w:t>
        </w:r>
        <w:r>
          <w:rPr>
            <w:noProof/>
            <w:webHidden/>
          </w:rPr>
          <w:fldChar w:fldCharType="end"/>
        </w:r>
      </w:hyperlink>
    </w:p>
    <w:p w:rsidR="00FD6413" w:rsidRPr="001177F2" w:rsidRDefault="00FD6413">
      <w:pPr>
        <w:pStyle w:val="10"/>
        <w:tabs>
          <w:tab w:val="right" w:leader="dot" w:pos="9060"/>
        </w:tabs>
        <w:rPr>
          <w:rFonts w:ascii="Calibri" w:hAnsi="Calibri"/>
          <w:noProof/>
          <w:sz w:val="21"/>
          <w:szCs w:val="22"/>
        </w:rPr>
      </w:pPr>
      <w:hyperlink w:anchor="_Toc513081732" w:history="1">
        <w:r w:rsidRPr="00B07F7E">
          <w:rPr>
            <w:rStyle w:val="ab"/>
            <w:noProof/>
          </w:rPr>
          <w:t>5</w:t>
        </w:r>
        <w:r w:rsidRPr="00B07F7E">
          <w:rPr>
            <w:rStyle w:val="ab"/>
            <w:rFonts w:hint="eastAsia"/>
            <w:noProof/>
          </w:rPr>
          <w:t xml:space="preserve"> </w:t>
        </w:r>
        <w:r w:rsidRPr="00B07F7E">
          <w:rPr>
            <w:rStyle w:val="ab"/>
            <w:rFonts w:hint="eastAsia"/>
            <w:noProof/>
          </w:rPr>
          <w:t>优化</w:t>
        </w:r>
        <w:r>
          <w:rPr>
            <w:noProof/>
            <w:webHidden/>
          </w:rPr>
          <w:tab/>
        </w:r>
        <w:r>
          <w:rPr>
            <w:noProof/>
            <w:webHidden/>
          </w:rPr>
          <w:fldChar w:fldCharType="begin"/>
        </w:r>
        <w:r>
          <w:rPr>
            <w:noProof/>
            <w:webHidden/>
          </w:rPr>
          <w:instrText xml:space="preserve"> PAGEREF _Toc513081732 \h </w:instrText>
        </w:r>
        <w:r>
          <w:rPr>
            <w:noProof/>
            <w:webHidden/>
          </w:rPr>
        </w:r>
        <w:r>
          <w:rPr>
            <w:noProof/>
            <w:webHidden/>
          </w:rPr>
          <w:fldChar w:fldCharType="separate"/>
        </w:r>
        <w:r>
          <w:rPr>
            <w:noProof/>
            <w:webHidden/>
          </w:rPr>
          <w:t>19</w:t>
        </w:r>
        <w:r>
          <w:rPr>
            <w:noProof/>
            <w:webHidden/>
          </w:rPr>
          <w:fldChar w:fldCharType="end"/>
        </w:r>
      </w:hyperlink>
    </w:p>
    <w:p w:rsidR="00FD6413" w:rsidRPr="001177F2" w:rsidRDefault="00FD6413" w:rsidP="00FD6413">
      <w:pPr>
        <w:pStyle w:val="2e"/>
        <w:tabs>
          <w:tab w:val="right" w:leader="dot" w:pos="9060"/>
        </w:tabs>
        <w:ind w:left="420"/>
        <w:rPr>
          <w:rFonts w:ascii="Calibri" w:hAnsi="Calibri"/>
          <w:noProof/>
          <w:sz w:val="21"/>
          <w:szCs w:val="22"/>
        </w:rPr>
      </w:pPr>
      <w:hyperlink w:anchor="_Toc513081733" w:history="1">
        <w:r w:rsidRPr="00B07F7E">
          <w:rPr>
            <w:rStyle w:val="ab"/>
            <w:noProof/>
          </w:rPr>
          <w:t>5.1</w:t>
        </w:r>
        <w:r w:rsidRPr="00B07F7E">
          <w:rPr>
            <w:rStyle w:val="ab"/>
            <w:rFonts w:hint="eastAsia"/>
            <w:noProof/>
          </w:rPr>
          <w:t xml:space="preserve"> </w:t>
        </w:r>
        <w:r w:rsidRPr="00B07F7E">
          <w:rPr>
            <w:rStyle w:val="ab"/>
            <w:rFonts w:hint="eastAsia"/>
            <w:noProof/>
          </w:rPr>
          <w:t>批正则化</w:t>
        </w:r>
        <w:r>
          <w:rPr>
            <w:noProof/>
            <w:webHidden/>
          </w:rPr>
          <w:tab/>
        </w:r>
        <w:r>
          <w:rPr>
            <w:noProof/>
            <w:webHidden/>
          </w:rPr>
          <w:fldChar w:fldCharType="begin"/>
        </w:r>
        <w:r>
          <w:rPr>
            <w:noProof/>
            <w:webHidden/>
          </w:rPr>
          <w:instrText xml:space="preserve"> PAGEREF _Toc513081733 \h </w:instrText>
        </w:r>
        <w:r>
          <w:rPr>
            <w:noProof/>
            <w:webHidden/>
          </w:rPr>
        </w:r>
        <w:r>
          <w:rPr>
            <w:noProof/>
            <w:webHidden/>
          </w:rPr>
          <w:fldChar w:fldCharType="separate"/>
        </w:r>
        <w:r>
          <w:rPr>
            <w:noProof/>
            <w:webHidden/>
          </w:rPr>
          <w:t>19</w:t>
        </w:r>
        <w:r>
          <w:rPr>
            <w:noProof/>
            <w:webHidden/>
          </w:rPr>
          <w:fldChar w:fldCharType="end"/>
        </w:r>
      </w:hyperlink>
    </w:p>
    <w:p w:rsidR="00FD6413" w:rsidRPr="001177F2" w:rsidRDefault="00FD6413" w:rsidP="00FD6413">
      <w:pPr>
        <w:pStyle w:val="2e"/>
        <w:tabs>
          <w:tab w:val="right" w:leader="dot" w:pos="9060"/>
        </w:tabs>
        <w:ind w:left="420"/>
        <w:rPr>
          <w:rFonts w:ascii="Calibri" w:hAnsi="Calibri"/>
          <w:noProof/>
          <w:sz w:val="21"/>
          <w:szCs w:val="22"/>
        </w:rPr>
      </w:pPr>
      <w:hyperlink w:anchor="_Toc513081734" w:history="1">
        <w:r w:rsidRPr="00B07F7E">
          <w:rPr>
            <w:rStyle w:val="ab"/>
            <w:noProof/>
          </w:rPr>
          <w:t>5.2</w:t>
        </w:r>
        <w:r w:rsidRPr="00B07F7E">
          <w:rPr>
            <w:rStyle w:val="ab"/>
            <w:rFonts w:hint="eastAsia"/>
            <w:noProof/>
          </w:rPr>
          <w:t xml:space="preserve"> </w:t>
        </w:r>
        <w:r w:rsidRPr="00B07F7E">
          <w:rPr>
            <w:rStyle w:val="ab"/>
            <w:rFonts w:hint="eastAsia"/>
            <w:noProof/>
          </w:rPr>
          <w:t>高分辨率分类器</w:t>
        </w:r>
        <w:r>
          <w:rPr>
            <w:noProof/>
            <w:webHidden/>
          </w:rPr>
          <w:tab/>
        </w:r>
        <w:r>
          <w:rPr>
            <w:noProof/>
            <w:webHidden/>
          </w:rPr>
          <w:fldChar w:fldCharType="begin"/>
        </w:r>
        <w:r>
          <w:rPr>
            <w:noProof/>
            <w:webHidden/>
          </w:rPr>
          <w:instrText xml:space="preserve"> PAGEREF _Toc513081734 \h </w:instrText>
        </w:r>
        <w:r>
          <w:rPr>
            <w:noProof/>
            <w:webHidden/>
          </w:rPr>
        </w:r>
        <w:r>
          <w:rPr>
            <w:noProof/>
            <w:webHidden/>
          </w:rPr>
          <w:fldChar w:fldCharType="separate"/>
        </w:r>
        <w:r>
          <w:rPr>
            <w:noProof/>
            <w:webHidden/>
          </w:rPr>
          <w:t>20</w:t>
        </w:r>
        <w:r>
          <w:rPr>
            <w:noProof/>
            <w:webHidden/>
          </w:rPr>
          <w:fldChar w:fldCharType="end"/>
        </w:r>
      </w:hyperlink>
    </w:p>
    <w:p w:rsidR="00FD6413" w:rsidRPr="001177F2" w:rsidRDefault="00FD6413" w:rsidP="00FD6413">
      <w:pPr>
        <w:pStyle w:val="2e"/>
        <w:tabs>
          <w:tab w:val="right" w:leader="dot" w:pos="9060"/>
        </w:tabs>
        <w:ind w:left="420"/>
        <w:rPr>
          <w:rFonts w:ascii="Calibri" w:hAnsi="Calibri"/>
          <w:noProof/>
          <w:sz w:val="21"/>
          <w:szCs w:val="22"/>
        </w:rPr>
      </w:pPr>
      <w:hyperlink w:anchor="_Toc513081735" w:history="1">
        <w:r w:rsidRPr="00B07F7E">
          <w:rPr>
            <w:rStyle w:val="ab"/>
            <w:noProof/>
          </w:rPr>
          <w:t>5.3</w:t>
        </w:r>
        <w:r w:rsidRPr="00B07F7E">
          <w:rPr>
            <w:rStyle w:val="ab"/>
            <w:rFonts w:hint="eastAsia"/>
            <w:noProof/>
          </w:rPr>
          <w:t xml:space="preserve"> </w:t>
        </w:r>
        <w:r w:rsidRPr="00B07F7E">
          <w:rPr>
            <w:rStyle w:val="ab"/>
            <w:rFonts w:hint="eastAsia"/>
            <w:noProof/>
          </w:rPr>
          <w:t>加锚点框的卷积层</w:t>
        </w:r>
        <w:r>
          <w:rPr>
            <w:noProof/>
            <w:webHidden/>
          </w:rPr>
          <w:tab/>
        </w:r>
        <w:r>
          <w:rPr>
            <w:noProof/>
            <w:webHidden/>
          </w:rPr>
          <w:fldChar w:fldCharType="begin"/>
        </w:r>
        <w:r>
          <w:rPr>
            <w:noProof/>
            <w:webHidden/>
          </w:rPr>
          <w:instrText xml:space="preserve"> PAGEREF _Toc513081735 \h </w:instrText>
        </w:r>
        <w:r>
          <w:rPr>
            <w:noProof/>
            <w:webHidden/>
          </w:rPr>
        </w:r>
        <w:r>
          <w:rPr>
            <w:noProof/>
            <w:webHidden/>
          </w:rPr>
          <w:fldChar w:fldCharType="separate"/>
        </w:r>
        <w:r>
          <w:rPr>
            <w:noProof/>
            <w:webHidden/>
          </w:rPr>
          <w:t>21</w:t>
        </w:r>
        <w:r>
          <w:rPr>
            <w:noProof/>
            <w:webHidden/>
          </w:rPr>
          <w:fldChar w:fldCharType="end"/>
        </w:r>
      </w:hyperlink>
    </w:p>
    <w:p w:rsidR="00FD6413" w:rsidRPr="001177F2" w:rsidRDefault="00FD6413" w:rsidP="00FD6413">
      <w:pPr>
        <w:pStyle w:val="2e"/>
        <w:tabs>
          <w:tab w:val="right" w:leader="dot" w:pos="9060"/>
        </w:tabs>
        <w:ind w:left="420"/>
        <w:rPr>
          <w:rFonts w:ascii="Calibri" w:hAnsi="Calibri"/>
          <w:noProof/>
          <w:sz w:val="21"/>
          <w:szCs w:val="22"/>
        </w:rPr>
      </w:pPr>
      <w:hyperlink w:anchor="_Toc513081736" w:history="1">
        <w:r w:rsidRPr="00B07F7E">
          <w:rPr>
            <w:rStyle w:val="ab"/>
            <w:noProof/>
          </w:rPr>
          <w:t>5.4</w:t>
        </w:r>
        <w:r w:rsidRPr="00B07F7E">
          <w:rPr>
            <w:rStyle w:val="ab"/>
            <w:rFonts w:hint="eastAsia"/>
            <w:noProof/>
          </w:rPr>
          <w:t xml:space="preserve"> </w:t>
        </w:r>
        <w:r w:rsidRPr="00B07F7E">
          <w:rPr>
            <w:rStyle w:val="ab"/>
            <w:rFonts w:hint="eastAsia"/>
            <w:noProof/>
          </w:rPr>
          <w:t>维度聚类</w:t>
        </w:r>
        <w:r>
          <w:rPr>
            <w:noProof/>
            <w:webHidden/>
          </w:rPr>
          <w:tab/>
        </w:r>
        <w:r>
          <w:rPr>
            <w:noProof/>
            <w:webHidden/>
          </w:rPr>
          <w:fldChar w:fldCharType="begin"/>
        </w:r>
        <w:r>
          <w:rPr>
            <w:noProof/>
            <w:webHidden/>
          </w:rPr>
          <w:instrText xml:space="preserve"> PAGEREF _Toc513081736 \h </w:instrText>
        </w:r>
        <w:r>
          <w:rPr>
            <w:noProof/>
            <w:webHidden/>
          </w:rPr>
        </w:r>
        <w:r>
          <w:rPr>
            <w:noProof/>
            <w:webHidden/>
          </w:rPr>
          <w:fldChar w:fldCharType="separate"/>
        </w:r>
        <w:r>
          <w:rPr>
            <w:noProof/>
            <w:webHidden/>
          </w:rPr>
          <w:t>21</w:t>
        </w:r>
        <w:r>
          <w:rPr>
            <w:noProof/>
            <w:webHidden/>
          </w:rPr>
          <w:fldChar w:fldCharType="end"/>
        </w:r>
      </w:hyperlink>
    </w:p>
    <w:p w:rsidR="00FD6413" w:rsidRPr="001177F2" w:rsidRDefault="00FD6413" w:rsidP="00FD6413">
      <w:pPr>
        <w:pStyle w:val="2e"/>
        <w:tabs>
          <w:tab w:val="right" w:leader="dot" w:pos="9060"/>
        </w:tabs>
        <w:ind w:left="420"/>
        <w:rPr>
          <w:rFonts w:ascii="Calibri" w:hAnsi="Calibri"/>
          <w:noProof/>
          <w:sz w:val="21"/>
          <w:szCs w:val="22"/>
        </w:rPr>
      </w:pPr>
      <w:hyperlink w:anchor="_Toc513081737" w:history="1">
        <w:r w:rsidRPr="00B07F7E">
          <w:rPr>
            <w:rStyle w:val="ab"/>
            <w:noProof/>
          </w:rPr>
          <w:t>5.5</w:t>
        </w:r>
        <w:r w:rsidRPr="00B07F7E">
          <w:rPr>
            <w:rStyle w:val="ab"/>
            <w:rFonts w:hint="eastAsia"/>
            <w:noProof/>
          </w:rPr>
          <w:t xml:space="preserve"> </w:t>
        </w:r>
        <w:r w:rsidRPr="00B07F7E">
          <w:rPr>
            <w:rStyle w:val="ab"/>
            <w:rFonts w:hint="eastAsia"/>
            <w:noProof/>
          </w:rPr>
          <w:t>直接定位预测</w:t>
        </w:r>
        <w:r>
          <w:rPr>
            <w:noProof/>
            <w:webHidden/>
          </w:rPr>
          <w:tab/>
        </w:r>
        <w:r>
          <w:rPr>
            <w:noProof/>
            <w:webHidden/>
          </w:rPr>
          <w:fldChar w:fldCharType="begin"/>
        </w:r>
        <w:r>
          <w:rPr>
            <w:noProof/>
            <w:webHidden/>
          </w:rPr>
          <w:instrText xml:space="preserve"> PAGEREF _Toc513081737 \h </w:instrText>
        </w:r>
        <w:r>
          <w:rPr>
            <w:noProof/>
            <w:webHidden/>
          </w:rPr>
        </w:r>
        <w:r>
          <w:rPr>
            <w:noProof/>
            <w:webHidden/>
          </w:rPr>
          <w:fldChar w:fldCharType="separate"/>
        </w:r>
        <w:r>
          <w:rPr>
            <w:noProof/>
            <w:webHidden/>
          </w:rPr>
          <w:t>22</w:t>
        </w:r>
        <w:r>
          <w:rPr>
            <w:noProof/>
            <w:webHidden/>
          </w:rPr>
          <w:fldChar w:fldCharType="end"/>
        </w:r>
      </w:hyperlink>
    </w:p>
    <w:p w:rsidR="00FD6413" w:rsidRPr="001177F2" w:rsidRDefault="00FD6413" w:rsidP="00FD6413">
      <w:pPr>
        <w:pStyle w:val="2e"/>
        <w:tabs>
          <w:tab w:val="right" w:leader="dot" w:pos="9060"/>
        </w:tabs>
        <w:ind w:left="420"/>
        <w:rPr>
          <w:rFonts w:ascii="Calibri" w:hAnsi="Calibri"/>
          <w:noProof/>
          <w:sz w:val="21"/>
          <w:szCs w:val="22"/>
        </w:rPr>
      </w:pPr>
      <w:hyperlink w:anchor="_Toc513081738" w:history="1">
        <w:r w:rsidRPr="00B07F7E">
          <w:rPr>
            <w:rStyle w:val="ab"/>
            <w:noProof/>
          </w:rPr>
          <w:t>5.6</w:t>
        </w:r>
        <w:r w:rsidRPr="00B07F7E">
          <w:rPr>
            <w:rStyle w:val="ab"/>
            <w:rFonts w:hint="eastAsia"/>
            <w:noProof/>
          </w:rPr>
          <w:t xml:space="preserve"> </w:t>
        </w:r>
        <w:r w:rsidRPr="00B07F7E">
          <w:rPr>
            <w:rStyle w:val="ab"/>
            <w:rFonts w:hint="eastAsia"/>
            <w:noProof/>
          </w:rPr>
          <w:t>细粒度特征</w:t>
        </w:r>
        <w:r>
          <w:rPr>
            <w:noProof/>
            <w:webHidden/>
          </w:rPr>
          <w:tab/>
        </w:r>
        <w:r>
          <w:rPr>
            <w:noProof/>
            <w:webHidden/>
          </w:rPr>
          <w:fldChar w:fldCharType="begin"/>
        </w:r>
        <w:r>
          <w:rPr>
            <w:noProof/>
            <w:webHidden/>
          </w:rPr>
          <w:instrText xml:space="preserve"> PAGEREF _Toc513081738 \h </w:instrText>
        </w:r>
        <w:r>
          <w:rPr>
            <w:noProof/>
            <w:webHidden/>
          </w:rPr>
        </w:r>
        <w:r>
          <w:rPr>
            <w:noProof/>
            <w:webHidden/>
          </w:rPr>
          <w:fldChar w:fldCharType="separate"/>
        </w:r>
        <w:r>
          <w:rPr>
            <w:noProof/>
            <w:webHidden/>
          </w:rPr>
          <w:t>23</w:t>
        </w:r>
        <w:r>
          <w:rPr>
            <w:noProof/>
            <w:webHidden/>
          </w:rPr>
          <w:fldChar w:fldCharType="end"/>
        </w:r>
      </w:hyperlink>
    </w:p>
    <w:p w:rsidR="00FD6413" w:rsidRPr="001177F2" w:rsidRDefault="00FD6413" w:rsidP="00FD6413">
      <w:pPr>
        <w:pStyle w:val="2e"/>
        <w:tabs>
          <w:tab w:val="right" w:leader="dot" w:pos="9060"/>
        </w:tabs>
        <w:ind w:left="420"/>
        <w:rPr>
          <w:rFonts w:ascii="Calibri" w:hAnsi="Calibri"/>
          <w:noProof/>
          <w:sz w:val="21"/>
          <w:szCs w:val="22"/>
        </w:rPr>
      </w:pPr>
      <w:hyperlink w:anchor="_Toc513081739" w:history="1">
        <w:r w:rsidRPr="00B07F7E">
          <w:rPr>
            <w:rStyle w:val="ab"/>
            <w:noProof/>
          </w:rPr>
          <w:t>5.7</w:t>
        </w:r>
        <w:r w:rsidRPr="00B07F7E">
          <w:rPr>
            <w:rStyle w:val="ab"/>
            <w:rFonts w:hint="eastAsia"/>
            <w:noProof/>
          </w:rPr>
          <w:t xml:space="preserve"> </w:t>
        </w:r>
        <w:r w:rsidRPr="00B07F7E">
          <w:rPr>
            <w:rStyle w:val="ab"/>
            <w:rFonts w:hint="eastAsia"/>
            <w:noProof/>
          </w:rPr>
          <w:t>多尺度训练</w:t>
        </w:r>
        <w:r>
          <w:rPr>
            <w:noProof/>
            <w:webHidden/>
          </w:rPr>
          <w:tab/>
        </w:r>
        <w:r>
          <w:rPr>
            <w:noProof/>
            <w:webHidden/>
          </w:rPr>
          <w:fldChar w:fldCharType="begin"/>
        </w:r>
        <w:r>
          <w:rPr>
            <w:noProof/>
            <w:webHidden/>
          </w:rPr>
          <w:instrText xml:space="preserve"> PAGEREF _Toc513081739 \h </w:instrText>
        </w:r>
        <w:r>
          <w:rPr>
            <w:noProof/>
            <w:webHidden/>
          </w:rPr>
        </w:r>
        <w:r>
          <w:rPr>
            <w:noProof/>
            <w:webHidden/>
          </w:rPr>
          <w:fldChar w:fldCharType="separate"/>
        </w:r>
        <w:r>
          <w:rPr>
            <w:noProof/>
            <w:webHidden/>
          </w:rPr>
          <w:t>24</w:t>
        </w:r>
        <w:r>
          <w:rPr>
            <w:noProof/>
            <w:webHidden/>
          </w:rPr>
          <w:fldChar w:fldCharType="end"/>
        </w:r>
      </w:hyperlink>
    </w:p>
    <w:p w:rsidR="00FD6413" w:rsidRPr="001177F2" w:rsidRDefault="00FD6413" w:rsidP="00FD6413">
      <w:pPr>
        <w:pStyle w:val="2e"/>
        <w:tabs>
          <w:tab w:val="right" w:leader="dot" w:pos="9060"/>
        </w:tabs>
        <w:ind w:left="420"/>
        <w:rPr>
          <w:rFonts w:ascii="Calibri" w:hAnsi="Calibri"/>
          <w:noProof/>
          <w:sz w:val="21"/>
          <w:szCs w:val="22"/>
        </w:rPr>
      </w:pPr>
      <w:hyperlink w:anchor="_Toc513081740" w:history="1">
        <w:r w:rsidRPr="00B07F7E">
          <w:rPr>
            <w:rStyle w:val="ab"/>
            <w:noProof/>
          </w:rPr>
          <w:t>5.8</w:t>
        </w:r>
        <w:r w:rsidRPr="00B07F7E">
          <w:rPr>
            <w:rStyle w:val="ab"/>
            <w:rFonts w:hint="eastAsia"/>
            <w:noProof/>
          </w:rPr>
          <w:t xml:space="preserve"> </w:t>
        </w:r>
        <w:r w:rsidRPr="00B07F7E">
          <w:rPr>
            <w:rStyle w:val="ab"/>
            <w:rFonts w:hint="eastAsia"/>
            <w:noProof/>
          </w:rPr>
          <w:t>三个重要的超参数优化</w:t>
        </w:r>
        <w:r>
          <w:rPr>
            <w:noProof/>
            <w:webHidden/>
          </w:rPr>
          <w:tab/>
        </w:r>
        <w:r>
          <w:rPr>
            <w:noProof/>
            <w:webHidden/>
          </w:rPr>
          <w:fldChar w:fldCharType="begin"/>
        </w:r>
        <w:r>
          <w:rPr>
            <w:noProof/>
            <w:webHidden/>
          </w:rPr>
          <w:instrText xml:space="preserve"> PAGEREF _Toc513081740 \h </w:instrText>
        </w:r>
        <w:r>
          <w:rPr>
            <w:noProof/>
            <w:webHidden/>
          </w:rPr>
        </w:r>
        <w:r>
          <w:rPr>
            <w:noProof/>
            <w:webHidden/>
          </w:rPr>
          <w:fldChar w:fldCharType="separate"/>
        </w:r>
        <w:r>
          <w:rPr>
            <w:noProof/>
            <w:webHidden/>
          </w:rPr>
          <w:t>25</w:t>
        </w:r>
        <w:r>
          <w:rPr>
            <w:noProof/>
            <w:webHidden/>
          </w:rPr>
          <w:fldChar w:fldCharType="end"/>
        </w:r>
      </w:hyperlink>
    </w:p>
    <w:p w:rsidR="00FD6413" w:rsidRPr="001177F2" w:rsidRDefault="00FD6413" w:rsidP="00FD6413">
      <w:pPr>
        <w:pStyle w:val="2e"/>
        <w:tabs>
          <w:tab w:val="right" w:leader="dot" w:pos="9060"/>
        </w:tabs>
        <w:ind w:left="420"/>
        <w:rPr>
          <w:rFonts w:ascii="Calibri" w:hAnsi="Calibri"/>
          <w:noProof/>
          <w:sz w:val="21"/>
          <w:szCs w:val="22"/>
        </w:rPr>
      </w:pPr>
      <w:hyperlink w:anchor="_Toc513081741" w:history="1">
        <w:r w:rsidRPr="00B07F7E">
          <w:rPr>
            <w:rStyle w:val="ab"/>
            <w:noProof/>
          </w:rPr>
          <w:t>5.9</w:t>
        </w:r>
        <w:r w:rsidRPr="00B07F7E">
          <w:rPr>
            <w:rStyle w:val="ab"/>
            <w:rFonts w:hint="eastAsia"/>
            <w:noProof/>
          </w:rPr>
          <w:t xml:space="preserve"> </w:t>
        </w:r>
        <w:r w:rsidRPr="00B07F7E">
          <w:rPr>
            <w:rStyle w:val="ab"/>
            <w:rFonts w:hint="eastAsia"/>
            <w:noProof/>
          </w:rPr>
          <w:t>交叉熵</w:t>
        </w:r>
        <w:r>
          <w:rPr>
            <w:noProof/>
            <w:webHidden/>
          </w:rPr>
          <w:tab/>
        </w:r>
        <w:r>
          <w:rPr>
            <w:noProof/>
            <w:webHidden/>
          </w:rPr>
          <w:fldChar w:fldCharType="begin"/>
        </w:r>
        <w:r>
          <w:rPr>
            <w:noProof/>
            <w:webHidden/>
          </w:rPr>
          <w:instrText xml:space="preserve"> PAGEREF _Toc513081741 \h </w:instrText>
        </w:r>
        <w:r>
          <w:rPr>
            <w:noProof/>
            <w:webHidden/>
          </w:rPr>
        </w:r>
        <w:r>
          <w:rPr>
            <w:noProof/>
            <w:webHidden/>
          </w:rPr>
          <w:fldChar w:fldCharType="separate"/>
        </w:r>
        <w:r>
          <w:rPr>
            <w:noProof/>
            <w:webHidden/>
          </w:rPr>
          <w:t>25</w:t>
        </w:r>
        <w:r>
          <w:rPr>
            <w:noProof/>
            <w:webHidden/>
          </w:rPr>
          <w:fldChar w:fldCharType="end"/>
        </w:r>
      </w:hyperlink>
    </w:p>
    <w:p w:rsidR="00FD6413" w:rsidRPr="001177F2" w:rsidRDefault="00FD6413">
      <w:pPr>
        <w:pStyle w:val="10"/>
        <w:tabs>
          <w:tab w:val="right" w:leader="dot" w:pos="9060"/>
        </w:tabs>
        <w:rPr>
          <w:rFonts w:ascii="Calibri" w:hAnsi="Calibri"/>
          <w:noProof/>
          <w:sz w:val="21"/>
          <w:szCs w:val="22"/>
        </w:rPr>
      </w:pPr>
      <w:hyperlink w:anchor="_Toc513081742" w:history="1">
        <w:r w:rsidRPr="00B07F7E">
          <w:rPr>
            <w:rStyle w:val="ab"/>
            <w:noProof/>
          </w:rPr>
          <w:t>6</w:t>
        </w:r>
        <w:r w:rsidRPr="00B07F7E">
          <w:rPr>
            <w:rStyle w:val="ab"/>
            <w:rFonts w:hint="eastAsia"/>
            <w:noProof/>
          </w:rPr>
          <w:t xml:space="preserve"> </w:t>
        </w:r>
        <w:r w:rsidRPr="00B07F7E">
          <w:rPr>
            <w:rStyle w:val="ab"/>
            <w:rFonts w:hint="eastAsia"/>
            <w:noProof/>
          </w:rPr>
          <w:t>结果与结论</w:t>
        </w:r>
        <w:r>
          <w:rPr>
            <w:noProof/>
            <w:webHidden/>
          </w:rPr>
          <w:tab/>
        </w:r>
        <w:r>
          <w:rPr>
            <w:noProof/>
            <w:webHidden/>
          </w:rPr>
          <w:fldChar w:fldCharType="begin"/>
        </w:r>
        <w:r>
          <w:rPr>
            <w:noProof/>
            <w:webHidden/>
          </w:rPr>
          <w:instrText xml:space="preserve"> PAGEREF _Toc513081742 \h </w:instrText>
        </w:r>
        <w:r>
          <w:rPr>
            <w:noProof/>
            <w:webHidden/>
          </w:rPr>
        </w:r>
        <w:r>
          <w:rPr>
            <w:noProof/>
            <w:webHidden/>
          </w:rPr>
          <w:fldChar w:fldCharType="separate"/>
        </w:r>
        <w:r>
          <w:rPr>
            <w:noProof/>
            <w:webHidden/>
          </w:rPr>
          <w:t>26</w:t>
        </w:r>
        <w:r>
          <w:rPr>
            <w:noProof/>
            <w:webHidden/>
          </w:rPr>
          <w:fldChar w:fldCharType="end"/>
        </w:r>
      </w:hyperlink>
    </w:p>
    <w:p w:rsidR="00FD6413" w:rsidRPr="001177F2" w:rsidRDefault="00FD6413" w:rsidP="00FD6413">
      <w:pPr>
        <w:pStyle w:val="2e"/>
        <w:tabs>
          <w:tab w:val="right" w:leader="dot" w:pos="9060"/>
        </w:tabs>
        <w:ind w:left="420"/>
        <w:rPr>
          <w:rFonts w:ascii="Calibri" w:hAnsi="Calibri"/>
          <w:noProof/>
          <w:sz w:val="21"/>
          <w:szCs w:val="22"/>
        </w:rPr>
      </w:pPr>
      <w:hyperlink w:anchor="_Toc513081743" w:history="1">
        <w:r w:rsidRPr="00B07F7E">
          <w:rPr>
            <w:rStyle w:val="ab"/>
            <w:noProof/>
          </w:rPr>
          <w:t>6.1</w:t>
        </w:r>
        <w:r w:rsidRPr="00B07F7E">
          <w:rPr>
            <w:rStyle w:val="ab"/>
            <w:rFonts w:hint="eastAsia"/>
            <w:noProof/>
          </w:rPr>
          <w:t xml:space="preserve"> </w:t>
        </w:r>
        <w:r w:rsidRPr="00B07F7E">
          <w:rPr>
            <w:rStyle w:val="ab"/>
            <w:rFonts w:hint="eastAsia"/>
            <w:noProof/>
          </w:rPr>
          <w:t>测试与运行效果</w:t>
        </w:r>
        <w:r>
          <w:rPr>
            <w:noProof/>
            <w:webHidden/>
          </w:rPr>
          <w:tab/>
        </w:r>
        <w:r>
          <w:rPr>
            <w:noProof/>
            <w:webHidden/>
          </w:rPr>
          <w:fldChar w:fldCharType="begin"/>
        </w:r>
        <w:r>
          <w:rPr>
            <w:noProof/>
            <w:webHidden/>
          </w:rPr>
          <w:instrText xml:space="preserve"> PAGEREF _Toc513081743 \h </w:instrText>
        </w:r>
        <w:r>
          <w:rPr>
            <w:noProof/>
            <w:webHidden/>
          </w:rPr>
        </w:r>
        <w:r>
          <w:rPr>
            <w:noProof/>
            <w:webHidden/>
          </w:rPr>
          <w:fldChar w:fldCharType="separate"/>
        </w:r>
        <w:r>
          <w:rPr>
            <w:noProof/>
            <w:webHidden/>
          </w:rPr>
          <w:t>26</w:t>
        </w:r>
        <w:r>
          <w:rPr>
            <w:noProof/>
            <w:webHidden/>
          </w:rPr>
          <w:fldChar w:fldCharType="end"/>
        </w:r>
      </w:hyperlink>
    </w:p>
    <w:p w:rsidR="00FD6413" w:rsidRPr="001177F2" w:rsidRDefault="00FD6413" w:rsidP="00FD6413">
      <w:pPr>
        <w:pStyle w:val="2e"/>
        <w:tabs>
          <w:tab w:val="right" w:leader="dot" w:pos="9060"/>
        </w:tabs>
        <w:ind w:left="420"/>
        <w:rPr>
          <w:rFonts w:ascii="Calibri" w:hAnsi="Calibri"/>
          <w:noProof/>
          <w:sz w:val="21"/>
          <w:szCs w:val="22"/>
        </w:rPr>
      </w:pPr>
      <w:hyperlink w:anchor="_Toc513081744" w:history="1">
        <w:r w:rsidRPr="00B07F7E">
          <w:rPr>
            <w:rStyle w:val="ab"/>
            <w:noProof/>
          </w:rPr>
          <w:t>6.2</w:t>
        </w:r>
        <w:r w:rsidRPr="00B07F7E">
          <w:rPr>
            <w:rStyle w:val="ab"/>
            <w:rFonts w:hint="eastAsia"/>
            <w:noProof/>
          </w:rPr>
          <w:t xml:space="preserve"> </w:t>
        </w:r>
        <w:r w:rsidRPr="00B07F7E">
          <w:rPr>
            <w:rStyle w:val="ab"/>
            <w:rFonts w:hint="eastAsia"/>
            <w:noProof/>
          </w:rPr>
          <w:t>性能或者效果与同类算法的比较</w:t>
        </w:r>
        <w:r>
          <w:rPr>
            <w:noProof/>
            <w:webHidden/>
          </w:rPr>
          <w:tab/>
        </w:r>
        <w:r>
          <w:rPr>
            <w:noProof/>
            <w:webHidden/>
          </w:rPr>
          <w:fldChar w:fldCharType="begin"/>
        </w:r>
        <w:r>
          <w:rPr>
            <w:noProof/>
            <w:webHidden/>
          </w:rPr>
          <w:instrText xml:space="preserve"> PAGEREF _Toc513081744 \h </w:instrText>
        </w:r>
        <w:r>
          <w:rPr>
            <w:noProof/>
            <w:webHidden/>
          </w:rPr>
        </w:r>
        <w:r>
          <w:rPr>
            <w:noProof/>
            <w:webHidden/>
          </w:rPr>
          <w:fldChar w:fldCharType="separate"/>
        </w:r>
        <w:r>
          <w:rPr>
            <w:noProof/>
            <w:webHidden/>
          </w:rPr>
          <w:t>27</w:t>
        </w:r>
        <w:r>
          <w:rPr>
            <w:noProof/>
            <w:webHidden/>
          </w:rPr>
          <w:fldChar w:fldCharType="end"/>
        </w:r>
      </w:hyperlink>
    </w:p>
    <w:p w:rsidR="00FD6413" w:rsidRPr="001177F2" w:rsidRDefault="00FD6413">
      <w:pPr>
        <w:pStyle w:val="10"/>
        <w:tabs>
          <w:tab w:val="right" w:leader="dot" w:pos="9060"/>
        </w:tabs>
        <w:rPr>
          <w:rFonts w:ascii="Calibri" w:hAnsi="Calibri"/>
          <w:noProof/>
          <w:sz w:val="21"/>
          <w:szCs w:val="22"/>
        </w:rPr>
      </w:pPr>
      <w:hyperlink w:anchor="_Toc513081745" w:history="1">
        <w:r w:rsidRPr="00B07F7E">
          <w:rPr>
            <w:rStyle w:val="ab"/>
            <w:rFonts w:hint="eastAsia"/>
            <w:noProof/>
          </w:rPr>
          <w:t>结束语</w:t>
        </w:r>
        <w:r>
          <w:rPr>
            <w:noProof/>
            <w:webHidden/>
          </w:rPr>
          <w:tab/>
        </w:r>
        <w:r>
          <w:rPr>
            <w:noProof/>
            <w:webHidden/>
          </w:rPr>
          <w:fldChar w:fldCharType="begin"/>
        </w:r>
        <w:r>
          <w:rPr>
            <w:noProof/>
            <w:webHidden/>
          </w:rPr>
          <w:instrText xml:space="preserve"> PAGEREF _Toc513081745 \h </w:instrText>
        </w:r>
        <w:r>
          <w:rPr>
            <w:noProof/>
            <w:webHidden/>
          </w:rPr>
        </w:r>
        <w:r>
          <w:rPr>
            <w:noProof/>
            <w:webHidden/>
          </w:rPr>
          <w:fldChar w:fldCharType="separate"/>
        </w:r>
        <w:r>
          <w:rPr>
            <w:noProof/>
            <w:webHidden/>
          </w:rPr>
          <w:t>28</w:t>
        </w:r>
        <w:r>
          <w:rPr>
            <w:noProof/>
            <w:webHidden/>
          </w:rPr>
          <w:fldChar w:fldCharType="end"/>
        </w:r>
      </w:hyperlink>
    </w:p>
    <w:p w:rsidR="00FD6413" w:rsidRPr="001177F2" w:rsidRDefault="00FD6413">
      <w:pPr>
        <w:pStyle w:val="10"/>
        <w:tabs>
          <w:tab w:val="right" w:leader="dot" w:pos="9060"/>
        </w:tabs>
        <w:rPr>
          <w:rFonts w:ascii="Calibri" w:hAnsi="Calibri"/>
          <w:noProof/>
          <w:sz w:val="21"/>
          <w:szCs w:val="22"/>
        </w:rPr>
      </w:pPr>
      <w:hyperlink w:anchor="_Toc513081746" w:history="1">
        <w:r w:rsidRPr="00B07F7E">
          <w:rPr>
            <w:rStyle w:val="ab"/>
            <w:rFonts w:hint="eastAsia"/>
            <w:noProof/>
          </w:rPr>
          <w:t>参考文献</w:t>
        </w:r>
        <w:r>
          <w:rPr>
            <w:noProof/>
            <w:webHidden/>
          </w:rPr>
          <w:tab/>
        </w:r>
        <w:r>
          <w:rPr>
            <w:noProof/>
            <w:webHidden/>
          </w:rPr>
          <w:fldChar w:fldCharType="begin"/>
        </w:r>
        <w:r>
          <w:rPr>
            <w:noProof/>
            <w:webHidden/>
          </w:rPr>
          <w:instrText xml:space="preserve"> PAGEREF _Toc513081746 \h </w:instrText>
        </w:r>
        <w:r>
          <w:rPr>
            <w:noProof/>
            <w:webHidden/>
          </w:rPr>
        </w:r>
        <w:r>
          <w:rPr>
            <w:noProof/>
            <w:webHidden/>
          </w:rPr>
          <w:fldChar w:fldCharType="separate"/>
        </w:r>
        <w:r>
          <w:rPr>
            <w:noProof/>
            <w:webHidden/>
          </w:rPr>
          <w:t>29</w:t>
        </w:r>
        <w:r>
          <w:rPr>
            <w:noProof/>
            <w:webHidden/>
          </w:rPr>
          <w:fldChar w:fldCharType="end"/>
        </w:r>
      </w:hyperlink>
    </w:p>
    <w:p w:rsidR="00FD6413" w:rsidRPr="001177F2" w:rsidRDefault="00FD6413">
      <w:pPr>
        <w:pStyle w:val="10"/>
        <w:tabs>
          <w:tab w:val="right" w:leader="dot" w:pos="9060"/>
        </w:tabs>
        <w:rPr>
          <w:rFonts w:ascii="Calibri" w:hAnsi="Calibri"/>
          <w:noProof/>
          <w:sz w:val="21"/>
          <w:szCs w:val="22"/>
        </w:rPr>
      </w:pPr>
      <w:hyperlink w:anchor="_Toc513081747" w:history="1">
        <w:r w:rsidRPr="00B07F7E">
          <w:rPr>
            <w:rStyle w:val="ab"/>
            <w:rFonts w:hint="eastAsia"/>
            <w:noProof/>
          </w:rPr>
          <w:t>附录</w:t>
        </w:r>
        <w:r>
          <w:rPr>
            <w:noProof/>
            <w:webHidden/>
          </w:rPr>
          <w:tab/>
        </w:r>
        <w:r>
          <w:rPr>
            <w:noProof/>
            <w:webHidden/>
          </w:rPr>
          <w:fldChar w:fldCharType="begin"/>
        </w:r>
        <w:r>
          <w:rPr>
            <w:noProof/>
            <w:webHidden/>
          </w:rPr>
          <w:instrText xml:space="preserve"> PAGEREF _Toc513081747 \h </w:instrText>
        </w:r>
        <w:r>
          <w:rPr>
            <w:noProof/>
            <w:webHidden/>
          </w:rPr>
        </w:r>
        <w:r>
          <w:rPr>
            <w:noProof/>
            <w:webHidden/>
          </w:rPr>
          <w:fldChar w:fldCharType="separate"/>
        </w:r>
        <w:r>
          <w:rPr>
            <w:noProof/>
            <w:webHidden/>
          </w:rPr>
          <w:t>31</w:t>
        </w:r>
        <w:r>
          <w:rPr>
            <w:noProof/>
            <w:webHidden/>
          </w:rPr>
          <w:fldChar w:fldCharType="end"/>
        </w:r>
      </w:hyperlink>
    </w:p>
    <w:p w:rsidR="00FD6413" w:rsidRPr="001177F2" w:rsidRDefault="00FD6413">
      <w:pPr>
        <w:pStyle w:val="10"/>
        <w:tabs>
          <w:tab w:val="right" w:leader="dot" w:pos="9060"/>
        </w:tabs>
        <w:rPr>
          <w:rFonts w:ascii="Calibri" w:hAnsi="Calibri"/>
          <w:noProof/>
          <w:sz w:val="21"/>
          <w:szCs w:val="22"/>
        </w:rPr>
      </w:pPr>
      <w:hyperlink w:anchor="_Toc513081748" w:history="1">
        <w:r w:rsidRPr="00B07F7E">
          <w:rPr>
            <w:rStyle w:val="ab"/>
            <w:rFonts w:hint="eastAsia"/>
            <w:noProof/>
          </w:rPr>
          <w:t>致谢</w:t>
        </w:r>
        <w:r>
          <w:rPr>
            <w:noProof/>
            <w:webHidden/>
          </w:rPr>
          <w:tab/>
        </w:r>
        <w:r>
          <w:rPr>
            <w:noProof/>
            <w:webHidden/>
          </w:rPr>
          <w:fldChar w:fldCharType="begin"/>
        </w:r>
        <w:r>
          <w:rPr>
            <w:noProof/>
            <w:webHidden/>
          </w:rPr>
          <w:instrText xml:space="preserve"> PAGEREF _Toc513081748 \h </w:instrText>
        </w:r>
        <w:r>
          <w:rPr>
            <w:noProof/>
            <w:webHidden/>
          </w:rPr>
        </w:r>
        <w:r>
          <w:rPr>
            <w:noProof/>
            <w:webHidden/>
          </w:rPr>
          <w:fldChar w:fldCharType="separate"/>
        </w:r>
        <w:r>
          <w:rPr>
            <w:noProof/>
            <w:webHidden/>
          </w:rPr>
          <w:t>33</w:t>
        </w:r>
        <w:r>
          <w:rPr>
            <w:noProof/>
            <w:webHidden/>
          </w:rPr>
          <w:fldChar w:fldCharType="end"/>
        </w:r>
      </w:hyperlink>
    </w:p>
    <w:p w:rsidR="004A5C41" w:rsidRDefault="004A5C41" w:rsidP="004A5C41">
      <w:pPr>
        <w:pStyle w:val="10"/>
        <w:tabs>
          <w:tab w:val="right" w:leader="dot" w:pos="9060"/>
        </w:tabs>
      </w:pPr>
      <w:r>
        <w:fldChar w:fldCharType="end"/>
      </w:r>
    </w:p>
    <w:p w:rsidR="004A5C41" w:rsidRDefault="004A5C41" w:rsidP="004A5C41">
      <w:pPr>
        <w:pStyle w:val="1"/>
        <w:sectPr w:rsidR="004A5C41" w:rsidSect="0052657F">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6D1596" w:rsidRPr="006D1596" w:rsidRDefault="006D1596" w:rsidP="006D1596">
      <w:pPr>
        <w:pStyle w:val="1"/>
      </w:pPr>
      <w:bookmarkStart w:id="2" w:name="_Toc513081709"/>
      <w:r w:rsidRPr="006D1596">
        <w:rPr>
          <w:rFonts w:hint="eastAsia"/>
        </w:rPr>
        <w:lastRenderedPageBreak/>
        <w:t>绪 论</w:t>
      </w:r>
      <w:bookmarkEnd w:id="2"/>
    </w:p>
    <w:p w:rsidR="00B835CB" w:rsidRPr="00B835CB" w:rsidRDefault="00B835CB" w:rsidP="00B835CB">
      <w:pPr>
        <w:pStyle w:val="2"/>
      </w:pPr>
      <w:bookmarkStart w:id="3" w:name="_Toc513081710"/>
      <w:r w:rsidRPr="00B835CB">
        <w:rPr>
          <w:rFonts w:hint="eastAsia"/>
        </w:rPr>
        <w:t>课题的背景、目的和</w:t>
      </w:r>
      <w:r>
        <w:rPr>
          <w:rFonts w:hint="eastAsia"/>
        </w:rPr>
        <w:t>意义</w:t>
      </w:r>
      <w:bookmarkEnd w:id="3"/>
    </w:p>
    <w:p w:rsidR="00ED4B7D" w:rsidRDefault="00580FEB" w:rsidP="006D1596">
      <w:pPr>
        <w:pStyle w:val="a5"/>
      </w:pPr>
      <w:r>
        <w:rPr>
          <w:rFonts w:hint="eastAsia"/>
        </w:rPr>
        <w:t>目前全世界</w:t>
      </w:r>
      <w:r w:rsidR="00DA3E21">
        <w:rPr>
          <w:rFonts w:hint="eastAsia"/>
        </w:rPr>
        <w:t>的</w:t>
      </w:r>
      <w:r w:rsidR="00ED4B7D">
        <w:rPr>
          <w:rFonts w:hint="eastAsia"/>
        </w:rPr>
        <w:t>触控屏</w:t>
      </w:r>
      <w:r w:rsidR="00DA3E21">
        <w:t>按照</w:t>
      </w:r>
      <w:r w:rsidR="005C3837">
        <w:t>工作原理及</w:t>
      </w:r>
      <w:r w:rsidR="00ED4B7D">
        <w:t>传输信息的介质，可将</w:t>
      </w:r>
      <w:r w:rsidR="00DF5821">
        <w:rPr>
          <w:rFonts w:hint="eastAsia"/>
        </w:rPr>
        <w:t>其</w:t>
      </w:r>
      <w:r w:rsidR="00833174">
        <w:t>分成</w:t>
      </w:r>
      <w:r w:rsidR="003D13B5">
        <w:t>四</w:t>
      </w:r>
      <w:r w:rsidR="003D13B5">
        <w:rPr>
          <w:rFonts w:hint="eastAsia"/>
        </w:rPr>
        <w:t>类</w:t>
      </w:r>
      <w:r w:rsidR="00ED4B7D">
        <w:rPr>
          <w:rFonts w:hint="eastAsia"/>
        </w:rPr>
        <w:t>：</w:t>
      </w:r>
      <w:r w:rsidR="00DA3E21" w:rsidRPr="00DA3E21">
        <w:t>电阻式、电容感应式、红外线式</w:t>
      </w:r>
      <w:r w:rsidR="00ED4B7D">
        <w:rPr>
          <w:rFonts w:hint="eastAsia"/>
        </w:rPr>
        <w:t>和</w:t>
      </w:r>
      <w:r w:rsidR="00DA3E21" w:rsidRPr="00DA3E21">
        <w:t>表面声波式</w:t>
      </w:r>
      <w:r w:rsidR="00ED4B7D">
        <w:rPr>
          <w:rFonts w:hint="eastAsia"/>
        </w:rPr>
        <w:t>。</w:t>
      </w:r>
      <w:r w:rsidR="00ED4B7D">
        <w:t>而把计算机视觉</w:t>
      </w:r>
      <w:r w:rsidR="00ED4B7D">
        <w:rPr>
          <w:rFonts w:hint="eastAsia"/>
        </w:rPr>
        <w:t>和深度学习</w:t>
      </w:r>
      <w:r w:rsidR="00ED4B7D">
        <w:t>用于触控产品上</w:t>
      </w:r>
      <w:r w:rsidR="005C3837">
        <w:t>目前</w:t>
      </w:r>
      <w:r w:rsidR="00ED4B7D">
        <w:t>还是全球首例</w:t>
      </w:r>
      <w:r w:rsidR="005C3837">
        <w:rPr>
          <w:rFonts w:hint="eastAsia"/>
        </w:rPr>
        <w:t>。</w:t>
      </w:r>
    </w:p>
    <w:p w:rsidR="00022CCB" w:rsidRDefault="00022CCB" w:rsidP="006D1596">
      <w:pPr>
        <w:pStyle w:val="a5"/>
      </w:pPr>
      <w:r w:rsidRPr="00022CCB">
        <w:rPr>
          <w:rFonts w:hint="eastAsia"/>
        </w:rPr>
        <w:t>最近现有的</w:t>
      </w:r>
      <w:r w:rsidR="0062453A">
        <w:rPr>
          <w:rFonts w:hint="eastAsia"/>
        </w:rPr>
        <w:t>深度学习</w:t>
      </w:r>
      <w:r w:rsidRPr="00022CCB">
        <w:rPr>
          <w:rFonts w:hint="eastAsia"/>
        </w:rPr>
        <w:t>方法，如R-CNN运用了区域检测方法，首先在图片中生成大量的可能存在的边界框，然后以这些边界框为基础设计分类器。分类后，再剔除误检测的边界框，消除有重复的检测，每种类别在小范围内只留一个，并根据场景中的其它目标从新定位框的位置。这些非常复杂的计算难以优化而且很慢，因为每个独立的组件都必须单独训练。再比如SSD</w:t>
      </w:r>
      <w:r w:rsidR="005C1246">
        <w:rPr>
          <w:rFonts w:hint="eastAsia"/>
        </w:rPr>
        <w:t>在神经网络最后一层加入一个带有滑动式窗口算</w:t>
      </w:r>
      <w:r w:rsidRPr="00022CCB">
        <w:rPr>
          <w:rFonts w:hint="eastAsia"/>
        </w:rPr>
        <w:t>法的</w:t>
      </w:r>
      <w:r w:rsidR="00D76CAF">
        <w:rPr>
          <w:rFonts w:hint="eastAsia"/>
        </w:rPr>
        <w:t>全链接层</w:t>
      </w:r>
      <w:r w:rsidRPr="00022CCB">
        <w:rPr>
          <w:rFonts w:hint="eastAsia"/>
        </w:rPr>
        <w:t>，它对最后的特征图每个位置都进行了评估，方式是非常经典的，但是将会付出沉重的时间复杂度以及空间复杂度代价。</w:t>
      </w:r>
    </w:p>
    <w:p w:rsidR="00B76EC6" w:rsidRPr="00B76EC6" w:rsidRDefault="00B76EC6" w:rsidP="006D1596">
      <w:pPr>
        <w:pStyle w:val="a5"/>
      </w:pPr>
      <w:r w:rsidRPr="00B76EC6">
        <w:rPr>
          <w:rFonts w:hint="eastAsia"/>
        </w:rPr>
        <w:t>YOLO相比较以前的方法就显得更加精小，它将目标检测从新设计为单个回归问题，直接将图片划分为7*7的网格，评估以网格中心为中心的两个边界框，也就是总共98个待处理评估。YOLO只需要在图片上运行一遍神经网络，就能从图片像素直接得出边界框坐标与类的概率。</w:t>
      </w:r>
    </w:p>
    <w:p w:rsidR="00B835CB" w:rsidRDefault="005B18B5" w:rsidP="00FF66A3">
      <w:pPr>
        <w:pStyle w:val="2"/>
      </w:pPr>
      <w:bookmarkStart w:id="4" w:name="_Toc513081711"/>
      <w:r>
        <w:rPr>
          <w:rFonts w:hint="eastAsia"/>
        </w:rPr>
        <w:t>课题</w:t>
      </w:r>
      <w:r w:rsidR="00FF66A3" w:rsidRPr="00FF66A3">
        <w:rPr>
          <w:rFonts w:hint="eastAsia"/>
        </w:rPr>
        <w:t>目标</w:t>
      </w:r>
      <w:bookmarkEnd w:id="4"/>
    </w:p>
    <w:p w:rsidR="005C3837" w:rsidRDefault="005C3837" w:rsidP="00FF66A3">
      <w:pPr>
        <w:pStyle w:val="a5"/>
      </w:pPr>
      <w:r w:rsidRPr="005C3837">
        <w:rPr>
          <w:rFonts w:hint="eastAsia"/>
        </w:rPr>
        <w:t>触控产品需要做到实时响应触控点，这对深度模型的效率要求很高，触控产品</w:t>
      </w:r>
      <w:r>
        <w:rPr>
          <w:rFonts w:hint="eastAsia"/>
        </w:rPr>
        <w:t>还</w:t>
      </w:r>
      <w:r w:rsidRPr="005C3837">
        <w:rPr>
          <w:rFonts w:hint="eastAsia"/>
        </w:rPr>
        <w:t>需要做到</w:t>
      </w:r>
      <w:r>
        <w:rPr>
          <w:rFonts w:hint="eastAsia"/>
        </w:rPr>
        <w:t>精准的</w:t>
      </w:r>
      <w:r w:rsidRPr="005C3837">
        <w:rPr>
          <w:rFonts w:hint="eastAsia"/>
        </w:rPr>
        <w:t>触控点</w:t>
      </w:r>
      <w:r w:rsidR="0059389C">
        <w:rPr>
          <w:rFonts w:hint="eastAsia"/>
        </w:rPr>
        <w:t>位</w:t>
      </w:r>
      <w:r w:rsidRPr="005C3837">
        <w:rPr>
          <w:rFonts w:hint="eastAsia"/>
        </w:rPr>
        <w:t>，这对深度模型的</w:t>
      </w:r>
      <w:r>
        <w:rPr>
          <w:rFonts w:hint="eastAsia"/>
        </w:rPr>
        <w:t>精度</w:t>
      </w:r>
      <w:r w:rsidRPr="005C3837">
        <w:rPr>
          <w:rFonts w:hint="eastAsia"/>
        </w:rPr>
        <w:t>要求</w:t>
      </w:r>
      <w:r w:rsidR="005C1003">
        <w:rPr>
          <w:rFonts w:hint="eastAsia"/>
        </w:rPr>
        <w:t>也</w:t>
      </w:r>
      <w:r w:rsidRPr="005C3837">
        <w:rPr>
          <w:rFonts w:hint="eastAsia"/>
        </w:rPr>
        <w:t>很高</w:t>
      </w:r>
      <w:r w:rsidR="007843F7">
        <w:rPr>
          <w:rFonts w:hint="eastAsia"/>
        </w:rPr>
        <w:t>，需要一个综合性能很强的神经网络框架才能实现</w:t>
      </w:r>
      <w:r>
        <w:rPr>
          <w:rFonts w:hint="eastAsia"/>
        </w:rPr>
        <w:t>。</w:t>
      </w:r>
    </w:p>
    <w:p w:rsidR="001E15D9" w:rsidRPr="001E15D9" w:rsidRDefault="001E15D9" w:rsidP="001E15D9">
      <w:pPr>
        <w:pStyle w:val="a5"/>
      </w:pPr>
      <w:r w:rsidRPr="001E15D9">
        <w:rPr>
          <w:rFonts w:hint="eastAsia"/>
        </w:rPr>
        <w:t>左右手识别要做到实时检测，并且Mean AP</w:t>
      </w:r>
      <w:r w:rsidR="0053654B">
        <w:rPr>
          <w:rFonts w:hint="eastAsia"/>
        </w:rPr>
        <w:t>要</w:t>
      </w:r>
      <w:r w:rsidR="00EE4E73">
        <w:rPr>
          <w:rFonts w:hint="eastAsia"/>
        </w:rPr>
        <w:t>高</w:t>
      </w:r>
      <w:r w:rsidRPr="001E15D9">
        <w:rPr>
          <w:rFonts w:hint="eastAsia"/>
        </w:rPr>
        <w:t>于75%，还要让误检率尽可能</w:t>
      </w:r>
      <w:r w:rsidR="00485725" w:rsidRPr="001E15D9">
        <w:rPr>
          <w:rFonts w:hint="eastAsia"/>
        </w:rPr>
        <w:t>的</w:t>
      </w:r>
      <w:r w:rsidRPr="001E15D9">
        <w:rPr>
          <w:rFonts w:hint="eastAsia"/>
        </w:rPr>
        <w:t>少。</w:t>
      </w:r>
    </w:p>
    <w:p w:rsidR="001E15D9" w:rsidRPr="001E15D9" w:rsidRDefault="001E15D9" w:rsidP="001E15D9">
      <w:pPr>
        <w:pStyle w:val="2"/>
      </w:pPr>
      <w:bookmarkStart w:id="5" w:name="_Toc513081712"/>
      <w:r>
        <w:rPr>
          <w:rFonts w:hint="eastAsia"/>
        </w:rPr>
        <w:t>主要内容</w:t>
      </w:r>
      <w:bookmarkEnd w:id="5"/>
    </w:p>
    <w:p w:rsidR="006D1596" w:rsidRDefault="002A6A0A" w:rsidP="006D1596">
      <w:pPr>
        <w:pStyle w:val="a5"/>
      </w:pPr>
      <w:r>
        <w:rPr>
          <w:rFonts w:hint="eastAsia"/>
        </w:rPr>
        <w:t>解决</w:t>
      </w:r>
      <w:r w:rsidR="007F31D0">
        <w:rPr>
          <w:rFonts w:hint="eastAsia"/>
        </w:rPr>
        <w:t>左右手识别</w:t>
      </w:r>
      <w:r>
        <w:rPr>
          <w:rFonts w:hint="eastAsia"/>
        </w:rPr>
        <w:t>问题</w:t>
      </w:r>
      <w:r w:rsidR="006D1596" w:rsidRPr="006D1596">
        <w:rPr>
          <w:rFonts w:hint="eastAsia"/>
        </w:rPr>
        <w:t>主要要做两件事：</w:t>
      </w:r>
    </w:p>
    <w:p w:rsidR="00F730B8" w:rsidRPr="006D1596" w:rsidRDefault="00F730B8" w:rsidP="006D1596">
      <w:pPr>
        <w:pStyle w:val="a5"/>
      </w:pPr>
      <w:r>
        <w:rPr>
          <w:rFonts w:hint="eastAsia"/>
        </w:rPr>
        <w:t>1.研究YOLO深度学习框架</w:t>
      </w:r>
      <w:r w:rsidRPr="006D1596">
        <w:rPr>
          <w:rFonts w:hint="eastAsia"/>
        </w:rPr>
        <w:t>工作基本思路</w:t>
      </w:r>
      <w:r>
        <w:rPr>
          <w:rFonts w:hint="eastAsia"/>
        </w:rPr>
        <w:t>及其使用方法</w:t>
      </w:r>
    </w:p>
    <w:p w:rsidR="006D1596" w:rsidRDefault="006D1596" w:rsidP="006D1596">
      <w:pPr>
        <w:pStyle w:val="a5"/>
      </w:pPr>
      <w:r w:rsidRPr="006D1596">
        <w:rPr>
          <w:rFonts w:hint="eastAsia"/>
        </w:rPr>
        <w:t>2.设计网络模型与训练优化。编写网络模型配置文件，</w:t>
      </w:r>
      <w:r w:rsidR="00CB547B">
        <w:rPr>
          <w:rFonts w:hint="eastAsia"/>
        </w:rPr>
        <w:t>将YOLOv2原有的平方差损失函数替换成交叉熵损失函数，</w:t>
      </w:r>
      <w:r w:rsidRPr="006D1596">
        <w:rPr>
          <w:rFonts w:hint="eastAsia"/>
        </w:rPr>
        <w:t>然后根据训练结果调整超参数，使网络模型达到最优状态，保存权重文件，有网络模型配置文件与权重文件就可以用于左右手识别了</w:t>
      </w:r>
      <w:r w:rsidR="002B1320">
        <w:rPr>
          <w:rFonts w:hint="eastAsia"/>
        </w:rPr>
        <w:t>。</w:t>
      </w:r>
    </w:p>
    <w:p w:rsidR="001E15D9" w:rsidRPr="006D1596" w:rsidRDefault="001E15D9" w:rsidP="001E15D9">
      <w:pPr>
        <w:pStyle w:val="2"/>
      </w:pPr>
      <w:bookmarkStart w:id="6" w:name="_Toc513081713"/>
      <w:r w:rsidRPr="001E15D9">
        <w:rPr>
          <w:rFonts w:hint="eastAsia"/>
        </w:rPr>
        <w:t>论文的组织结构</w:t>
      </w:r>
      <w:bookmarkEnd w:id="6"/>
    </w:p>
    <w:p w:rsidR="00F730B8" w:rsidRDefault="00F730B8" w:rsidP="00F345F9">
      <w:pPr>
        <w:pStyle w:val="a5"/>
      </w:pPr>
      <w:r>
        <w:rPr>
          <w:rFonts w:hint="eastAsia"/>
        </w:rPr>
        <w:t>理论基础</w:t>
      </w:r>
      <w:r w:rsidR="00F200A6">
        <w:rPr>
          <w:rFonts w:hint="eastAsia"/>
        </w:rPr>
        <w:t>模</w:t>
      </w:r>
      <w:r w:rsidR="00951AAC">
        <w:rPr>
          <w:rFonts w:hint="eastAsia"/>
        </w:rPr>
        <w:t>块，</w:t>
      </w:r>
      <w:r>
        <w:rPr>
          <w:rFonts w:hint="eastAsia"/>
        </w:rPr>
        <w:t>主要讲YOLO</w:t>
      </w:r>
      <w:r w:rsidR="00CC5449">
        <w:rPr>
          <w:rFonts w:hint="eastAsia"/>
        </w:rPr>
        <w:t xml:space="preserve"> </w:t>
      </w:r>
      <w:r>
        <w:rPr>
          <w:rFonts w:hint="eastAsia"/>
        </w:rPr>
        <w:t>深度学习框架</w:t>
      </w:r>
      <w:r w:rsidR="00951AAC" w:rsidRPr="006D1596">
        <w:rPr>
          <w:rFonts w:hint="eastAsia"/>
        </w:rPr>
        <w:t>工作基本思路</w:t>
      </w:r>
      <w:r w:rsidR="00951AAC">
        <w:rPr>
          <w:rFonts w:hint="eastAsia"/>
        </w:rPr>
        <w:t>。</w:t>
      </w:r>
    </w:p>
    <w:p w:rsidR="00D920C1" w:rsidRDefault="00F83D13" w:rsidP="00F345F9">
      <w:pPr>
        <w:pStyle w:val="a5"/>
      </w:pPr>
      <w:r>
        <w:rPr>
          <w:rFonts w:hint="eastAsia"/>
        </w:rPr>
        <w:t>算法描述</w:t>
      </w:r>
      <w:r w:rsidR="00F200A6">
        <w:rPr>
          <w:rFonts w:hint="eastAsia"/>
        </w:rPr>
        <w:t>模块</w:t>
      </w:r>
      <w:r>
        <w:rPr>
          <w:rFonts w:hint="eastAsia"/>
        </w:rPr>
        <w:t>，主要讲网络模型中五个重要的算法</w:t>
      </w:r>
      <w:r w:rsidR="00B675E4">
        <w:rPr>
          <w:rFonts w:hint="eastAsia"/>
        </w:rPr>
        <w:t>简述</w:t>
      </w:r>
      <w:r w:rsidR="00D920C1">
        <w:rPr>
          <w:rFonts w:hint="eastAsia"/>
        </w:rPr>
        <w:t>。</w:t>
      </w:r>
    </w:p>
    <w:p w:rsidR="00951AAC" w:rsidRDefault="00D920C1" w:rsidP="00F345F9">
      <w:pPr>
        <w:pStyle w:val="a5"/>
      </w:pPr>
      <w:r>
        <w:rPr>
          <w:rFonts w:hint="eastAsia"/>
        </w:rPr>
        <w:t>设计与实现</w:t>
      </w:r>
      <w:r w:rsidR="00F200A6">
        <w:rPr>
          <w:rFonts w:hint="eastAsia"/>
        </w:rPr>
        <w:t>模块</w:t>
      </w:r>
      <w:r>
        <w:rPr>
          <w:rFonts w:hint="eastAsia"/>
        </w:rPr>
        <w:t>，主要讲深度学习算法的详细算法</w:t>
      </w:r>
      <w:r w:rsidR="001E1699">
        <w:rPr>
          <w:rFonts w:hint="eastAsia"/>
        </w:rPr>
        <w:t>实现以及设计</w:t>
      </w:r>
      <w:r>
        <w:rPr>
          <w:rFonts w:hint="eastAsia"/>
        </w:rPr>
        <w:t>流程</w:t>
      </w:r>
      <w:r w:rsidR="00951AAC">
        <w:rPr>
          <w:rFonts w:hint="eastAsia"/>
        </w:rPr>
        <w:t>。</w:t>
      </w:r>
    </w:p>
    <w:p w:rsidR="000A2BE2" w:rsidRDefault="000A2BE2" w:rsidP="00F345F9">
      <w:pPr>
        <w:pStyle w:val="a5"/>
      </w:pPr>
      <w:r>
        <w:rPr>
          <w:rFonts w:hint="eastAsia"/>
        </w:rPr>
        <w:t>优化</w:t>
      </w:r>
      <w:r w:rsidR="00F200A6">
        <w:rPr>
          <w:rFonts w:hint="eastAsia"/>
        </w:rPr>
        <w:t>模块，主要讲YOLOv2较YOLO的改进及交叉熵的导入。</w:t>
      </w:r>
    </w:p>
    <w:p w:rsidR="00F200A6" w:rsidRPr="000A2BE2" w:rsidRDefault="00F200A6" w:rsidP="00F345F9">
      <w:pPr>
        <w:pStyle w:val="a5"/>
      </w:pPr>
      <w:r>
        <w:rPr>
          <w:rFonts w:hint="eastAsia"/>
        </w:rPr>
        <w:t>结果与结论模块，主要讲左右手识别的效果及性能提升。</w:t>
      </w:r>
    </w:p>
    <w:p w:rsidR="006D1596" w:rsidRPr="006D1596" w:rsidRDefault="006D1596" w:rsidP="006D1596">
      <w:pPr>
        <w:pStyle w:val="1"/>
      </w:pPr>
      <w:bookmarkStart w:id="7" w:name="_Toc513081714"/>
      <w:r w:rsidRPr="006D1596">
        <w:rPr>
          <w:rFonts w:hint="eastAsia"/>
        </w:rPr>
        <w:lastRenderedPageBreak/>
        <w:t>理论基础</w:t>
      </w:r>
      <w:bookmarkEnd w:id="7"/>
    </w:p>
    <w:p w:rsidR="006D1596" w:rsidRPr="006D1596" w:rsidRDefault="006D1596" w:rsidP="006D1596">
      <w:pPr>
        <w:pStyle w:val="2"/>
      </w:pPr>
      <w:bookmarkStart w:id="8" w:name="_Toc513081715"/>
      <w:r w:rsidRPr="006D1596">
        <w:rPr>
          <w:rFonts w:hint="eastAsia"/>
        </w:rPr>
        <w:t>YOLO框架介绍</w:t>
      </w:r>
      <w:bookmarkEnd w:id="8"/>
    </w:p>
    <w:p w:rsidR="006D1596" w:rsidRPr="002B1320" w:rsidRDefault="006D1596" w:rsidP="002B1320">
      <w:pPr>
        <w:pStyle w:val="a5"/>
      </w:pPr>
      <w:r w:rsidRPr="002B1320">
        <w:rPr>
          <w:rFonts w:hint="eastAsia"/>
        </w:rPr>
        <w:t>这里先大概陈述一下YOLO的检测基本思路，下边再细分模块讲解每一步的基本思路。</w:t>
      </w:r>
    </w:p>
    <w:p w:rsidR="00BC39C5" w:rsidRDefault="00FF66A3" w:rsidP="0070467F">
      <w:pPr>
        <w:pStyle w:val="affe"/>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4pt;height:2in">
            <v:imagedata r:id="rId21" o:title="YOLO网络结构"/>
          </v:shape>
        </w:pict>
      </w:r>
    </w:p>
    <w:p w:rsidR="006D1596" w:rsidRPr="006D1596" w:rsidRDefault="006D1596" w:rsidP="003A4814">
      <w:pPr>
        <w:pStyle w:val="affd"/>
      </w:pPr>
      <w:r w:rsidRPr="006D1596">
        <w:rPr>
          <w:rFonts w:hint="eastAsia"/>
        </w:rPr>
        <w:t>图</w:t>
      </w:r>
      <w:r w:rsidR="004143FD">
        <w:rPr>
          <w:rFonts w:hint="eastAsia"/>
        </w:rPr>
        <w:t>2</w:t>
      </w:r>
      <w:r w:rsidRPr="006D1596">
        <w:rPr>
          <w:rFonts w:hint="eastAsia"/>
        </w:rPr>
        <w:t>-1：YOLO</w:t>
      </w:r>
      <w:r w:rsidR="00250E0A">
        <w:rPr>
          <w:rFonts w:hint="eastAsia"/>
        </w:rPr>
        <w:t>v2</w:t>
      </w:r>
      <w:r w:rsidR="00FC4291">
        <w:rPr>
          <w:rFonts w:hint="eastAsia"/>
        </w:rPr>
        <w:t>的检测系统</w:t>
      </w:r>
    </w:p>
    <w:p w:rsidR="006D1596" w:rsidRPr="002B1320" w:rsidRDefault="006D1596" w:rsidP="002B1320">
      <w:pPr>
        <w:pStyle w:val="a5"/>
      </w:pPr>
      <w:r w:rsidRPr="002B1320">
        <w:rPr>
          <w:rFonts w:hint="eastAsia"/>
        </w:rPr>
        <w:t>YOLO很精巧。如图</w:t>
      </w:r>
      <w:r w:rsidR="00FD766D" w:rsidRPr="002B1320">
        <w:rPr>
          <w:rFonts w:hint="eastAsia"/>
        </w:rPr>
        <w:t>2</w:t>
      </w:r>
      <w:r w:rsidRPr="002B1320">
        <w:rPr>
          <w:rFonts w:hint="eastAsia"/>
        </w:rPr>
        <w:t>-1中所示，</w:t>
      </w:r>
      <w:r w:rsidR="009B6B36" w:rsidRPr="002B1320">
        <w:rPr>
          <w:rFonts w:hint="eastAsia"/>
        </w:rPr>
        <w:t>用YOLO处理图片非常简单而且直接。YOLO将输入图片大小调整为448px*448px，在输入图片上运行单个卷积网络</w:t>
      </w:r>
      <w:r w:rsidR="009751AB" w:rsidRPr="002B1320">
        <w:rPr>
          <w:rFonts w:hint="eastAsia"/>
        </w:rPr>
        <w:t>，以及用边界框的置信度与网络阈值对比，留下</w:t>
      </w:r>
      <w:r w:rsidR="009B6B36" w:rsidRPr="002B1320">
        <w:rPr>
          <w:rFonts w:hint="eastAsia"/>
        </w:rPr>
        <w:t>置信度最高的边界框。另外</w:t>
      </w:r>
      <w:r w:rsidRPr="002B1320">
        <w:rPr>
          <w:rFonts w:hint="eastAsia"/>
        </w:rPr>
        <w:t>YOLO卷积网络可以同时预测所有格子的多个</w:t>
      </w:r>
      <w:r w:rsidR="00131ADA" w:rsidRPr="002B1320">
        <w:rPr>
          <w:rFonts w:hint="eastAsia"/>
        </w:rPr>
        <w:t>边界框</w:t>
      </w:r>
      <w:r w:rsidRPr="002B1320">
        <w:rPr>
          <w:rFonts w:hint="eastAsia"/>
        </w:rPr>
        <w:t>与类别的概率。</w:t>
      </w:r>
    </w:p>
    <w:p w:rsidR="006D1596" w:rsidRPr="002B1320" w:rsidRDefault="006D1596" w:rsidP="002B1320">
      <w:pPr>
        <w:pStyle w:val="a5"/>
      </w:pPr>
      <w:r w:rsidRPr="002B1320">
        <w:rPr>
          <w:rFonts w:hint="eastAsia"/>
        </w:rPr>
        <w:t>YOLO</w:t>
      </w:r>
      <w:r w:rsidR="00AD49C6">
        <w:rPr>
          <w:rFonts w:hint="eastAsia"/>
        </w:rPr>
        <w:t>用整幅</w:t>
      </w:r>
      <w:r w:rsidRPr="002B1320">
        <w:rPr>
          <w:rFonts w:hint="eastAsia"/>
        </w:rPr>
        <w:t>图片进行训练而且可以直接优化检测性能。这种联合</w:t>
      </w:r>
      <w:r w:rsidR="00986F97" w:rsidRPr="002B1320">
        <w:rPr>
          <w:rFonts w:hint="eastAsia"/>
        </w:rPr>
        <w:t>边界框和类概率</w:t>
      </w:r>
      <w:r w:rsidRPr="002B1320">
        <w:rPr>
          <w:rFonts w:hint="eastAsia"/>
        </w:rPr>
        <w:t>的模型与传统的物体检测方法相比大致有三大优点：</w:t>
      </w:r>
    </w:p>
    <w:p w:rsidR="006D1596" w:rsidRPr="002B1320" w:rsidRDefault="00AE0E11" w:rsidP="002B1320">
      <w:pPr>
        <w:pStyle w:val="a5"/>
      </w:pPr>
      <w:r w:rsidRPr="002B1320">
        <w:rPr>
          <w:rFonts w:hint="eastAsia"/>
        </w:rPr>
        <w:t>(1)</w:t>
      </w:r>
      <w:r w:rsidR="006D1596" w:rsidRPr="002B1320">
        <w:rPr>
          <w:rFonts w:hint="eastAsia"/>
        </w:rPr>
        <w:t>YOLO速度非常快</w:t>
      </w:r>
      <w:r w:rsidR="00063A52" w:rsidRPr="00063A52">
        <w:rPr>
          <w:rStyle w:val="affc"/>
          <w:rFonts w:hint="eastAsia"/>
        </w:rPr>
        <w:t>[1]</w:t>
      </w:r>
      <w:r w:rsidR="006D1596" w:rsidRPr="002B1320">
        <w:rPr>
          <w:rFonts w:hint="eastAsia"/>
        </w:rPr>
        <w:t>。由于它将检测视为简单的回归问题，所以不再需要复杂</w:t>
      </w:r>
      <w:r w:rsidR="00CD1823" w:rsidRPr="002B1320">
        <w:rPr>
          <w:rFonts w:hint="eastAsia"/>
        </w:rPr>
        <w:t>计算</w:t>
      </w:r>
      <w:r w:rsidR="006D1596" w:rsidRPr="002B1320">
        <w:rPr>
          <w:rFonts w:hint="eastAsia"/>
        </w:rPr>
        <w:t>。测试的时候，它只需要在一张新图片上运行神经网络来预测检测结果。没有批处理的情况下，在Titan X Ti GPU上，它的基础网络运行速度为每秒四十五帧</w:t>
      </w:r>
      <w:r w:rsidR="008B7F1F" w:rsidRPr="002B1320">
        <w:rPr>
          <w:rFonts w:hint="eastAsia"/>
        </w:rPr>
        <w:t>，</w:t>
      </w:r>
      <w:r w:rsidR="006D1596" w:rsidRPr="002B1320">
        <w:rPr>
          <w:rFonts w:hint="eastAsia"/>
        </w:rPr>
        <w:t>这意味着它可以在不到二十五毫秒每帧的效率实时地处理视频。另外，YOLO的平均精度达到了其他实时</w:t>
      </w:r>
      <w:r w:rsidR="00360D8F" w:rsidRPr="002B1320">
        <w:rPr>
          <w:rFonts w:hint="eastAsia"/>
        </w:rPr>
        <w:t>目标检测</w:t>
      </w:r>
      <w:r w:rsidR="006D1596" w:rsidRPr="002B1320">
        <w:rPr>
          <w:rFonts w:hint="eastAsia"/>
        </w:rPr>
        <w:t>系统两倍还多。</w:t>
      </w:r>
    </w:p>
    <w:p w:rsidR="006D1596" w:rsidRPr="002B1320" w:rsidRDefault="00AE0E11" w:rsidP="002B1320">
      <w:pPr>
        <w:pStyle w:val="a5"/>
      </w:pPr>
      <w:r w:rsidRPr="002B1320">
        <w:rPr>
          <w:rFonts w:hint="eastAsia"/>
        </w:rPr>
        <w:t>(2)</w:t>
      </w:r>
      <w:r w:rsidR="006D1596" w:rsidRPr="002B1320">
        <w:rPr>
          <w:rFonts w:hint="eastAsia"/>
        </w:rPr>
        <w:t>YOLO替换掉效率低下的滑动</w:t>
      </w:r>
      <w:r w:rsidR="00681A51" w:rsidRPr="002B1320">
        <w:rPr>
          <w:rFonts w:hint="eastAsia"/>
        </w:rPr>
        <w:t>式</w:t>
      </w:r>
      <w:r w:rsidR="006D1596" w:rsidRPr="002B1320">
        <w:rPr>
          <w:rFonts w:hint="eastAsia"/>
        </w:rPr>
        <w:t>窗口</w:t>
      </w:r>
      <w:r w:rsidR="00681A51" w:rsidRPr="002B1320">
        <w:rPr>
          <w:rFonts w:hint="eastAsia"/>
        </w:rPr>
        <w:t>算法</w:t>
      </w:r>
      <w:r w:rsidR="006D1596" w:rsidRPr="002B1320">
        <w:rPr>
          <w:rFonts w:hint="eastAsia"/>
        </w:rPr>
        <w:t>。YOLO进行预测时，和基于</w:t>
      </w:r>
      <w:r w:rsidR="00EB3686" w:rsidRPr="002B1320">
        <w:rPr>
          <w:rFonts w:hint="eastAsia"/>
        </w:rPr>
        <w:t>滑动式窗口算法</w:t>
      </w:r>
      <w:r w:rsidR="006D1596" w:rsidRPr="002B1320">
        <w:rPr>
          <w:rFonts w:hint="eastAsia"/>
        </w:rPr>
        <w:t>和RPN(区域提议网络)的技术不同，YOLO在训练和测试期间能覆盖到整个图片，所以它能够隐式地编码分类的上下文信息以及它们的表层特征。Fast R-CNN是一种顶尖的检测方法，但是它看不到上下文信息，所以在图片中出现目标的背景补丁的错误。和Fast R-CNN相比，YOLO的错误背景数量少了一半。</w:t>
      </w:r>
    </w:p>
    <w:p w:rsidR="006D1596" w:rsidRPr="002B1320" w:rsidRDefault="00AE0E11" w:rsidP="002B1320">
      <w:pPr>
        <w:pStyle w:val="a5"/>
      </w:pPr>
      <w:r w:rsidRPr="002B1320">
        <w:rPr>
          <w:rFonts w:hint="eastAsia"/>
        </w:rPr>
        <w:t>(3)</w:t>
      </w:r>
      <w:r w:rsidR="006D1596" w:rsidRPr="002B1320">
        <w:rPr>
          <w:rFonts w:hint="eastAsia"/>
        </w:rPr>
        <w:t>YOLO学习物体的一般化表示。在对自然图片进行训练并在验证集上进行测试时，YOLO</w:t>
      </w:r>
      <w:r w:rsidR="007E5D82" w:rsidRPr="002B1320">
        <w:rPr>
          <w:rFonts w:hint="eastAsia"/>
        </w:rPr>
        <w:t>已经远超</w:t>
      </w:r>
      <w:r w:rsidR="006D1596" w:rsidRPr="002B1320">
        <w:rPr>
          <w:rFonts w:hint="eastAsia"/>
        </w:rPr>
        <w:t>DPM和R-CNN等顶尖检测方法。由于YOLO具有高度的</w:t>
      </w:r>
      <w:r w:rsidR="00D674EB" w:rsidRPr="002B1320">
        <w:rPr>
          <w:rFonts w:hint="eastAsia"/>
        </w:rPr>
        <w:t>泛化</w:t>
      </w:r>
      <w:r w:rsidR="006D1596" w:rsidRPr="002B1320">
        <w:rPr>
          <w:rFonts w:hint="eastAsia"/>
        </w:rPr>
        <w:t>性</w:t>
      </w:r>
      <w:r w:rsidR="004C3C14" w:rsidRPr="002B1320">
        <w:rPr>
          <w:rFonts w:hint="eastAsia"/>
        </w:rPr>
        <w:t>能</w:t>
      </w:r>
      <w:r w:rsidR="006D1596" w:rsidRPr="002B1320">
        <w:rPr>
          <w:rFonts w:hint="eastAsia"/>
        </w:rPr>
        <w:t>，降低了YOLO在应用于新的</w:t>
      </w:r>
      <w:r w:rsidR="00421DAB" w:rsidRPr="002B1320">
        <w:rPr>
          <w:rFonts w:hint="eastAsia"/>
        </w:rPr>
        <w:t>应用场景</w:t>
      </w:r>
      <w:r w:rsidR="006D1596" w:rsidRPr="002B1320">
        <w:rPr>
          <w:rFonts w:hint="eastAsia"/>
        </w:rPr>
        <w:t>时发生故障的概率。</w:t>
      </w:r>
    </w:p>
    <w:p w:rsidR="006D1596" w:rsidRPr="002B1320" w:rsidRDefault="006D1596" w:rsidP="002B1320">
      <w:pPr>
        <w:pStyle w:val="a5"/>
      </w:pPr>
      <w:r w:rsidRPr="002B1320">
        <w:rPr>
          <w:rFonts w:hint="eastAsia"/>
        </w:rPr>
        <w:t>YOLO对小目标检测效果差。YOLO</w:t>
      </w:r>
      <w:r w:rsidR="00F10F6B" w:rsidRPr="002B1320">
        <w:rPr>
          <w:rFonts w:hint="eastAsia"/>
        </w:rPr>
        <w:t>的精</w:t>
      </w:r>
      <w:r w:rsidRPr="002B1320">
        <w:rPr>
          <w:rFonts w:hint="eastAsia"/>
        </w:rPr>
        <w:t>度仍然落后于最先进的</w:t>
      </w:r>
      <w:r w:rsidR="005A1397" w:rsidRPr="002B1320">
        <w:rPr>
          <w:rFonts w:hint="eastAsia"/>
        </w:rPr>
        <w:t>目标</w:t>
      </w:r>
      <w:r w:rsidRPr="002B1320">
        <w:rPr>
          <w:rFonts w:hint="eastAsia"/>
        </w:rPr>
        <w:t>检测系统。虽然它可以迅速识别图片中的物体，但是它</w:t>
      </w:r>
      <w:r w:rsidR="00843043" w:rsidRPr="002B1320">
        <w:rPr>
          <w:rFonts w:hint="eastAsia"/>
        </w:rPr>
        <w:t>不能准确的把小物体边界用边界框圈住</w:t>
      </w:r>
      <w:r w:rsidRPr="002B1320">
        <w:rPr>
          <w:rFonts w:hint="eastAsia"/>
        </w:rPr>
        <w:t>。因为每</w:t>
      </w:r>
      <w:r w:rsidRPr="002B1320">
        <w:rPr>
          <w:rFonts w:hint="eastAsia"/>
        </w:rPr>
        <w:lastRenderedPageBreak/>
        <w:t>个格子中只能留一个类别，一张图片只有7*7个格子，比较稀疏，所以当一个格子中有多个目标物体的时候，只会留可信度最高的那个，可信度较小的那个就会被过滤掉。</w:t>
      </w:r>
    </w:p>
    <w:p w:rsidR="006D1596" w:rsidRPr="002B1320" w:rsidRDefault="006D1596" w:rsidP="002B1320">
      <w:pPr>
        <w:pStyle w:val="a5"/>
      </w:pPr>
      <w:r w:rsidRPr="002B1320">
        <w:rPr>
          <w:rFonts w:hint="eastAsia"/>
        </w:rPr>
        <w:t>YOLO将目标检测的传统的零散组件集成到单个神经网络中。YOLO运用整个图片的特征来预测每个</w:t>
      </w:r>
      <w:r w:rsidR="00E97929" w:rsidRPr="002B1320">
        <w:rPr>
          <w:rFonts w:hint="eastAsia"/>
        </w:rPr>
        <w:t>边界框</w:t>
      </w:r>
      <w:r w:rsidRPr="002B1320">
        <w:rPr>
          <w:rFonts w:hint="eastAsia"/>
        </w:rPr>
        <w:t>。它还同时预测了图片中所有类的所有</w:t>
      </w:r>
      <w:r w:rsidR="00944EA0" w:rsidRPr="002B1320">
        <w:rPr>
          <w:rFonts w:hint="eastAsia"/>
        </w:rPr>
        <w:t>边界框</w:t>
      </w:r>
      <w:r w:rsidRPr="002B1320">
        <w:rPr>
          <w:rFonts w:hint="eastAsia"/>
        </w:rPr>
        <w:t>。这意味着YOLO涵盖了整个图片和图片中的所有的目标。</w:t>
      </w:r>
      <w:r w:rsidR="00E0241C" w:rsidRPr="002B1320">
        <w:rPr>
          <w:rFonts w:hint="eastAsia"/>
        </w:rPr>
        <w:t>这使它</w:t>
      </w:r>
      <w:r w:rsidRPr="002B1320">
        <w:rPr>
          <w:rFonts w:hint="eastAsia"/>
        </w:rPr>
        <w:t>保持了较高的平均精度并且</w:t>
      </w:r>
      <w:r w:rsidR="0023501D" w:rsidRPr="002B1320">
        <w:rPr>
          <w:rFonts w:hint="eastAsia"/>
        </w:rPr>
        <w:t>还能</w:t>
      </w:r>
      <w:r w:rsidRPr="002B1320">
        <w:rPr>
          <w:rFonts w:hint="eastAsia"/>
        </w:rPr>
        <w:t>实时检测和端到端训练。</w:t>
      </w:r>
    </w:p>
    <w:p w:rsidR="006D1596" w:rsidRDefault="00FF66A3" w:rsidP="00787127">
      <w:pPr>
        <w:pStyle w:val="affe"/>
      </w:pPr>
      <w:r>
        <w:pict>
          <v:shape id="_x0000_i1026" type="#_x0000_t75" style="width:453.05pt;height:296.15pt">
            <v:imagedata r:id="rId22" o:title="左右手网络结构"/>
          </v:shape>
        </w:pict>
      </w:r>
    </w:p>
    <w:p w:rsidR="003A1E85" w:rsidRDefault="006D1596" w:rsidP="00631B51">
      <w:pPr>
        <w:pStyle w:val="affd"/>
      </w:pPr>
      <w:r w:rsidRPr="006D1596">
        <w:rPr>
          <w:rFonts w:hint="eastAsia"/>
        </w:rPr>
        <w:t>图</w:t>
      </w:r>
      <w:r w:rsidR="00B6063A">
        <w:rPr>
          <w:rFonts w:hint="eastAsia"/>
        </w:rPr>
        <w:t>2</w:t>
      </w:r>
      <w:r w:rsidRPr="006D1596">
        <w:rPr>
          <w:rFonts w:hint="eastAsia"/>
        </w:rPr>
        <w:t>-2：YOLO模型</w:t>
      </w:r>
      <w:r w:rsidR="00E85A51">
        <w:rPr>
          <w:rFonts w:hint="eastAsia"/>
        </w:rPr>
        <w:t>将框和类概率关联在一个模型中</w:t>
      </w:r>
    </w:p>
    <w:p w:rsidR="00FF286A" w:rsidRPr="002B1320" w:rsidRDefault="006D1596" w:rsidP="002B1320">
      <w:pPr>
        <w:pStyle w:val="a5"/>
      </w:pPr>
      <w:r w:rsidRPr="002B1320">
        <w:rPr>
          <w:rFonts w:hint="eastAsia"/>
        </w:rPr>
        <w:t>YOLO先将输入图片划分为S*S的格子。假如目标的中心位置出现在一个格子中，则该格子就会检测到该目标。每个格子预测</w:t>
      </w:r>
      <w:r w:rsidR="003A4814" w:rsidRPr="002B1320">
        <w:rPr>
          <w:rFonts w:hint="eastAsia"/>
        </w:rPr>
        <w:t>B</w:t>
      </w:r>
      <w:r w:rsidRPr="002B1320">
        <w:rPr>
          <w:rFonts w:hint="eastAsia"/>
        </w:rPr>
        <w:t>个（默认两个）bounding box</w:t>
      </w:r>
      <w:r w:rsidR="00D30D7D" w:rsidRPr="002B1320">
        <w:rPr>
          <w:rFonts w:hint="eastAsia"/>
        </w:rPr>
        <w:t>、</w:t>
      </w:r>
      <w:r w:rsidRPr="002B1320">
        <w:rPr>
          <w:rFonts w:hint="eastAsia"/>
        </w:rPr>
        <w:t>一个置信度分数</w:t>
      </w:r>
      <w:r w:rsidR="00913E6B" w:rsidRPr="002B1320">
        <w:rPr>
          <w:rFonts w:hint="eastAsia"/>
        </w:rPr>
        <w:t>和C个类的概率</w:t>
      </w:r>
      <w:r w:rsidR="00FF286A" w:rsidRPr="002B1320">
        <w:rPr>
          <w:rFonts w:hint="eastAsia"/>
        </w:rPr>
        <w:t>，这些预测将会生成为一个大小的S*S*（B*5＋C）的张量作为输出</w:t>
      </w:r>
      <w:r w:rsidRPr="002B1320">
        <w:rPr>
          <w:rFonts w:hint="eastAsia"/>
        </w:rPr>
        <w:t>。</w:t>
      </w:r>
    </w:p>
    <w:p w:rsidR="006D1596" w:rsidRPr="002B1320" w:rsidRDefault="006D1596" w:rsidP="002B1320">
      <w:pPr>
        <w:pStyle w:val="a5"/>
      </w:pPr>
      <w:r w:rsidRPr="002B1320">
        <w:rPr>
          <w:rFonts w:hint="eastAsia"/>
        </w:rPr>
        <w:t>置信度分数反映了该网络模型认为格子中涵盖某个目标的概率。通常，将置信度分数定义为</w:t>
      </w:r>
      <w:r w:rsidRPr="002B1320">
        <w:fldChar w:fldCharType="begin"/>
      </w:r>
      <w:r w:rsidRPr="002B1320">
        <w:instrText xml:space="preserve"> INCLUDEPICTURE "C:\\Users\\byhang\\AppData\\Local\\Temp\\ksohtml\\wpsE299.tmp.png" \* MERGEFORMATINET </w:instrText>
      </w:r>
      <w:r w:rsidRPr="002B1320">
        <w:fldChar w:fldCharType="separate"/>
      </w:r>
      <w:r w:rsidR="007352B2">
        <w:fldChar w:fldCharType="begin"/>
      </w:r>
      <w:r w:rsidR="007352B2">
        <w:instrText xml:space="preserve"> INCLUDEPICTURE  "C:\\Users\\byhang\\AppData\\Local\\Temp\\ksohtml\\wpsE299.tmp.png" \* MERGEFORMATINET </w:instrText>
      </w:r>
      <w:r w:rsidR="007352B2">
        <w:fldChar w:fldCharType="separate"/>
      </w:r>
      <w:r w:rsidR="00FF66A3">
        <w:pict>
          <v:shape id="_x0000_i1027" type="#_x0000_t75" style="width:110.05pt;height:21.05pt">
            <v:imagedata r:id="rId23" r:href="rId24"/>
          </v:shape>
        </w:pict>
      </w:r>
      <w:r w:rsidR="007352B2">
        <w:fldChar w:fldCharType="end"/>
      </w:r>
      <w:r w:rsidRPr="002B1320">
        <w:fldChar w:fldCharType="end"/>
      </w:r>
      <w:r w:rsidRPr="002B1320">
        <w:rPr>
          <w:rFonts w:hint="eastAsia"/>
        </w:rPr>
        <w:t>,其中Pr（Object）={0,1}。假如该格子中不存在任何目标，则置信度分数就为零。置信度分数等于预测框和标注框之间的交集和并集的比值（IOU）。</w:t>
      </w:r>
    </w:p>
    <w:p w:rsidR="006D1596" w:rsidRPr="002B1320" w:rsidRDefault="006D1596" w:rsidP="002B1320">
      <w:pPr>
        <w:pStyle w:val="a5"/>
      </w:pPr>
      <w:r w:rsidRPr="002B1320">
        <w:rPr>
          <w:rFonts w:hint="eastAsia"/>
        </w:rPr>
        <w:t>每个bounding box由五个属性值组成：confidence（置信度分数）和x，y，w，h。 （x，y）坐标表示框的正中心。宽度和高度是相对于整个图片百分比的数值。每个格子还预测C个类中每个类的概率Pr（Class i|Object）。这些概率取决于存在目标的格子。YOLO只预测了每个格子的类别概率最高的一组，跟bounding box B的数量没关系。</w:t>
      </w:r>
    </w:p>
    <w:p w:rsidR="00E94FEC" w:rsidRPr="006D1596" w:rsidRDefault="00E94FEC" w:rsidP="006F213D">
      <w:pPr>
        <w:pStyle w:val="a5"/>
        <w:ind w:firstLineChars="0" w:firstLine="0"/>
      </w:pPr>
    </w:p>
    <w:p w:rsidR="006D1596" w:rsidRPr="006D1596" w:rsidRDefault="006D1596" w:rsidP="006D1596">
      <w:pPr>
        <w:pStyle w:val="2"/>
      </w:pPr>
      <w:bookmarkStart w:id="9" w:name="_Toc512675288"/>
      <w:bookmarkStart w:id="10" w:name="_Toc513081716"/>
      <w:bookmarkEnd w:id="9"/>
      <w:r w:rsidRPr="006D1596">
        <w:rPr>
          <w:rFonts w:hint="eastAsia"/>
        </w:rPr>
        <w:lastRenderedPageBreak/>
        <w:t>算法相关和相似技术的介绍</w:t>
      </w:r>
      <w:bookmarkEnd w:id="10"/>
    </w:p>
    <w:p w:rsidR="006D1596" w:rsidRPr="002B1320" w:rsidRDefault="006D1596" w:rsidP="002B1320">
      <w:pPr>
        <w:pStyle w:val="a5"/>
      </w:pPr>
      <w:r w:rsidRPr="002B1320">
        <w:rPr>
          <w:rFonts w:hint="eastAsia"/>
        </w:rPr>
        <w:t>将YOLO检测系统与</w:t>
      </w:r>
      <w:r w:rsidR="00130034" w:rsidRPr="002B1320">
        <w:rPr>
          <w:rFonts w:hint="eastAsia"/>
        </w:rPr>
        <w:t>目前</w:t>
      </w:r>
      <w:r w:rsidRPr="002B1320">
        <w:rPr>
          <w:rFonts w:hint="eastAsia"/>
        </w:rPr>
        <w:t>几种顶尖检测系统比较运行效率，简单描述一下关键的差别与相似性。</w:t>
      </w:r>
    </w:p>
    <w:p w:rsidR="006D1596" w:rsidRPr="002B1320" w:rsidRDefault="006D1596" w:rsidP="002B1320">
      <w:pPr>
        <w:pStyle w:val="a5"/>
      </w:pPr>
      <w:r w:rsidRPr="002B1320">
        <w:rPr>
          <w:rFonts w:hint="eastAsia"/>
        </w:rPr>
        <w:t>可调整模块模型。可调整模块模型（Deformable Part Model，DPM）运用可滑动的窗口的方法进行物体的检测。DPM</w:t>
      </w:r>
      <w:r w:rsidR="006E3A8E" w:rsidRPr="002B1320">
        <w:t>采用了改进后的</w:t>
      </w:r>
      <w:r w:rsidR="00640B34" w:rsidRPr="002B1320">
        <w:t>方向梯度直方图</w:t>
      </w:r>
      <w:r w:rsidR="00F854B0" w:rsidRPr="002B1320">
        <w:t>（Histogram of Oriented Gradient, HOG）</w:t>
      </w:r>
      <w:r w:rsidR="006E3A8E" w:rsidRPr="002B1320">
        <w:t>特征</w:t>
      </w:r>
      <w:r w:rsidR="0055275E" w:rsidRPr="002B1320">
        <w:rPr>
          <w:rFonts w:hint="eastAsia"/>
        </w:rPr>
        <w:t>、</w:t>
      </w:r>
      <w:r w:rsidRPr="002B1320">
        <w:rPr>
          <w:rFonts w:hint="eastAsia"/>
        </w:rPr>
        <w:t>获取静态特征、对区域进行分类、预测高评估区域的边界框等。YOLO用单个卷积神经网络融合了所有功能。网络可以同时执行特征获取、边界框预测、非最大</w:t>
      </w:r>
      <w:r w:rsidR="00AD556D">
        <w:rPr>
          <w:rFonts w:hint="eastAsia"/>
        </w:rPr>
        <w:t>值</w:t>
      </w:r>
      <w:r w:rsidRPr="002B1320">
        <w:rPr>
          <w:rFonts w:hint="eastAsia"/>
        </w:rPr>
        <w:t>抑制与上下文信息推理。YOLO可以在线执行训练功能与优化检测任务。这种统一型架构造就了YOLO的快、准、狠。</w:t>
      </w:r>
    </w:p>
    <w:p w:rsidR="006D1596" w:rsidRPr="002B1320" w:rsidRDefault="00854C67" w:rsidP="002B1320">
      <w:pPr>
        <w:pStyle w:val="a5"/>
      </w:pPr>
      <w:r w:rsidRPr="002B1320">
        <w:rPr>
          <w:rFonts w:hint="eastAsia"/>
        </w:rPr>
        <w:t>循环卷积网络</w:t>
      </w:r>
      <w:r w:rsidR="006D1596" w:rsidRPr="002B1320">
        <w:rPr>
          <w:rFonts w:hint="eastAsia"/>
        </w:rPr>
        <w:t>。</w:t>
      </w:r>
      <w:r w:rsidRPr="002B1320">
        <w:rPr>
          <w:rFonts w:hint="eastAsia"/>
        </w:rPr>
        <w:t>循环卷积网络（</w:t>
      </w:r>
      <w:r w:rsidRPr="002B1320">
        <w:t>Regions with CNN features</w:t>
      </w:r>
      <w:r w:rsidRPr="002B1320">
        <w:rPr>
          <w:rFonts w:hint="eastAsia"/>
        </w:rPr>
        <w:t>，</w:t>
      </w:r>
      <w:r w:rsidR="006D1596" w:rsidRPr="002B1320">
        <w:rPr>
          <w:rFonts w:hint="eastAsia"/>
        </w:rPr>
        <w:t>R-CNN</w:t>
      </w:r>
      <w:r w:rsidR="00740F12" w:rsidRPr="002B1320">
        <w:rPr>
          <w:rFonts w:hint="eastAsia"/>
        </w:rPr>
        <w:t>）</w:t>
      </w:r>
      <w:r w:rsidR="006D1596" w:rsidRPr="002B1320">
        <w:rPr>
          <w:rFonts w:hint="eastAsia"/>
        </w:rPr>
        <w:t>及其变体则运用区域提议而不是</w:t>
      </w:r>
      <w:r w:rsidR="00EB3686" w:rsidRPr="002B1320">
        <w:rPr>
          <w:rFonts w:hint="eastAsia"/>
        </w:rPr>
        <w:t>滑动式窗口算法</w:t>
      </w:r>
      <w:r w:rsidR="006D1596" w:rsidRPr="002B1320">
        <w:rPr>
          <w:rFonts w:hint="eastAsia"/>
        </w:rPr>
        <w:t>来查找图片中的目标。用选择性搜索方法生成可能存在的边界框，用卷积网络获取特征，用</w:t>
      </w:r>
      <w:r w:rsidR="007F1C38" w:rsidRPr="002B1320">
        <w:rPr>
          <w:rFonts w:hint="eastAsia"/>
        </w:rPr>
        <w:t>支持向量机(Support Vector Machine,</w:t>
      </w:r>
      <w:r w:rsidR="003A28F9" w:rsidRPr="002B1320">
        <w:rPr>
          <w:rFonts w:hint="eastAsia"/>
        </w:rPr>
        <w:t xml:space="preserve"> </w:t>
      </w:r>
      <w:r w:rsidR="007F1C38" w:rsidRPr="002B1320">
        <w:rPr>
          <w:rFonts w:hint="eastAsia"/>
        </w:rPr>
        <w:t>SVM)</w:t>
      </w:r>
      <w:r w:rsidR="006D1596" w:rsidRPr="002B1320">
        <w:rPr>
          <w:rFonts w:hint="eastAsia"/>
        </w:rPr>
        <w:t>对框进行评估，用线性模型调整边界框，用非最大</w:t>
      </w:r>
      <w:r w:rsidR="007513A1">
        <w:rPr>
          <w:rFonts w:hint="eastAsia"/>
        </w:rPr>
        <w:t>值</w:t>
      </w:r>
      <w:r w:rsidR="006D1596" w:rsidRPr="002B1320">
        <w:rPr>
          <w:rFonts w:hint="eastAsia"/>
        </w:rPr>
        <w:t>抑制</w:t>
      </w:r>
      <w:r w:rsidR="00B83C29" w:rsidRPr="002B1320">
        <w:rPr>
          <w:rFonts w:hint="eastAsia"/>
        </w:rPr>
        <w:t>法</w:t>
      </w:r>
      <w:r w:rsidR="006D1596" w:rsidRPr="002B1320">
        <w:rPr>
          <w:rFonts w:hint="eastAsia"/>
        </w:rPr>
        <w:t>消除重复检测。这个复杂流水线的每个阶段都必须独立地进行精确调整，并且是循环网络，所以得到的系统非常缓慢，在测试时间每个图片</w:t>
      </w:r>
      <w:r w:rsidR="0023558E" w:rsidRPr="002B1320">
        <w:rPr>
          <w:rFonts w:hint="eastAsia"/>
        </w:rPr>
        <w:t>至少</w:t>
      </w:r>
      <w:r w:rsidR="006D1596" w:rsidRPr="002B1320">
        <w:rPr>
          <w:rFonts w:hint="eastAsia"/>
        </w:rPr>
        <w:t>需要</w:t>
      </w:r>
      <w:r w:rsidR="00255FFC" w:rsidRPr="002B1320">
        <w:rPr>
          <w:rFonts w:hint="eastAsia"/>
        </w:rPr>
        <w:t>40</w:t>
      </w:r>
      <w:r w:rsidR="006D1596" w:rsidRPr="002B1320">
        <w:rPr>
          <w:rFonts w:hint="eastAsia"/>
        </w:rPr>
        <w:t>秒。YOLO与R-CNN</w:t>
      </w:r>
      <w:r w:rsidR="00003C47" w:rsidRPr="002B1320">
        <w:rPr>
          <w:rFonts w:hint="eastAsia"/>
        </w:rPr>
        <w:t>有一些相似的地方，</w:t>
      </w:r>
      <w:r w:rsidR="002C289B" w:rsidRPr="002B1320">
        <w:rPr>
          <w:rFonts w:hint="eastAsia"/>
        </w:rPr>
        <w:t>每个格子预测可能存在的边界框并运用卷积网络</w:t>
      </w:r>
      <w:r w:rsidR="005C593E" w:rsidRPr="002B1320">
        <w:rPr>
          <w:rFonts w:hint="eastAsia"/>
        </w:rPr>
        <w:t>对这些框进行评估，</w:t>
      </w:r>
      <w:r w:rsidR="002C289B" w:rsidRPr="002B1320">
        <w:rPr>
          <w:rFonts w:hint="eastAsia"/>
        </w:rPr>
        <w:t>除此之外</w:t>
      </w:r>
      <w:r w:rsidR="006D1596" w:rsidRPr="002B1320">
        <w:rPr>
          <w:rFonts w:hint="eastAsia"/>
        </w:rPr>
        <w:t>，YOLO对格子检测结果</w:t>
      </w:r>
      <w:r w:rsidR="00C93C0D" w:rsidRPr="002B1320">
        <w:rPr>
          <w:rFonts w:hint="eastAsia"/>
        </w:rPr>
        <w:t>设置</w:t>
      </w:r>
      <w:r w:rsidR="0022722B" w:rsidRPr="002B1320">
        <w:rPr>
          <w:rFonts w:hint="eastAsia"/>
        </w:rPr>
        <w:t>限制，这有效的</w:t>
      </w:r>
      <w:r w:rsidR="006D1596" w:rsidRPr="002B1320">
        <w:rPr>
          <w:rFonts w:hint="eastAsia"/>
        </w:rPr>
        <w:t>避免</w:t>
      </w:r>
      <w:r w:rsidR="00556FB8" w:rsidRPr="002B1320">
        <w:rPr>
          <w:rFonts w:hint="eastAsia"/>
        </w:rPr>
        <w:t>了</w:t>
      </w:r>
      <w:r w:rsidR="006D1596" w:rsidRPr="002B1320">
        <w:rPr>
          <w:rFonts w:hint="eastAsia"/>
        </w:rPr>
        <w:t>对同一目标的多次检测。YOLO只需要极少的边界框</w:t>
      </w:r>
      <w:r w:rsidR="007B3F44" w:rsidRPr="002B1320">
        <w:rPr>
          <w:rFonts w:hint="eastAsia"/>
        </w:rPr>
        <w:t>就够了</w:t>
      </w:r>
      <w:r w:rsidR="006D1596" w:rsidRPr="002B1320">
        <w:rPr>
          <w:rFonts w:hint="eastAsia"/>
        </w:rPr>
        <w:t>，每张图片只有九十八个，而选择性搜索则约有两千个。</w:t>
      </w:r>
    </w:p>
    <w:p w:rsidR="00135F16" w:rsidRPr="002B1320" w:rsidRDefault="006D1596" w:rsidP="002B1320">
      <w:pPr>
        <w:pStyle w:val="a5"/>
      </w:pPr>
      <w:r w:rsidRPr="002B1320">
        <w:rPr>
          <w:rFonts w:hint="eastAsia"/>
        </w:rPr>
        <w:t>最后，YOLO将各个独立的组件组合成一个单个、</w:t>
      </w:r>
      <w:r w:rsidR="00FF6393" w:rsidRPr="002B1320">
        <w:rPr>
          <w:rFonts w:hint="eastAsia"/>
        </w:rPr>
        <w:t>可</w:t>
      </w:r>
      <w:r w:rsidR="007A5D68" w:rsidRPr="002B1320">
        <w:rPr>
          <w:rFonts w:hint="eastAsia"/>
        </w:rPr>
        <w:t>共同优化的模型。其它快</w:t>
      </w:r>
      <w:r w:rsidRPr="002B1320">
        <w:rPr>
          <w:rFonts w:hint="eastAsia"/>
        </w:rPr>
        <w:t>速</w:t>
      </w:r>
      <w:r w:rsidR="007A5D68" w:rsidRPr="002B1320">
        <w:rPr>
          <w:rFonts w:hint="eastAsia"/>
        </w:rPr>
        <w:t>目标</w:t>
      </w:r>
      <w:r w:rsidRPr="002B1320">
        <w:rPr>
          <w:rFonts w:hint="eastAsia"/>
        </w:rPr>
        <w:t>检测器如Fast R-CNN</w:t>
      </w:r>
      <w:r w:rsidR="009B306B" w:rsidRPr="002B1320">
        <w:rPr>
          <w:rFonts w:hint="eastAsia"/>
        </w:rPr>
        <w:t>把注意力放在</w:t>
      </w:r>
      <w:r w:rsidRPr="002B1320">
        <w:rPr>
          <w:rFonts w:hint="eastAsia"/>
        </w:rPr>
        <w:t>共享权值</w:t>
      </w:r>
      <w:r w:rsidR="009B306B" w:rsidRPr="002B1320">
        <w:rPr>
          <w:rFonts w:hint="eastAsia"/>
        </w:rPr>
        <w:t>上</w:t>
      </w:r>
      <w:r w:rsidRPr="002B1320">
        <w:rPr>
          <w:rFonts w:hint="eastAsia"/>
        </w:rPr>
        <w:t>并运用神经网络来</w:t>
      </w:r>
      <w:r w:rsidR="009B306B" w:rsidRPr="002B1320">
        <w:rPr>
          <w:rFonts w:hint="eastAsia"/>
        </w:rPr>
        <w:t>提取区域特征</w:t>
      </w:r>
      <w:r w:rsidR="00855818" w:rsidRPr="002B1320">
        <w:rPr>
          <w:rFonts w:hint="eastAsia"/>
        </w:rPr>
        <w:t>，</w:t>
      </w:r>
      <w:r w:rsidRPr="002B1320">
        <w:rPr>
          <w:rFonts w:hint="eastAsia"/>
        </w:rPr>
        <w:t>而不是</w:t>
      </w:r>
      <w:r w:rsidR="00855818" w:rsidRPr="002B1320">
        <w:rPr>
          <w:rFonts w:hint="eastAsia"/>
        </w:rPr>
        <w:t>采用</w:t>
      </w:r>
      <w:r w:rsidRPr="002B1320">
        <w:rPr>
          <w:rFonts w:hint="eastAsia"/>
        </w:rPr>
        <w:t>选择性搜索加速R-CNN框架。虽然它们</w:t>
      </w:r>
      <w:r w:rsidR="00C03112" w:rsidRPr="002B1320">
        <w:rPr>
          <w:rFonts w:hint="eastAsia"/>
        </w:rPr>
        <w:t>俩都得到</w:t>
      </w:r>
      <w:r w:rsidRPr="002B1320">
        <w:rPr>
          <w:rFonts w:hint="eastAsia"/>
        </w:rPr>
        <w:t>了比R-CNN更快的速度与更高的精度的改进，但两者仍然</w:t>
      </w:r>
      <w:r w:rsidR="00782AF6" w:rsidRPr="002B1320">
        <w:rPr>
          <w:rFonts w:hint="eastAsia"/>
        </w:rPr>
        <w:t>做</w:t>
      </w:r>
      <w:r w:rsidRPr="002B1320">
        <w:rPr>
          <w:rFonts w:hint="eastAsia"/>
        </w:rPr>
        <w:t>不到实时检测。</w:t>
      </w:r>
    </w:p>
    <w:p w:rsidR="006D1596" w:rsidRPr="006D1596" w:rsidRDefault="006D1596" w:rsidP="006D1596">
      <w:pPr>
        <w:pStyle w:val="1"/>
      </w:pPr>
      <w:bookmarkStart w:id="11" w:name="_Toc512675289"/>
      <w:bookmarkStart w:id="12" w:name="_Toc513081717"/>
      <w:bookmarkEnd w:id="11"/>
      <w:r w:rsidRPr="006D1596">
        <w:rPr>
          <w:rFonts w:hint="eastAsia"/>
        </w:rPr>
        <w:t>算法描述</w:t>
      </w:r>
      <w:bookmarkEnd w:id="12"/>
    </w:p>
    <w:p w:rsidR="006D1596" w:rsidRPr="006D1596" w:rsidRDefault="006D1596" w:rsidP="006D1596">
      <w:pPr>
        <w:pStyle w:val="2"/>
      </w:pPr>
      <w:bookmarkStart w:id="13" w:name="_Toc512675290"/>
      <w:bookmarkStart w:id="14" w:name="_Toc513081718"/>
      <w:bookmarkEnd w:id="13"/>
      <w:r w:rsidRPr="006D1596">
        <w:rPr>
          <w:rFonts w:hint="eastAsia"/>
        </w:rPr>
        <w:t>神经网络框架相关的概念</w:t>
      </w:r>
      <w:bookmarkEnd w:id="14"/>
    </w:p>
    <w:p w:rsidR="006D1596" w:rsidRPr="006D1596" w:rsidRDefault="001D2426" w:rsidP="006D1596">
      <w:pPr>
        <w:pStyle w:val="3"/>
      </w:pPr>
      <w:bookmarkStart w:id="15" w:name="_Toc512675291"/>
      <w:bookmarkStart w:id="16" w:name="_Toc513081719"/>
      <w:bookmarkEnd w:id="15"/>
      <w:r>
        <w:rPr>
          <w:rFonts w:hint="eastAsia"/>
        </w:rPr>
        <w:t>激活</w:t>
      </w:r>
      <w:r w:rsidR="006D1596" w:rsidRPr="006D1596">
        <w:rPr>
          <w:rFonts w:hint="eastAsia"/>
        </w:rPr>
        <w:t>函数</w:t>
      </w:r>
      <w:bookmarkEnd w:id="16"/>
    </w:p>
    <w:p w:rsidR="006D1596" w:rsidRPr="006D1596" w:rsidRDefault="001D2426" w:rsidP="00246629">
      <w:pPr>
        <w:pStyle w:val="a5"/>
      </w:pPr>
      <w:r>
        <w:rPr>
          <w:rFonts w:hint="eastAsia"/>
        </w:rPr>
        <w:t>激活</w:t>
      </w:r>
      <w:r w:rsidR="006D1596" w:rsidRPr="006D1596">
        <w:rPr>
          <w:rFonts w:hint="eastAsia"/>
        </w:rPr>
        <w:t>函数有很多，但常用的有四个：</w:t>
      </w:r>
      <w:r w:rsidR="00532505" w:rsidRPr="00532505">
        <w:rPr>
          <w:rFonts w:hint="eastAsia"/>
        </w:rPr>
        <w:t>sigmoid、</w:t>
      </w:r>
      <w:r w:rsidR="0010366E" w:rsidRPr="0010366E">
        <w:t>linear</w:t>
      </w:r>
      <w:r w:rsidR="0010366E" w:rsidRPr="0010366E">
        <w:rPr>
          <w:rFonts w:hint="eastAsia"/>
        </w:rPr>
        <w:t xml:space="preserve"> </w:t>
      </w:r>
      <w:r w:rsidR="0010366E">
        <w:rPr>
          <w:rFonts w:hint="eastAsia"/>
        </w:rPr>
        <w:t>、</w:t>
      </w:r>
      <w:r w:rsidR="00532505" w:rsidRPr="00532505">
        <w:rPr>
          <w:rFonts w:hint="eastAsia"/>
        </w:rPr>
        <w:t>relu、leaky relu</w:t>
      </w:r>
      <w:r w:rsidR="00372A6A" w:rsidRPr="00372A6A">
        <w:rPr>
          <w:rStyle w:val="affc"/>
          <w:rFonts w:hint="eastAsia"/>
        </w:rPr>
        <w:t>[2]</w:t>
      </w:r>
      <w:r w:rsidR="006D1596" w:rsidRPr="006D1596">
        <w:rPr>
          <w:rFonts w:hint="eastAsia"/>
        </w:rPr>
        <w:t>。大体功能都很相似，都是把数据一个映射到一个小的区间，但有微小差别:sigmoid把数据映射到[0,1]；tahn把数据映射到[-1,1]；relu负数全部映射到0，但损失一些特征；leaky relu</w:t>
      </w:r>
      <w:r w:rsidR="000003DC">
        <w:rPr>
          <w:rFonts w:hint="eastAsia"/>
        </w:rPr>
        <w:t>负数乘以一个小于1</w:t>
      </w:r>
      <w:r w:rsidR="006D1596" w:rsidRPr="006D1596">
        <w:rPr>
          <w:rFonts w:hint="eastAsia"/>
        </w:rPr>
        <w:t>的</w:t>
      </w:r>
      <w:r w:rsidR="009669B3">
        <w:rPr>
          <w:rFonts w:hint="eastAsia"/>
        </w:rPr>
        <w:t>正数</w:t>
      </w:r>
      <w:r w:rsidR="006D1596" w:rsidRPr="006D1596">
        <w:rPr>
          <w:rFonts w:hint="eastAsia"/>
        </w:rPr>
        <w:t>值。</w:t>
      </w:r>
    </w:p>
    <w:p w:rsidR="006D1596" w:rsidRPr="006D1596" w:rsidRDefault="006D1596" w:rsidP="006D1596">
      <w:pPr>
        <w:pStyle w:val="3"/>
      </w:pPr>
      <w:bookmarkStart w:id="17" w:name="_Toc512675292"/>
      <w:bookmarkStart w:id="18" w:name="_Toc513081720"/>
      <w:bookmarkEnd w:id="17"/>
      <w:r w:rsidRPr="006D1596">
        <w:rPr>
          <w:rFonts w:hint="eastAsia"/>
        </w:rPr>
        <w:t>池化层</w:t>
      </w:r>
      <w:bookmarkEnd w:id="18"/>
    </w:p>
    <w:p w:rsidR="006D1596" w:rsidRPr="006D1596" w:rsidRDefault="006D1596" w:rsidP="00B6390A">
      <w:pPr>
        <w:pStyle w:val="a5"/>
      </w:pPr>
      <w:r w:rsidRPr="006D1596">
        <w:rPr>
          <w:rFonts w:hint="eastAsia"/>
        </w:rPr>
        <w:t>池化层通常放在卷积层的后面，</w:t>
      </w:r>
      <w:r w:rsidR="00B12051">
        <w:rPr>
          <w:rFonts w:hint="eastAsia"/>
        </w:rPr>
        <w:t>一般卷积层输出的特征图比较冗余，</w:t>
      </w:r>
      <w:r w:rsidRPr="006D1596">
        <w:rPr>
          <w:rFonts w:hint="eastAsia"/>
        </w:rPr>
        <w:t>池化层的目标是消减卷积层输出的</w:t>
      </w:r>
      <w:r w:rsidR="0044464D">
        <w:rPr>
          <w:rFonts w:hint="eastAsia"/>
        </w:rPr>
        <w:t>信息，从而节省一些内存开销，避免</w:t>
      </w:r>
      <w:r w:rsidR="000F3AE0">
        <w:rPr>
          <w:rFonts w:hint="eastAsia"/>
        </w:rPr>
        <w:t>权值的冗余，更具体一点就是，</w:t>
      </w:r>
      <w:r w:rsidRPr="006D1596">
        <w:rPr>
          <w:rFonts w:hint="eastAsia"/>
        </w:rPr>
        <w:lastRenderedPageBreak/>
        <w:t>池化层可以把卷积层的输出作为它的输入并且输出一个更加紧凑的特征向量</w:t>
      </w:r>
      <w:r w:rsidR="00CA7DEF">
        <w:rPr>
          <w:rFonts w:hint="eastAsia"/>
        </w:rPr>
        <w:t>传递给下层网络</w:t>
      </w:r>
      <w:r w:rsidRPr="006D1596">
        <w:rPr>
          <w:rFonts w:hint="eastAsia"/>
        </w:rPr>
        <w:t>。</w:t>
      </w:r>
    </w:p>
    <w:p w:rsidR="006D1596" w:rsidRDefault="006D1596" w:rsidP="006D1596">
      <w:pPr>
        <w:pStyle w:val="3"/>
      </w:pPr>
      <w:bookmarkStart w:id="19" w:name="_Toc512675293"/>
      <w:bookmarkStart w:id="20" w:name="_Toc513081721"/>
      <w:bookmarkEnd w:id="19"/>
      <w:r w:rsidRPr="006D1596">
        <w:rPr>
          <w:rFonts w:hint="eastAsia"/>
        </w:rPr>
        <w:t>Dropout</w:t>
      </w:r>
      <w:bookmarkEnd w:id="20"/>
    </w:p>
    <w:p w:rsidR="006D1596" w:rsidRPr="006D1596" w:rsidRDefault="002F30B0" w:rsidP="00B6390A">
      <w:pPr>
        <w:pStyle w:val="a5"/>
      </w:pPr>
      <w:r>
        <w:rPr>
          <w:rFonts w:hint="eastAsia"/>
        </w:rPr>
        <w:t>Dropout是为防止模型过拟合的而生的一种手段</w:t>
      </w:r>
      <w:r w:rsidR="00372A6A" w:rsidRPr="00372A6A">
        <w:rPr>
          <w:rStyle w:val="affc"/>
          <w:rFonts w:hint="eastAsia"/>
        </w:rPr>
        <w:t>[3]</w:t>
      </w:r>
      <w:r>
        <w:rPr>
          <w:rFonts w:hint="eastAsia"/>
        </w:rPr>
        <w:t>。</w:t>
      </w:r>
      <w:r w:rsidRPr="006D1596">
        <w:rPr>
          <w:rFonts w:hint="eastAsia"/>
        </w:rPr>
        <w:t>它的基本思想是，</w:t>
      </w:r>
      <w:r>
        <w:rPr>
          <w:rFonts w:hint="eastAsia"/>
        </w:rPr>
        <w:t>随机屏蔽某块区域的特征图，使其暂时不参与本轮的运算过程。这样做，模型可以更加的鲁棒，因为这样做，模型才不会过度的以来某些局部特征使最终的训练方向跑偏。到了下一轮的训练中，这块区域还是有可能参与运算的，因为这个过程是随机的，它只是阻止本轮的这块区域参与运算。</w:t>
      </w:r>
    </w:p>
    <w:p w:rsidR="006D1596" w:rsidRDefault="006D1596" w:rsidP="006D1596">
      <w:pPr>
        <w:pStyle w:val="3"/>
      </w:pPr>
      <w:bookmarkStart w:id="21" w:name="_Toc512675294"/>
      <w:bookmarkStart w:id="22" w:name="_Toc513081722"/>
      <w:bookmarkEnd w:id="21"/>
      <w:r w:rsidRPr="006D1596">
        <w:rPr>
          <w:rFonts w:hint="eastAsia"/>
        </w:rPr>
        <w:t>损失函数</w:t>
      </w:r>
      <w:bookmarkEnd w:id="22"/>
    </w:p>
    <w:p w:rsidR="006D1596" w:rsidRPr="006D1596" w:rsidRDefault="00472208" w:rsidP="00B6390A">
      <w:pPr>
        <w:pStyle w:val="a5"/>
      </w:pPr>
      <w:r w:rsidRPr="00472208">
        <w:rPr>
          <w:rFonts w:hint="eastAsia"/>
        </w:rPr>
        <w:t>损失函数（loss function）是用来评估网络模型的预测值与真实值的差异程度，</w:t>
      </w:r>
      <w:r w:rsidR="002338E0">
        <w:rPr>
          <w:rFonts w:hint="eastAsia"/>
        </w:rPr>
        <w:t>然后通过反向传播用这个误差更新权重</w:t>
      </w:r>
      <w:r w:rsidR="00372A6A" w:rsidRPr="00372A6A">
        <w:rPr>
          <w:rStyle w:val="affc"/>
          <w:rFonts w:hint="eastAsia"/>
        </w:rPr>
        <w:t>[4]</w:t>
      </w:r>
      <w:r w:rsidR="002338E0">
        <w:rPr>
          <w:rFonts w:hint="eastAsia"/>
        </w:rPr>
        <w:t>。</w:t>
      </w:r>
      <w:r w:rsidRPr="00472208">
        <w:rPr>
          <w:rFonts w:hint="eastAsia"/>
        </w:rPr>
        <w:t>它的输出通常是一个不小于零的实数,损失函数越小，模型的稳定性就越好。平均精度越高，模型的性能就越好。损失函数是反向传播的核心部分。</w:t>
      </w:r>
      <w:r w:rsidR="003E4CC9" w:rsidRPr="00091E57">
        <w:rPr>
          <w:rFonts w:hint="eastAsia"/>
        </w:rPr>
        <w:t>用于模型训练的</w:t>
      </w:r>
      <w:r w:rsidR="003E4CC9">
        <w:rPr>
          <w:rFonts w:hint="eastAsia"/>
        </w:rPr>
        <w:t>损失</w:t>
      </w:r>
      <w:r w:rsidR="003E4CC9" w:rsidRPr="00091E57">
        <w:rPr>
          <w:rFonts w:hint="eastAsia"/>
        </w:rPr>
        <w:t xml:space="preserve">函数多种多样，比如，Leaky ReLU, </w:t>
      </w:r>
      <w:r w:rsidR="003E4CC9">
        <w:rPr>
          <w:rFonts w:hint="eastAsia"/>
        </w:rPr>
        <w:t>ReLU, MSE, CE。</w:t>
      </w:r>
    </w:p>
    <w:p w:rsidR="006D1596" w:rsidRPr="006D1596" w:rsidRDefault="006D1596" w:rsidP="006D1596">
      <w:pPr>
        <w:pStyle w:val="3"/>
      </w:pPr>
      <w:bookmarkStart w:id="23" w:name="_Toc512675295"/>
      <w:bookmarkStart w:id="24" w:name="_Toc513081723"/>
      <w:bookmarkEnd w:id="23"/>
      <w:r w:rsidRPr="006D1596">
        <w:rPr>
          <w:rFonts w:hint="eastAsia"/>
        </w:rPr>
        <w:t>全链接层</w:t>
      </w:r>
      <w:bookmarkEnd w:id="24"/>
    </w:p>
    <w:p w:rsidR="006D1596" w:rsidRPr="006D1596" w:rsidRDefault="006D1596" w:rsidP="00FA787D">
      <w:pPr>
        <w:pStyle w:val="a5"/>
      </w:pPr>
      <w:r w:rsidRPr="006D1596">
        <w:rPr>
          <w:rFonts w:hint="eastAsia"/>
        </w:rPr>
        <w:t>全链接层（</w:t>
      </w:r>
      <w:r w:rsidR="004F58CE">
        <w:rPr>
          <w:rFonts w:hint="eastAsia"/>
        </w:rPr>
        <w:t>F</w:t>
      </w:r>
      <w:r w:rsidRPr="006D1596">
        <w:rPr>
          <w:rFonts w:hint="eastAsia"/>
        </w:rPr>
        <w:t>ull</w:t>
      </w:r>
      <w:r w:rsidR="004F58CE">
        <w:rPr>
          <w:rFonts w:hint="eastAsia"/>
        </w:rPr>
        <w:t>y C</w:t>
      </w:r>
      <w:r w:rsidRPr="006D1596">
        <w:rPr>
          <w:rFonts w:hint="eastAsia"/>
        </w:rPr>
        <w:t xml:space="preserve">onnected </w:t>
      </w:r>
      <w:r w:rsidR="004F58CE">
        <w:rPr>
          <w:rFonts w:hint="eastAsia"/>
        </w:rPr>
        <w:t>L</w:t>
      </w:r>
      <w:r w:rsidRPr="006D1596">
        <w:rPr>
          <w:rFonts w:hint="eastAsia"/>
        </w:rPr>
        <w:t>ayers，FC）在整个卷积的神经网络中</w:t>
      </w:r>
      <w:r w:rsidR="00213357">
        <w:rPr>
          <w:rFonts w:hint="eastAsia"/>
        </w:rPr>
        <w:t>饰演</w:t>
      </w:r>
      <w:r w:rsidRPr="006D1596">
        <w:rPr>
          <w:rFonts w:hint="eastAsia"/>
        </w:rPr>
        <w:t>着“分类器”的角色</w:t>
      </w:r>
      <w:r w:rsidR="00372A6A" w:rsidRPr="00372A6A">
        <w:rPr>
          <w:rStyle w:val="affc"/>
          <w:rFonts w:hint="eastAsia"/>
        </w:rPr>
        <w:t>[5]</w:t>
      </w:r>
      <w:r w:rsidRPr="006D1596">
        <w:rPr>
          <w:rFonts w:hint="eastAsia"/>
        </w:rPr>
        <w:t>。如果说池化层和卷积层等层结构是将输入数据映射到零散特征图的话，全链接层就起到将</w:t>
      </w:r>
      <w:r w:rsidR="00094ACD">
        <w:rPr>
          <w:rFonts w:hint="eastAsia"/>
        </w:rPr>
        <w:t>前边卷积层</w:t>
      </w:r>
      <w:r w:rsidRPr="006D1596">
        <w:rPr>
          <w:rFonts w:hint="eastAsia"/>
        </w:rPr>
        <w:t>学到的零散的特征映射到联系紧凑的特征图的作用。</w:t>
      </w:r>
      <w:r w:rsidR="003D7E13">
        <w:rPr>
          <w:rFonts w:hint="eastAsia"/>
        </w:rPr>
        <w:t>然后根据这个紧凑的特征图就可以把目标分类。</w:t>
      </w:r>
    </w:p>
    <w:p w:rsidR="006D1596" w:rsidRPr="006D1596" w:rsidRDefault="006D1596" w:rsidP="006D1596">
      <w:pPr>
        <w:pStyle w:val="2"/>
      </w:pPr>
      <w:bookmarkStart w:id="25" w:name="_Toc512675296"/>
      <w:bookmarkStart w:id="26" w:name="_Toc513081724"/>
      <w:bookmarkEnd w:id="25"/>
      <w:r w:rsidRPr="006D1596">
        <w:rPr>
          <w:rFonts w:hint="eastAsia"/>
        </w:rPr>
        <w:t>输入、输出与流程</w:t>
      </w:r>
      <w:bookmarkEnd w:id="26"/>
    </w:p>
    <w:p w:rsidR="00A534C2" w:rsidRDefault="00A534C2" w:rsidP="006D1596">
      <w:pPr>
        <w:pStyle w:val="a5"/>
      </w:pPr>
      <w:r>
        <w:rPr>
          <w:rFonts w:hint="eastAsia"/>
        </w:rPr>
        <w:t>用图片测试</w:t>
      </w:r>
      <w:r w:rsidR="000C655F">
        <w:rPr>
          <w:rFonts w:hint="eastAsia"/>
        </w:rPr>
        <w:t>命令</w:t>
      </w:r>
      <w:r>
        <w:rPr>
          <w:rFonts w:hint="eastAsia"/>
        </w:rPr>
        <w:t>：</w:t>
      </w:r>
    </w:p>
    <w:p w:rsidR="006D1596" w:rsidRDefault="00FF66A3" w:rsidP="001959EE">
      <w:pPr>
        <w:pStyle w:val="affe"/>
      </w:pPr>
      <w:r>
        <w:pict>
          <v:shape id="_x0000_i1028" type="#_x0000_t75" style="width:453.05pt;height:190.85pt">
            <v:imagedata r:id="rId25" o:title="图片测试"/>
          </v:shape>
        </w:pict>
      </w:r>
    </w:p>
    <w:p w:rsidR="00CB192C" w:rsidRDefault="00CB192C" w:rsidP="00CB192C">
      <w:pPr>
        <w:pStyle w:val="affd"/>
      </w:pPr>
      <w:r>
        <w:rPr>
          <w:rFonts w:hint="eastAsia"/>
        </w:rPr>
        <w:t>图3-</w:t>
      </w:r>
      <w:r w:rsidR="00536E9B">
        <w:rPr>
          <w:rFonts w:hint="eastAsia"/>
        </w:rPr>
        <w:t>1</w:t>
      </w:r>
      <w:r>
        <w:rPr>
          <w:rFonts w:hint="eastAsia"/>
        </w:rPr>
        <w:t>：图片测试</w:t>
      </w:r>
    </w:p>
    <w:p w:rsidR="00F95783" w:rsidRDefault="00633F8D" w:rsidP="00536E9B">
      <w:pPr>
        <w:pStyle w:val="a5"/>
      </w:pPr>
      <w:r>
        <w:rPr>
          <w:rFonts w:hint="eastAsia"/>
        </w:rPr>
        <w:t>如</w:t>
      </w:r>
      <w:r w:rsidR="007B588C">
        <w:rPr>
          <w:rFonts w:hint="eastAsia"/>
        </w:rPr>
        <w:t>图3-1所示</w:t>
      </w:r>
      <w:r>
        <w:rPr>
          <w:rFonts w:hint="eastAsia"/>
        </w:rPr>
        <w:t>：</w:t>
      </w:r>
    </w:p>
    <w:p w:rsidR="00536E9B" w:rsidRPr="006D1596" w:rsidRDefault="00CB3F84" w:rsidP="00536E9B">
      <w:pPr>
        <w:pStyle w:val="a5"/>
      </w:pPr>
      <w:r>
        <w:rPr>
          <w:rFonts w:hint="eastAsia"/>
        </w:rPr>
        <w:lastRenderedPageBreak/>
        <w:t>.\</w:t>
      </w:r>
      <w:r w:rsidR="00536E9B">
        <w:rPr>
          <w:rFonts w:hint="eastAsia"/>
        </w:rPr>
        <w:t>yolo_windows</w:t>
      </w:r>
      <w:r>
        <w:rPr>
          <w:rFonts w:hint="eastAsia"/>
        </w:rPr>
        <w:t xml:space="preserve"> detector test .\doubleHands.data .\</w:t>
      </w:r>
      <w:r w:rsidR="00536E9B">
        <w:rPr>
          <w:rFonts w:hint="eastAsia"/>
        </w:rPr>
        <w:t xml:space="preserve">tiny-yolo.cfg </w:t>
      </w:r>
      <w:r>
        <w:rPr>
          <w:rFonts w:hint="eastAsia"/>
        </w:rPr>
        <w:t>.\</w:t>
      </w:r>
      <w:r w:rsidR="00536E9B">
        <w:rPr>
          <w:rFonts w:hint="eastAsia"/>
        </w:rPr>
        <w:t>backup</w:t>
      </w:r>
      <w:r>
        <w:rPr>
          <w:rFonts w:hint="eastAsia"/>
        </w:rPr>
        <w:t>-tiny一批\tiny-youlo_5</w:t>
      </w:r>
      <w:r w:rsidR="00536E9B">
        <w:rPr>
          <w:rFonts w:hint="eastAsia"/>
        </w:rPr>
        <w:t xml:space="preserve">1000.weights </w:t>
      </w:r>
      <w:r>
        <w:rPr>
          <w:rFonts w:hint="eastAsia"/>
        </w:rPr>
        <w:t>.\00067</w:t>
      </w:r>
      <w:r w:rsidR="00536E9B">
        <w:rPr>
          <w:rFonts w:hint="eastAsia"/>
        </w:rPr>
        <w:t>.jpg</w:t>
      </w:r>
    </w:p>
    <w:p w:rsidR="00AC4AD7" w:rsidRDefault="00EB2E83" w:rsidP="00680E14">
      <w:pPr>
        <w:pStyle w:val="a5"/>
        <w:ind w:firstLineChars="0" w:firstLine="0"/>
      </w:pPr>
      <w:r>
        <w:t>输入分别是</w:t>
      </w:r>
      <w:r w:rsidR="00AC4AD7">
        <w:rPr>
          <w:rFonts w:hint="eastAsia"/>
        </w:rPr>
        <w:t>：</w:t>
      </w:r>
    </w:p>
    <w:p w:rsidR="00536E9B" w:rsidRDefault="00AC4AD7" w:rsidP="00536E9B">
      <w:pPr>
        <w:pStyle w:val="a5"/>
      </w:pPr>
      <w:r>
        <w:t>detector</w:t>
      </w:r>
      <w:r>
        <w:rPr>
          <w:rFonts w:hint="eastAsia"/>
        </w:rPr>
        <w:t>：YOLOv2的目标检测方法，YOLO是detect</w:t>
      </w:r>
      <w:r w:rsidR="00DA4C92">
        <w:rPr>
          <w:rFonts w:hint="eastAsia"/>
        </w:rPr>
        <w:t>；</w:t>
      </w:r>
    </w:p>
    <w:p w:rsidR="00AC4AD7" w:rsidRDefault="00AC4AD7" w:rsidP="00536E9B">
      <w:pPr>
        <w:pStyle w:val="a5"/>
      </w:pPr>
      <w:r>
        <w:rPr>
          <w:rFonts w:hint="eastAsia"/>
        </w:rPr>
        <w:t>test:</w:t>
      </w:r>
      <w:r w:rsidR="00CB3F84">
        <w:rPr>
          <w:rFonts w:hint="eastAsia"/>
        </w:rPr>
        <w:t>图片</w:t>
      </w:r>
      <w:r>
        <w:rPr>
          <w:rFonts w:hint="eastAsia"/>
        </w:rPr>
        <w:t>测试</w:t>
      </w:r>
      <w:r w:rsidR="00CB3F84">
        <w:rPr>
          <w:rFonts w:hint="eastAsia"/>
        </w:rPr>
        <w:t>方法</w:t>
      </w:r>
      <w:r w:rsidR="00DA4C92">
        <w:rPr>
          <w:rFonts w:hint="eastAsia"/>
        </w:rPr>
        <w:t>；</w:t>
      </w:r>
    </w:p>
    <w:p w:rsidR="00CB3F84" w:rsidRDefault="008C1E69" w:rsidP="00536E9B">
      <w:pPr>
        <w:pStyle w:val="a5"/>
      </w:pPr>
      <w:r>
        <w:rPr>
          <w:rFonts w:hint="eastAsia"/>
        </w:rPr>
        <w:t>.\</w:t>
      </w:r>
      <w:r w:rsidR="00CB3F84">
        <w:rPr>
          <w:rFonts w:hint="eastAsia"/>
        </w:rPr>
        <w:t>doubleHands.data:配置class name文件位置</w:t>
      </w:r>
      <w:r w:rsidR="00DA4C92">
        <w:rPr>
          <w:rFonts w:hint="eastAsia"/>
        </w:rPr>
        <w:t>；</w:t>
      </w:r>
    </w:p>
    <w:p w:rsidR="00CB3F84" w:rsidRDefault="008C1E69" w:rsidP="00536E9B">
      <w:pPr>
        <w:pStyle w:val="a5"/>
      </w:pPr>
      <w:r>
        <w:rPr>
          <w:rFonts w:hint="eastAsia"/>
        </w:rPr>
        <w:t>.\tiny-yolo.cfg</w:t>
      </w:r>
      <w:r w:rsidR="00CB3F84">
        <w:rPr>
          <w:rFonts w:hint="eastAsia"/>
        </w:rPr>
        <w:t>:配置模型架构及超参数</w:t>
      </w:r>
      <w:r w:rsidR="00DA4C92">
        <w:rPr>
          <w:rFonts w:hint="eastAsia"/>
        </w:rPr>
        <w:t>；</w:t>
      </w:r>
    </w:p>
    <w:p w:rsidR="00CB3F84" w:rsidRDefault="008C1E69" w:rsidP="00536E9B">
      <w:pPr>
        <w:pStyle w:val="a5"/>
      </w:pPr>
      <w:r>
        <w:rPr>
          <w:rFonts w:hint="eastAsia"/>
        </w:rPr>
        <w:t>.\backup-tiny一批\tiny-youlo_51000.weights</w:t>
      </w:r>
      <w:r w:rsidR="00CB3F84">
        <w:rPr>
          <w:rFonts w:hint="eastAsia"/>
        </w:rPr>
        <w:t>:模型权重</w:t>
      </w:r>
      <w:r w:rsidR="00DA4C92">
        <w:rPr>
          <w:rFonts w:hint="eastAsia"/>
        </w:rPr>
        <w:t>；</w:t>
      </w:r>
    </w:p>
    <w:p w:rsidR="00CB3F84" w:rsidRDefault="008C1E69" w:rsidP="00536E9B">
      <w:pPr>
        <w:pStyle w:val="a5"/>
      </w:pPr>
      <w:r>
        <w:rPr>
          <w:rFonts w:hint="eastAsia"/>
        </w:rPr>
        <w:t>.\00067.jpg</w:t>
      </w:r>
      <w:r w:rsidR="00CB3F84">
        <w:rPr>
          <w:rFonts w:hint="eastAsia"/>
        </w:rPr>
        <w:t>:</w:t>
      </w:r>
      <w:r>
        <w:rPr>
          <w:rFonts w:hint="eastAsia"/>
        </w:rPr>
        <w:t>要测试的图片</w:t>
      </w:r>
      <w:r w:rsidR="000F2192">
        <w:rPr>
          <w:rFonts w:hint="eastAsia"/>
        </w:rPr>
        <w:t>。</w:t>
      </w:r>
    </w:p>
    <w:p w:rsidR="008C1E69" w:rsidRDefault="008C1E69" w:rsidP="00680E14">
      <w:pPr>
        <w:pStyle w:val="a5"/>
        <w:ind w:firstLineChars="0" w:firstLine="0"/>
      </w:pPr>
      <w:r>
        <w:rPr>
          <w:rFonts w:hint="eastAsia"/>
        </w:rPr>
        <w:t>输出分别是：</w:t>
      </w:r>
    </w:p>
    <w:p w:rsidR="008C1E69" w:rsidRDefault="008C1E69" w:rsidP="008C1E69">
      <w:pPr>
        <w:pStyle w:val="a5"/>
      </w:pPr>
      <w:r>
        <w:rPr>
          <w:rFonts w:hint="eastAsia"/>
        </w:rPr>
        <w:t>left:90%：左手的置信度为90%</w:t>
      </w:r>
      <w:r w:rsidR="00DA4C92">
        <w:rPr>
          <w:rFonts w:hint="eastAsia"/>
        </w:rPr>
        <w:t>；</w:t>
      </w:r>
    </w:p>
    <w:p w:rsidR="008C1E69" w:rsidRDefault="008C1E69" w:rsidP="008C1E69">
      <w:pPr>
        <w:pStyle w:val="a5"/>
      </w:pPr>
      <w:r>
        <w:rPr>
          <w:rFonts w:hint="eastAsia"/>
        </w:rPr>
        <w:t>right:97%：右手的置信度为97%</w:t>
      </w:r>
      <w:r w:rsidR="00DA4C92">
        <w:rPr>
          <w:rFonts w:hint="eastAsia"/>
        </w:rPr>
        <w:t>；</w:t>
      </w:r>
    </w:p>
    <w:p w:rsidR="008C1E69" w:rsidRDefault="008C1E69" w:rsidP="008C1E69">
      <w:pPr>
        <w:pStyle w:val="a5"/>
      </w:pPr>
      <w:r>
        <w:rPr>
          <w:rFonts w:hint="eastAsia"/>
        </w:rPr>
        <w:t>图片是可视化输出</w:t>
      </w:r>
      <w:r w:rsidR="00941D55">
        <w:rPr>
          <w:rFonts w:hint="eastAsia"/>
        </w:rPr>
        <w:t>。</w:t>
      </w:r>
    </w:p>
    <w:p w:rsidR="008C1E69" w:rsidRDefault="008C1E69" w:rsidP="008C1E69">
      <w:pPr>
        <w:pStyle w:val="a5"/>
      </w:pPr>
    </w:p>
    <w:p w:rsidR="006D1596" w:rsidRDefault="00A534C2" w:rsidP="008C1E69">
      <w:pPr>
        <w:pStyle w:val="a5"/>
      </w:pPr>
      <w:r>
        <w:rPr>
          <w:rFonts w:hint="eastAsia"/>
        </w:rPr>
        <w:t>用视频测试</w:t>
      </w:r>
      <w:r w:rsidR="00497737">
        <w:rPr>
          <w:rFonts w:hint="eastAsia"/>
        </w:rPr>
        <w:t>命令</w:t>
      </w:r>
      <w:r>
        <w:rPr>
          <w:rFonts w:hint="eastAsia"/>
        </w:rPr>
        <w:t>：</w:t>
      </w:r>
    </w:p>
    <w:p w:rsidR="006D1596" w:rsidRDefault="00FF66A3" w:rsidP="00124240">
      <w:pPr>
        <w:pStyle w:val="affe"/>
      </w:pPr>
      <w:r>
        <w:pict>
          <v:shape id="_x0000_i1029" type="#_x0000_t75" style="width:453.05pt;height:292.1pt">
            <v:imagedata r:id="rId26" o:title="video result"/>
          </v:shape>
        </w:pict>
      </w:r>
    </w:p>
    <w:p w:rsidR="00CB192C" w:rsidRDefault="00CB192C" w:rsidP="00CB192C">
      <w:pPr>
        <w:pStyle w:val="affd"/>
      </w:pPr>
      <w:r>
        <w:rPr>
          <w:rFonts w:hint="eastAsia"/>
        </w:rPr>
        <w:t>图3-2:视频测试</w:t>
      </w:r>
    </w:p>
    <w:p w:rsidR="004B46A3" w:rsidRDefault="00697A39" w:rsidP="006E2F70">
      <w:pPr>
        <w:pStyle w:val="a5"/>
      </w:pPr>
      <w:r>
        <w:rPr>
          <w:rFonts w:hint="eastAsia"/>
        </w:rPr>
        <w:t>如</w:t>
      </w:r>
      <w:r w:rsidR="00102A17">
        <w:rPr>
          <w:rFonts w:hint="eastAsia"/>
        </w:rPr>
        <w:t>图3-2所示</w:t>
      </w:r>
      <w:r>
        <w:rPr>
          <w:rFonts w:hint="eastAsia"/>
        </w:rPr>
        <w:t>：</w:t>
      </w:r>
      <w:r w:rsidR="00904ED2">
        <w:rPr>
          <w:rFonts w:hint="eastAsia"/>
        </w:rPr>
        <w:t>它的输入命令是：</w:t>
      </w:r>
    </w:p>
    <w:p w:rsidR="006E2F70" w:rsidRPr="00A534C2" w:rsidRDefault="00AF59B6" w:rsidP="006E2F70">
      <w:pPr>
        <w:pStyle w:val="a5"/>
      </w:pPr>
      <w:r>
        <w:rPr>
          <w:rFonts w:hint="eastAsia"/>
        </w:rPr>
        <w:lastRenderedPageBreak/>
        <w:t>.\</w:t>
      </w:r>
      <w:r w:rsidR="006E2F70" w:rsidRPr="00A534C2">
        <w:rPr>
          <w:rFonts w:hint="eastAsia"/>
        </w:rPr>
        <w:t>yolo</w:t>
      </w:r>
      <w:r w:rsidR="006E2F70">
        <w:rPr>
          <w:rFonts w:hint="eastAsia"/>
        </w:rPr>
        <w:t>_windows</w:t>
      </w:r>
      <w:r w:rsidR="006E2F70" w:rsidRPr="00A534C2">
        <w:rPr>
          <w:rFonts w:hint="eastAsia"/>
        </w:rPr>
        <w:t xml:space="preserve"> detector </w:t>
      </w:r>
      <w:r w:rsidR="006E2F70">
        <w:rPr>
          <w:rFonts w:hint="eastAsia"/>
        </w:rPr>
        <w:t xml:space="preserve">demo </w:t>
      </w:r>
      <w:r>
        <w:rPr>
          <w:rFonts w:hint="eastAsia"/>
        </w:rPr>
        <w:t>.\doubleHands.data .\</w:t>
      </w:r>
      <w:r w:rsidR="006E2F70" w:rsidRPr="00A534C2">
        <w:rPr>
          <w:rFonts w:hint="eastAsia"/>
        </w:rPr>
        <w:t xml:space="preserve">tiny-yolo.cfg </w:t>
      </w:r>
      <w:r>
        <w:rPr>
          <w:rFonts w:hint="eastAsia"/>
        </w:rPr>
        <w:t>.\</w:t>
      </w:r>
      <w:r w:rsidR="006E2F70" w:rsidRPr="008D1A55">
        <w:rPr>
          <w:rFonts w:hint="eastAsia"/>
        </w:rPr>
        <w:t>backup</w:t>
      </w:r>
      <w:r>
        <w:rPr>
          <w:rFonts w:hint="eastAsia"/>
        </w:rPr>
        <w:t>-tiny一批\tiny-youlo_5</w:t>
      </w:r>
      <w:r w:rsidR="006E2F70" w:rsidRPr="008D1A55">
        <w:rPr>
          <w:rFonts w:hint="eastAsia"/>
        </w:rPr>
        <w:t>1000.weights</w:t>
      </w:r>
      <w:r w:rsidR="006E2F70">
        <w:rPr>
          <w:rFonts w:hint="eastAsia"/>
        </w:rPr>
        <w:t xml:space="preserve"> </w:t>
      </w:r>
      <w:r>
        <w:rPr>
          <w:rFonts w:hint="eastAsia"/>
        </w:rPr>
        <w:t>.\</w:t>
      </w:r>
      <w:r w:rsidR="00941D55">
        <w:rPr>
          <w:rFonts w:hint="eastAsia"/>
        </w:rPr>
        <w:t>01</w:t>
      </w:r>
      <w:r>
        <w:rPr>
          <w:rFonts w:hint="eastAsia"/>
        </w:rPr>
        <w:t>0</w:t>
      </w:r>
      <w:r w:rsidR="00941D55">
        <w:rPr>
          <w:rFonts w:hint="eastAsia"/>
        </w:rPr>
        <w:t>4_3</w:t>
      </w:r>
      <w:r w:rsidR="006E2F70" w:rsidRPr="00A534C2">
        <w:rPr>
          <w:rFonts w:hint="eastAsia"/>
        </w:rPr>
        <w:t>.</w:t>
      </w:r>
      <w:r w:rsidR="006E2F70">
        <w:rPr>
          <w:rFonts w:hint="eastAsia"/>
        </w:rPr>
        <w:t>avi</w:t>
      </w:r>
    </w:p>
    <w:p w:rsidR="006E2F70" w:rsidRDefault="00AF59B6" w:rsidP="00FB2487">
      <w:pPr>
        <w:pStyle w:val="a5"/>
        <w:ind w:firstLineChars="0" w:firstLine="0"/>
      </w:pPr>
      <w:r>
        <w:t>与图片输入不同的是</w:t>
      </w:r>
      <w:r>
        <w:rPr>
          <w:rFonts w:hint="eastAsia"/>
        </w:rPr>
        <w:t>：</w:t>
      </w:r>
    </w:p>
    <w:p w:rsidR="00AF59B6" w:rsidRDefault="00AF59B6" w:rsidP="006E2F70">
      <w:pPr>
        <w:pStyle w:val="a5"/>
      </w:pPr>
      <w:r>
        <w:rPr>
          <w:rFonts w:hint="eastAsia"/>
        </w:rPr>
        <w:t>test方法换成demo方法</w:t>
      </w:r>
      <w:r w:rsidR="00941D55">
        <w:rPr>
          <w:rFonts w:hint="eastAsia"/>
        </w:rPr>
        <w:t>;</w:t>
      </w:r>
    </w:p>
    <w:p w:rsidR="00941D55" w:rsidRDefault="00FB2487" w:rsidP="006E2F70">
      <w:pPr>
        <w:pStyle w:val="a5"/>
      </w:pPr>
      <w:r>
        <w:rPr>
          <w:rFonts w:hint="eastAsia"/>
        </w:rPr>
        <w:t>图片文件换成视频文件</w:t>
      </w:r>
      <w:r w:rsidR="0056005F">
        <w:rPr>
          <w:rFonts w:hint="eastAsia"/>
        </w:rPr>
        <w:t>。</w:t>
      </w:r>
    </w:p>
    <w:p w:rsidR="00FB2487" w:rsidRDefault="00FB2487" w:rsidP="00FB2487">
      <w:pPr>
        <w:pStyle w:val="a5"/>
        <w:ind w:firstLineChars="0" w:firstLine="0"/>
      </w:pPr>
      <w:r>
        <w:rPr>
          <w:rFonts w:hint="eastAsia"/>
        </w:rPr>
        <w:t>输出：</w:t>
      </w:r>
    </w:p>
    <w:p w:rsidR="00FB2487" w:rsidRPr="006E2F70" w:rsidRDefault="00FB2487" w:rsidP="00FB2487">
      <w:pPr>
        <w:pStyle w:val="a5"/>
        <w:ind w:firstLineChars="0" w:firstLine="0"/>
      </w:pPr>
      <w:r>
        <w:rPr>
          <w:rFonts w:hint="eastAsia"/>
        </w:rPr>
        <w:tab/>
        <w:t>输出带有边界框和类别的视频</w:t>
      </w:r>
      <w:r w:rsidR="0076434B">
        <w:rPr>
          <w:rFonts w:hint="eastAsia"/>
        </w:rPr>
        <w:t>。</w:t>
      </w:r>
    </w:p>
    <w:p w:rsidR="006D1596" w:rsidRPr="006D1596" w:rsidRDefault="00FF66A3" w:rsidP="00443612">
      <w:pPr>
        <w:pStyle w:val="affe"/>
      </w:pPr>
      <w:r>
        <w:pict>
          <v:shape id="_x0000_i1030" type="#_x0000_t75" style="width:201.75pt;height:376.3pt">
            <v:imagedata r:id="rId27" o:title="流程图"/>
          </v:shape>
        </w:pict>
      </w:r>
    </w:p>
    <w:p w:rsidR="006D1596" w:rsidRDefault="006D1596" w:rsidP="006D1596">
      <w:pPr>
        <w:pStyle w:val="affd"/>
      </w:pPr>
      <w:r w:rsidRPr="006D1596">
        <w:rPr>
          <w:rFonts w:hint="eastAsia"/>
        </w:rPr>
        <w:t>图</w:t>
      </w:r>
      <w:r w:rsidR="00675EE6">
        <w:rPr>
          <w:rFonts w:hint="eastAsia"/>
        </w:rPr>
        <w:t>3</w:t>
      </w:r>
      <w:r w:rsidR="000D3221">
        <w:rPr>
          <w:rFonts w:hint="eastAsia"/>
        </w:rPr>
        <w:t>-</w:t>
      </w:r>
      <w:r w:rsidR="00C92BE3">
        <w:rPr>
          <w:rFonts w:hint="eastAsia"/>
        </w:rPr>
        <w:t>3</w:t>
      </w:r>
      <w:r w:rsidRPr="006D1596">
        <w:rPr>
          <w:rFonts w:hint="eastAsia"/>
        </w:rPr>
        <w:t>：YOLO测试流程图</w:t>
      </w:r>
    </w:p>
    <w:p w:rsidR="003209E5" w:rsidRPr="003209E5" w:rsidRDefault="008721B9" w:rsidP="003209E5">
      <w:pPr>
        <w:pStyle w:val="a5"/>
      </w:pPr>
      <w:r>
        <w:rPr>
          <w:rFonts w:hint="eastAsia"/>
        </w:rPr>
        <w:t>如图3-3所示：</w:t>
      </w:r>
      <w:r w:rsidR="003209E5" w:rsidRPr="006D1596">
        <w:rPr>
          <w:rFonts w:hint="eastAsia"/>
        </w:rPr>
        <w:t>网络在检测的时候，只需要输入图片（输入视频的时候，网络会把视频拆分成图片），</w:t>
      </w:r>
      <w:r w:rsidR="00A84AC2">
        <w:rPr>
          <w:rFonts w:hint="eastAsia"/>
        </w:rPr>
        <w:t>图片经过卷积层得到零散的特征图，再经过池化层提炼重要特征，前两步过程通常要循环多次，卷积层层数越多，提炼的特征就越丰富，最后经过全链接层把这些零散的特征图紧密联系起来，</w:t>
      </w:r>
      <w:r w:rsidR="003209E5" w:rsidRPr="006D1596">
        <w:rPr>
          <w:rFonts w:hint="eastAsia"/>
        </w:rPr>
        <w:t>输出一个tensor作为检测结果，将tensor</w:t>
      </w:r>
      <w:r w:rsidR="002C3089">
        <w:rPr>
          <w:rFonts w:hint="eastAsia"/>
        </w:rPr>
        <w:t>内容</w:t>
      </w:r>
      <w:r w:rsidR="00A84AC2">
        <w:rPr>
          <w:rFonts w:hint="eastAsia"/>
        </w:rPr>
        <w:t>解析出来</w:t>
      </w:r>
      <w:r w:rsidR="002C3089">
        <w:rPr>
          <w:rFonts w:hint="eastAsia"/>
        </w:rPr>
        <w:t>可视化表示</w:t>
      </w:r>
      <w:r w:rsidR="00A84AC2">
        <w:rPr>
          <w:rFonts w:hint="eastAsia"/>
        </w:rPr>
        <w:t>，这时候就可以得到一张或者一帧带有标框及类别的图像了</w:t>
      </w:r>
      <w:r w:rsidR="003209E5" w:rsidRPr="006D1596">
        <w:rPr>
          <w:rFonts w:hint="eastAsia"/>
        </w:rPr>
        <w:t>。</w:t>
      </w:r>
    </w:p>
    <w:p w:rsidR="006D1596" w:rsidRPr="006D1596" w:rsidRDefault="006D1596" w:rsidP="006D1596">
      <w:pPr>
        <w:pStyle w:val="1"/>
      </w:pPr>
      <w:bookmarkStart w:id="27" w:name="_Toc513081725"/>
      <w:r w:rsidRPr="006D1596">
        <w:rPr>
          <w:rFonts w:hint="eastAsia"/>
        </w:rPr>
        <w:lastRenderedPageBreak/>
        <w:t>设计与实现</w:t>
      </w:r>
      <w:bookmarkEnd w:id="27"/>
    </w:p>
    <w:p w:rsidR="006D1596" w:rsidRPr="006D1596" w:rsidRDefault="006D1596" w:rsidP="006D1596">
      <w:pPr>
        <w:pStyle w:val="2"/>
      </w:pPr>
      <w:bookmarkStart w:id="28" w:name="_Toc513081726"/>
      <w:r w:rsidRPr="006D1596">
        <w:rPr>
          <w:rFonts w:hint="eastAsia"/>
        </w:rPr>
        <w:t>复杂度与核心的程序流程</w:t>
      </w:r>
      <w:bookmarkEnd w:id="28"/>
    </w:p>
    <w:p w:rsidR="006D1596" w:rsidRPr="006D1596" w:rsidRDefault="006D1596" w:rsidP="00B6390A">
      <w:pPr>
        <w:pStyle w:val="a5"/>
        <w:ind w:firstLineChars="0" w:firstLine="0"/>
      </w:pPr>
      <w:r w:rsidRPr="006D1596">
        <w:rPr>
          <w:rFonts w:hint="eastAsia"/>
        </w:rPr>
        <w:tab/>
        <w:t>YOLO的网络架构的思想来自于GoogLeNet图片分类模型</w:t>
      </w:r>
      <w:r w:rsidR="00372A6A" w:rsidRPr="00372A6A">
        <w:rPr>
          <w:rStyle w:val="affc"/>
          <w:rFonts w:hint="eastAsia"/>
        </w:rPr>
        <w:t>[6]</w:t>
      </w:r>
      <w:r w:rsidRPr="006D1596">
        <w:rPr>
          <w:rFonts w:hint="eastAsia"/>
        </w:rPr>
        <w:t>。可实现实时检测和端到端训练，同时还能保持较高的平均精度。YOLO有二十四个卷积层，后接两个全链接层。与GoogLeNet运用的初始模块不同的是，YOLO简单地运用了1*1的缩放层，然后是3*3的卷积层,完整的网络如图</w:t>
      </w:r>
      <w:r w:rsidR="00390CA6">
        <w:rPr>
          <w:rFonts w:hint="eastAsia"/>
        </w:rPr>
        <w:t>4</w:t>
      </w:r>
      <w:r w:rsidRPr="006D1596">
        <w:rPr>
          <w:rFonts w:hint="eastAsia"/>
        </w:rPr>
        <w:t>-1所示：</w:t>
      </w:r>
    </w:p>
    <w:p w:rsidR="006D1596" w:rsidRDefault="00FF66A3" w:rsidP="006D1596">
      <w:pPr>
        <w:pStyle w:val="a5"/>
        <w:ind w:firstLineChars="0" w:firstLine="0"/>
      </w:pPr>
      <w:r>
        <w:pict>
          <v:shape id="_x0000_i1031" type="#_x0000_t75" style="width:453.05pt;height:187.45pt">
            <v:imagedata r:id="rId28" o:title="YOLO结构"/>
          </v:shape>
        </w:pict>
      </w:r>
    </w:p>
    <w:p w:rsidR="009164EA" w:rsidRPr="009164EA" w:rsidRDefault="0070467F" w:rsidP="00DD01EB">
      <w:pPr>
        <w:pStyle w:val="affd"/>
      </w:pPr>
      <w:r w:rsidRPr="0070467F">
        <w:rPr>
          <w:rFonts w:hint="eastAsia"/>
        </w:rPr>
        <w:t>图</w:t>
      </w:r>
      <w:r w:rsidR="00AC1BCB">
        <w:rPr>
          <w:rFonts w:hint="eastAsia"/>
        </w:rPr>
        <w:t>4</w:t>
      </w:r>
      <w:r w:rsidRPr="0070467F">
        <w:rPr>
          <w:rFonts w:hint="eastAsia"/>
        </w:rPr>
        <w:t>-1：</w:t>
      </w:r>
      <w:r w:rsidR="006260A8">
        <w:rPr>
          <w:rFonts w:hint="eastAsia"/>
        </w:rPr>
        <w:t>YOLO网络结构</w:t>
      </w:r>
    </w:p>
    <w:p w:rsidR="0070467F" w:rsidRPr="006260A8" w:rsidRDefault="006260A8" w:rsidP="0070467F">
      <w:pPr>
        <w:pStyle w:val="a5"/>
      </w:pPr>
      <w:r w:rsidRPr="006260A8">
        <w:rPr>
          <w:rFonts w:hint="eastAsia"/>
        </w:rPr>
        <w:t>YOLO有二十四个卷积层，其次是两个全链接层。YOLO的卷积层从图片中一步步获取越来越深的特征，全链接层</w:t>
      </w:r>
      <w:r w:rsidR="00C352D9">
        <w:rPr>
          <w:rFonts w:hint="eastAsia"/>
        </w:rPr>
        <w:t>链接特征后可</w:t>
      </w:r>
      <w:r w:rsidRPr="006260A8">
        <w:rPr>
          <w:rFonts w:hint="eastAsia"/>
        </w:rPr>
        <w:t>预测输出的类的概率与位置，最终输出的是7*7*30的特征张量</w:t>
      </w:r>
      <w:r w:rsidR="00F15C9D">
        <w:rPr>
          <w:rFonts w:hint="eastAsia"/>
        </w:rPr>
        <w:t>，该特征向量的内容是7*7的网格中两个边界框的5维信息和20个类别的概率</w:t>
      </w:r>
      <w:r w:rsidRPr="006260A8">
        <w:rPr>
          <w:rFonts w:hint="eastAsia"/>
        </w:rPr>
        <w:t>。</w:t>
      </w:r>
    </w:p>
    <w:p w:rsidR="0070467F" w:rsidRDefault="0070467F" w:rsidP="0070467F">
      <w:pPr>
        <w:pStyle w:val="2"/>
      </w:pPr>
      <w:bookmarkStart w:id="29" w:name="_Toc513081727"/>
      <w:r w:rsidRPr="0070467F">
        <w:rPr>
          <w:rFonts w:hint="eastAsia"/>
        </w:rPr>
        <w:t>核心功能的主要代码及说明</w:t>
      </w:r>
      <w:bookmarkEnd w:id="29"/>
    </w:p>
    <w:p w:rsidR="00E90319" w:rsidRPr="00E90319" w:rsidRDefault="00E90319" w:rsidP="00E90319">
      <w:pPr>
        <w:pStyle w:val="3"/>
      </w:pPr>
      <w:bookmarkStart w:id="30" w:name="_Toc512259046"/>
      <w:bookmarkStart w:id="31" w:name="_Toc513081728"/>
      <w:r w:rsidRPr="00E90319">
        <w:rPr>
          <w:rFonts w:hint="eastAsia"/>
        </w:rPr>
        <w:t>主函数</w:t>
      </w:r>
      <w:bookmarkEnd w:id="30"/>
      <w:bookmarkEnd w:id="31"/>
    </w:p>
    <w:p w:rsidR="00E90319" w:rsidRPr="00E90319" w:rsidRDefault="00F56062" w:rsidP="00F56062">
      <w:pPr>
        <w:pStyle w:val="a5"/>
      </w:pPr>
      <w:r>
        <w:t>主函数是整个</w:t>
      </w:r>
      <w:r>
        <w:rPr>
          <w:rFonts w:hint="eastAsia"/>
        </w:rPr>
        <w:t>模型</w:t>
      </w:r>
      <w:r>
        <w:t>的入口</w:t>
      </w:r>
      <w:r>
        <w:rPr>
          <w:rFonts w:hint="eastAsia"/>
        </w:rPr>
        <w:t>，</w:t>
      </w:r>
      <w:r>
        <w:t>它定义了很多功能分支入口</w:t>
      </w:r>
      <w:r>
        <w:rPr>
          <w:rFonts w:hint="eastAsia"/>
        </w:rPr>
        <w:t>，</w:t>
      </w:r>
      <w:r>
        <w:t>比如训练的</w:t>
      </w:r>
      <w:r>
        <w:rPr>
          <w:rFonts w:hint="eastAsia"/>
        </w:rPr>
        <w:t>时候传入train关键字，用图片测试时传入test关键字，用视频测试时用demo关键字。</w:t>
      </w:r>
    </w:p>
    <w:p w:rsidR="00E90319" w:rsidRPr="00E90319" w:rsidRDefault="00E90319" w:rsidP="00E90319">
      <w:pPr>
        <w:pStyle w:val="aff9"/>
        <w:ind w:left="420" w:right="420"/>
      </w:pPr>
      <w:r w:rsidRPr="00E90319">
        <w:rPr>
          <w:rFonts w:hint="eastAsia"/>
        </w:rPr>
        <w:t>int main(int argc, char **argv)</w:t>
      </w:r>
    </w:p>
    <w:p w:rsidR="00E90319" w:rsidRPr="00E90319" w:rsidRDefault="00E90319" w:rsidP="00E90319">
      <w:pPr>
        <w:pStyle w:val="aff9"/>
        <w:ind w:left="420" w:right="420"/>
      </w:pPr>
      <w:r w:rsidRPr="00E90319">
        <w:rPr>
          <w:rFonts w:hint="eastAsia"/>
        </w:rPr>
        <w:t>{</w:t>
      </w:r>
    </w:p>
    <w:p w:rsidR="00E90319" w:rsidRPr="00E90319" w:rsidRDefault="00E90319" w:rsidP="00E90319">
      <w:pPr>
        <w:pStyle w:val="aff9"/>
        <w:ind w:left="420" w:right="420"/>
      </w:pPr>
      <w:r w:rsidRPr="00E90319">
        <w:rPr>
          <w:rFonts w:hint="eastAsia"/>
        </w:rPr>
        <w:t xml:space="preserve">    //test_resize("data/hand.jpg");</w:t>
      </w:r>
    </w:p>
    <w:p w:rsidR="00E90319" w:rsidRPr="00E90319" w:rsidRDefault="00E90319" w:rsidP="00E90319">
      <w:pPr>
        <w:pStyle w:val="aff9"/>
        <w:ind w:left="420" w:right="420"/>
      </w:pPr>
      <w:r w:rsidRPr="00E90319">
        <w:rPr>
          <w:rFonts w:hint="eastAsia"/>
        </w:rPr>
        <w:t xml:space="preserve">    //test_box();</w:t>
      </w:r>
    </w:p>
    <w:p w:rsidR="00E90319" w:rsidRPr="00E90319" w:rsidRDefault="00E90319" w:rsidP="00E90319">
      <w:pPr>
        <w:pStyle w:val="aff9"/>
        <w:ind w:left="420" w:right="420"/>
      </w:pPr>
      <w:r w:rsidRPr="00E90319">
        <w:rPr>
          <w:rFonts w:hint="eastAsia"/>
        </w:rPr>
        <w:t xml:space="preserve">    //test_convolutional_layer();</w:t>
      </w:r>
    </w:p>
    <w:p w:rsidR="00E90319" w:rsidRPr="00E90319" w:rsidRDefault="00E90319" w:rsidP="00E90319">
      <w:pPr>
        <w:pStyle w:val="aff9"/>
        <w:ind w:left="420" w:right="420"/>
      </w:pPr>
      <w:r w:rsidRPr="00E90319">
        <w:rPr>
          <w:rFonts w:hint="eastAsia"/>
        </w:rPr>
        <w:t xml:space="preserve">    if(argc &lt; 2){</w:t>
      </w:r>
    </w:p>
    <w:p w:rsidR="00E90319" w:rsidRPr="00E90319" w:rsidRDefault="00E90319" w:rsidP="00E90319">
      <w:pPr>
        <w:pStyle w:val="aff9"/>
        <w:ind w:left="420" w:right="420"/>
      </w:pPr>
      <w:r w:rsidRPr="00E90319">
        <w:rPr>
          <w:rFonts w:hint="eastAsia"/>
        </w:rPr>
        <w:t xml:space="preserve">        fprintf(stderr, "usage: %s &lt;function&gt;\n", argv[0]);</w:t>
      </w:r>
    </w:p>
    <w:p w:rsidR="00E90319" w:rsidRPr="00E90319" w:rsidRDefault="00E90319" w:rsidP="00E90319">
      <w:pPr>
        <w:pStyle w:val="aff9"/>
        <w:ind w:left="420" w:right="420"/>
      </w:pPr>
      <w:r w:rsidRPr="00E90319">
        <w:rPr>
          <w:rFonts w:hint="eastAsia"/>
        </w:rPr>
        <w:t xml:space="preserve">        return 0;</w:t>
      </w:r>
    </w:p>
    <w:p w:rsidR="00E90319" w:rsidRPr="00E90319" w:rsidRDefault="00E90319" w:rsidP="00E90319">
      <w:pPr>
        <w:pStyle w:val="aff9"/>
        <w:ind w:left="420" w:right="420"/>
      </w:pPr>
      <w:r w:rsidRPr="00E90319">
        <w:rPr>
          <w:rFonts w:hint="eastAsia"/>
        </w:rPr>
        <w:t xml:space="preserve">    }</w:t>
      </w:r>
    </w:p>
    <w:p w:rsidR="00E90319" w:rsidRPr="00E90319" w:rsidRDefault="00E90319" w:rsidP="00E90319">
      <w:pPr>
        <w:pStyle w:val="aff9"/>
        <w:ind w:left="420" w:right="420"/>
      </w:pPr>
      <w:r w:rsidRPr="00E90319">
        <w:rPr>
          <w:rFonts w:hint="eastAsia"/>
        </w:rPr>
        <w:t xml:space="preserve">    gpu_index = find_int_arg(argc, argv, "-i", 0);</w:t>
      </w:r>
    </w:p>
    <w:p w:rsidR="00E90319" w:rsidRPr="00E90319" w:rsidRDefault="00E90319" w:rsidP="00E90319">
      <w:pPr>
        <w:pStyle w:val="aff9"/>
        <w:ind w:left="420" w:right="420"/>
      </w:pPr>
      <w:r w:rsidRPr="00E90319">
        <w:rPr>
          <w:rFonts w:hint="eastAsia"/>
        </w:rPr>
        <w:t xml:space="preserve">    if(find_arg(argc, argv, "-nogpu")) {</w:t>
      </w:r>
    </w:p>
    <w:p w:rsidR="00E90319" w:rsidRPr="00E90319" w:rsidRDefault="00E90319" w:rsidP="00E90319">
      <w:pPr>
        <w:pStyle w:val="aff9"/>
        <w:ind w:left="420" w:right="420"/>
      </w:pPr>
      <w:r w:rsidRPr="00E90319">
        <w:rPr>
          <w:rFonts w:hint="eastAsia"/>
        </w:rPr>
        <w:t xml:space="preserve">        gpu_index = -1;</w:t>
      </w:r>
    </w:p>
    <w:p w:rsidR="00E90319" w:rsidRPr="00E90319" w:rsidRDefault="00E90319" w:rsidP="00E90319">
      <w:pPr>
        <w:pStyle w:val="aff9"/>
        <w:ind w:left="420" w:right="420"/>
      </w:pPr>
      <w:r w:rsidRPr="00E90319">
        <w:rPr>
          <w:rFonts w:hint="eastAsia"/>
        </w:rPr>
        <w:t xml:space="preserve">    }</w:t>
      </w:r>
    </w:p>
    <w:p w:rsidR="00E90319" w:rsidRPr="00E90319" w:rsidRDefault="00E90319" w:rsidP="00E90319">
      <w:pPr>
        <w:pStyle w:val="aff9"/>
        <w:ind w:left="420" w:right="420"/>
      </w:pPr>
      <w:r w:rsidRPr="00E90319">
        <w:rPr>
          <w:rFonts w:hint="eastAsia"/>
        </w:rPr>
        <w:t xml:space="preserve"> </w:t>
      </w:r>
    </w:p>
    <w:p w:rsidR="00E90319" w:rsidRPr="00E90319" w:rsidRDefault="00E90319" w:rsidP="00E90319">
      <w:pPr>
        <w:pStyle w:val="aff9"/>
        <w:ind w:left="420" w:right="420"/>
      </w:pPr>
      <w:r w:rsidRPr="00E90319">
        <w:rPr>
          <w:rFonts w:hint="eastAsia"/>
        </w:rPr>
        <w:t>#ifndef GPU //GPU优化</w:t>
      </w:r>
    </w:p>
    <w:p w:rsidR="00E90319" w:rsidRPr="00E90319" w:rsidRDefault="00E90319" w:rsidP="00E90319">
      <w:pPr>
        <w:pStyle w:val="aff9"/>
        <w:ind w:left="420" w:right="420"/>
      </w:pPr>
      <w:r w:rsidRPr="00E90319">
        <w:rPr>
          <w:rFonts w:hint="eastAsia"/>
        </w:rPr>
        <w:lastRenderedPageBreak/>
        <w:t xml:space="preserve">    gpu_index = -1;</w:t>
      </w:r>
    </w:p>
    <w:p w:rsidR="00E90319" w:rsidRPr="00E90319" w:rsidRDefault="00E90319" w:rsidP="00E90319">
      <w:pPr>
        <w:pStyle w:val="aff9"/>
        <w:ind w:left="420" w:right="420"/>
      </w:pPr>
      <w:r w:rsidRPr="00E90319">
        <w:rPr>
          <w:rFonts w:hint="eastAsia"/>
        </w:rPr>
        <w:t>#else</w:t>
      </w:r>
    </w:p>
    <w:p w:rsidR="00E90319" w:rsidRPr="00E90319" w:rsidRDefault="00E90319" w:rsidP="00E90319">
      <w:pPr>
        <w:pStyle w:val="aff9"/>
        <w:ind w:left="420" w:right="420"/>
      </w:pPr>
      <w:r w:rsidRPr="00E90319">
        <w:rPr>
          <w:rFonts w:hint="eastAsia"/>
        </w:rPr>
        <w:t xml:space="preserve">    if(gpu_index &gt;= 0){</w:t>
      </w:r>
    </w:p>
    <w:p w:rsidR="00E90319" w:rsidRPr="00E90319" w:rsidRDefault="00E90319" w:rsidP="00E90319">
      <w:pPr>
        <w:pStyle w:val="aff9"/>
        <w:ind w:left="420" w:right="420"/>
      </w:pPr>
      <w:r w:rsidRPr="00E90319">
        <w:rPr>
          <w:rFonts w:hint="eastAsia"/>
        </w:rPr>
        <w:t xml:space="preserve">        cuda_set_device(gpu_index);</w:t>
      </w:r>
    </w:p>
    <w:p w:rsidR="00E90319" w:rsidRPr="00E90319" w:rsidRDefault="00E90319" w:rsidP="00E90319">
      <w:pPr>
        <w:pStyle w:val="aff9"/>
        <w:ind w:left="420" w:right="420"/>
      </w:pPr>
      <w:r w:rsidRPr="00E90319">
        <w:rPr>
          <w:rFonts w:hint="eastAsia"/>
        </w:rPr>
        <w:t xml:space="preserve">    }</w:t>
      </w:r>
    </w:p>
    <w:p w:rsidR="00E90319" w:rsidRPr="00E90319" w:rsidRDefault="00E90319" w:rsidP="00E90319">
      <w:pPr>
        <w:pStyle w:val="aff9"/>
        <w:ind w:left="420" w:right="420"/>
      </w:pPr>
      <w:r w:rsidRPr="00E90319">
        <w:rPr>
          <w:rFonts w:hint="eastAsia"/>
        </w:rPr>
        <w:t>#endif</w:t>
      </w:r>
    </w:p>
    <w:p w:rsidR="00E90319" w:rsidRPr="00E90319" w:rsidRDefault="00E90319" w:rsidP="00E90319">
      <w:pPr>
        <w:pStyle w:val="aff9"/>
        <w:ind w:left="420" w:right="420"/>
      </w:pPr>
      <w:r w:rsidRPr="00E90319">
        <w:rPr>
          <w:rFonts w:hint="eastAsia"/>
        </w:rPr>
        <w:t xml:space="preserve"> </w:t>
      </w:r>
    </w:p>
    <w:p w:rsidR="00E90319" w:rsidRPr="00E90319" w:rsidRDefault="00E90319" w:rsidP="00E90319">
      <w:pPr>
        <w:pStyle w:val="aff9"/>
        <w:ind w:left="420" w:right="420"/>
      </w:pPr>
      <w:r w:rsidRPr="00E90319">
        <w:rPr>
          <w:rFonts w:hint="eastAsia"/>
        </w:rPr>
        <w:t xml:space="preserve">    if (0 == strcmp(argv[1], "average")){ //采用均值方法</w:t>
      </w:r>
    </w:p>
    <w:p w:rsidR="00E90319" w:rsidRPr="00E90319" w:rsidRDefault="00E90319" w:rsidP="00E90319">
      <w:pPr>
        <w:pStyle w:val="aff9"/>
        <w:ind w:left="420" w:right="420"/>
      </w:pPr>
      <w:r w:rsidRPr="00E90319">
        <w:rPr>
          <w:rFonts w:hint="eastAsia"/>
        </w:rPr>
        <w:t xml:space="preserve">        average(argc, argv);</w:t>
      </w:r>
    </w:p>
    <w:p w:rsidR="00E90319" w:rsidRPr="00E90319" w:rsidRDefault="00E90319" w:rsidP="00E90319">
      <w:pPr>
        <w:pStyle w:val="aff9"/>
        <w:ind w:left="420" w:right="420"/>
      </w:pPr>
      <w:r w:rsidRPr="00E90319">
        <w:rPr>
          <w:rFonts w:hint="eastAsia"/>
        </w:rPr>
        <w:t xml:space="preserve">    } else if (0 == strcmp(argv[1], "yolo")){ </w:t>
      </w:r>
    </w:p>
    <w:p w:rsidR="00E90319" w:rsidRPr="00E90319" w:rsidRDefault="00E90319" w:rsidP="00E90319">
      <w:pPr>
        <w:pStyle w:val="aff9"/>
        <w:ind w:left="420" w:right="420"/>
      </w:pPr>
      <w:r w:rsidRPr="00E90319">
        <w:rPr>
          <w:rFonts w:hint="eastAsia"/>
        </w:rPr>
        <w:t xml:space="preserve">        run_yolo(argc, argv);</w:t>
      </w:r>
    </w:p>
    <w:p w:rsidR="00E90319" w:rsidRPr="00E90319" w:rsidRDefault="00E90319" w:rsidP="00E90319">
      <w:pPr>
        <w:pStyle w:val="aff9"/>
        <w:ind w:left="420" w:right="420"/>
      </w:pPr>
      <w:r w:rsidRPr="00E90319">
        <w:rPr>
          <w:rFonts w:hint="eastAsia"/>
        </w:rPr>
        <w:t xml:space="preserve">    } else if (0 == strcmp(argv[1], "voxel")){</w:t>
      </w:r>
    </w:p>
    <w:p w:rsidR="00E90319" w:rsidRPr="00E90319" w:rsidRDefault="00E90319" w:rsidP="00E90319">
      <w:pPr>
        <w:pStyle w:val="aff9"/>
        <w:ind w:left="420" w:right="420"/>
      </w:pPr>
      <w:r w:rsidRPr="00E90319">
        <w:rPr>
          <w:rFonts w:hint="eastAsia"/>
        </w:rPr>
        <w:t xml:space="preserve">        run_voxel(argc, argv);</w:t>
      </w:r>
    </w:p>
    <w:p w:rsidR="00E90319" w:rsidRPr="00E90319" w:rsidRDefault="00E90319" w:rsidP="00E90319">
      <w:pPr>
        <w:pStyle w:val="aff9"/>
        <w:ind w:left="420" w:right="420"/>
      </w:pPr>
      <w:r w:rsidRPr="00E90319">
        <w:rPr>
          <w:rFonts w:hint="eastAsia"/>
        </w:rPr>
        <w:t xml:space="preserve">    } else if (0 == strcmp(argv[1], "super")){</w:t>
      </w:r>
    </w:p>
    <w:p w:rsidR="00E90319" w:rsidRPr="00E90319" w:rsidRDefault="00E90319" w:rsidP="00E90319">
      <w:pPr>
        <w:pStyle w:val="aff9"/>
        <w:ind w:left="420" w:right="420"/>
      </w:pPr>
      <w:r w:rsidRPr="00E90319">
        <w:rPr>
          <w:rFonts w:hint="eastAsia"/>
        </w:rPr>
        <w:t xml:space="preserve">        run_super(argc, argv);</w:t>
      </w:r>
    </w:p>
    <w:p w:rsidR="00E90319" w:rsidRPr="00E90319" w:rsidRDefault="00E90319" w:rsidP="00E90319">
      <w:pPr>
        <w:pStyle w:val="aff9"/>
        <w:ind w:left="420" w:right="420"/>
      </w:pPr>
      <w:r w:rsidRPr="00E90319">
        <w:rPr>
          <w:rFonts w:hint="eastAsia"/>
        </w:rPr>
        <w:t xml:space="preserve">    } else if (0 == strcmp(argv[1], "detector")){//采用YOLOv2网络框架</w:t>
      </w:r>
    </w:p>
    <w:p w:rsidR="00E90319" w:rsidRPr="00E90319" w:rsidRDefault="00E90319" w:rsidP="00E90319">
      <w:pPr>
        <w:pStyle w:val="aff9"/>
        <w:ind w:left="420" w:right="420"/>
      </w:pPr>
      <w:r w:rsidRPr="00E90319">
        <w:rPr>
          <w:rFonts w:hint="eastAsia"/>
        </w:rPr>
        <w:t xml:space="preserve">        run_detector(argc, argv);</w:t>
      </w:r>
    </w:p>
    <w:p w:rsidR="00E90319" w:rsidRPr="00E90319" w:rsidRDefault="00E90319" w:rsidP="00E90319">
      <w:pPr>
        <w:pStyle w:val="aff9"/>
        <w:ind w:left="420" w:right="420"/>
      </w:pPr>
      <w:r w:rsidRPr="00E90319">
        <w:rPr>
          <w:rFonts w:hint="eastAsia"/>
        </w:rPr>
        <w:t xml:space="preserve">    } else if (0 == strcmp(argv[1], "detect")){//采用YOLOv1网络框架</w:t>
      </w:r>
    </w:p>
    <w:p w:rsidR="00E90319" w:rsidRPr="00E90319" w:rsidRDefault="00E90319" w:rsidP="00E90319">
      <w:pPr>
        <w:pStyle w:val="aff9"/>
        <w:ind w:left="420" w:right="420"/>
      </w:pPr>
      <w:r w:rsidRPr="00E90319">
        <w:rPr>
          <w:rFonts w:hint="eastAsia"/>
        </w:rPr>
        <w:t xml:space="preserve">        float thresh = find_float_arg(argc, argv, "-thresh", .24);//设置阈值，用于过滤可信度过低的分类</w:t>
      </w:r>
    </w:p>
    <w:p w:rsidR="00E90319" w:rsidRPr="00E90319" w:rsidRDefault="00E90319" w:rsidP="00E90319">
      <w:pPr>
        <w:pStyle w:val="aff9"/>
        <w:ind w:left="420" w:right="420"/>
      </w:pPr>
      <w:r w:rsidRPr="00E90319">
        <w:rPr>
          <w:rFonts w:hint="eastAsia"/>
        </w:rPr>
        <w:t xml:space="preserve">        char *filename = (argc &gt; 4) ? argv[4]: 0;</w:t>
      </w:r>
    </w:p>
    <w:p w:rsidR="00E90319" w:rsidRPr="00E90319" w:rsidRDefault="00E90319" w:rsidP="00E90319">
      <w:pPr>
        <w:pStyle w:val="aff9"/>
        <w:ind w:left="420" w:right="420"/>
      </w:pPr>
      <w:r w:rsidRPr="00E90319">
        <w:rPr>
          <w:rFonts w:hint="eastAsia"/>
        </w:rPr>
        <w:t xml:space="preserve">        test_detector("cfg/coco.data", argv[2], argv[3], filename, thresh);</w:t>
      </w:r>
    </w:p>
    <w:p w:rsidR="00E90319" w:rsidRPr="00E90319" w:rsidRDefault="00E90319" w:rsidP="00E90319">
      <w:pPr>
        <w:pStyle w:val="aff9"/>
        <w:ind w:left="420" w:right="420"/>
      </w:pPr>
      <w:r w:rsidRPr="00E90319">
        <w:rPr>
          <w:rFonts w:hint="eastAsia"/>
        </w:rPr>
        <w:t xml:space="preserve">    } else if (0 == strcmp(argv[1], "cifar")){</w:t>
      </w:r>
    </w:p>
    <w:p w:rsidR="00E90319" w:rsidRPr="00E90319" w:rsidRDefault="00E90319" w:rsidP="00E90319">
      <w:pPr>
        <w:pStyle w:val="aff9"/>
        <w:ind w:left="420" w:right="420"/>
      </w:pPr>
      <w:r w:rsidRPr="00E90319">
        <w:rPr>
          <w:rFonts w:hint="eastAsia"/>
        </w:rPr>
        <w:t xml:space="preserve">        run_cifar(argc, argv);</w:t>
      </w:r>
    </w:p>
    <w:p w:rsidR="00E90319" w:rsidRPr="00E90319" w:rsidRDefault="00E90319" w:rsidP="00E90319">
      <w:pPr>
        <w:pStyle w:val="aff9"/>
        <w:ind w:left="420" w:right="420"/>
      </w:pPr>
      <w:r w:rsidRPr="00E90319">
        <w:rPr>
          <w:rFonts w:hint="eastAsia"/>
        </w:rPr>
        <w:t xml:space="preserve">    } else if (0 == strcmp(argv[1], "go")){</w:t>
      </w:r>
    </w:p>
    <w:p w:rsidR="00E90319" w:rsidRPr="00E90319" w:rsidRDefault="00E90319" w:rsidP="00E90319">
      <w:pPr>
        <w:pStyle w:val="aff9"/>
        <w:ind w:left="420" w:right="420"/>
      </w:pPr>
      <w:r w:rsidRPr="00E90319">
        <w:rPr>
          <w:rFonts w:hint="eastAsia"/>
        </w:rPr>
        <w:t xml:space="preserve">        run_go(argc, argv);</w:t>
      </w:r>
    </w:p>
    <w:p w:rsidR="00E90319" w:rsidRPr="00E90319" w:rsidRDefault="00E90319" w:rsidP="00E90319">
      <w:pPr>
        <w:pStyle w:val="aff9"/>
        <w:ind w:left="420" w:right="420"/>
      </w:pPr>
      <w:r w:rsidRPr="00E90319">
        <w:rPr>
          <w:rFonts w:hint="eastAsia"/>
        </w:rPr>
        <w:t xml:space="preserve">    } else if (0 == strcmp(argv[1], "rnn")){</w:t>
      </w:r>
    </w:p>
    <w:p w:rsidR="00E90319" w:rsidRPr="00E90319" w:rsidRDefault="00E90319" w:rsidP="00E90319">
      <w:pPr>
        <w:pStyle w:val="aff9"/>
        <w:ind w:left="420" w:right="420"/>
      </w:pPr>
      <w:r w:rsidRPr="00E90319">
        <w:rPr>
          <w:rFonts w:hint="eastAsia"/>
        </w:rPr>
        <w:t xml:space="preserve">        run_char_rnn(argc, argv);</w:t>
      </w:r>
    </w:p>
    <w:p w:rsidR="00E90319" w:rsidRPr="00E90319" w:rsidRDefault="00E90319" w:rsidP="00E90319">
      <w:pPr>
        <w:pStyle w:val="aff9"/>
        <w:ind w:left="420" w:right="420"/>
      </w:pPr>
      <w:r w:rsidRPr="00E90319">
        <w:rPr>
          <w:rFonts w:hint="eastAsia"/>
        </w:rPr>
        <w:t xml:space="preserve">    } else if (0 == strcmp(argv[1], "vid")){</w:t>
      </w:r>
    </w:p>
    <w:p w:rsidR="00E90319" w:rsidRPr="00E90319" w:rsidRDefault="00E90319" w:rsidP="00E90319">
      <w:pPr>
        <w:pStyle w:val="aff9"/>
        <w:ind w:left="420" w:right="420"/>
      </w:pPr>
      <w:r w:rsidRPr="00E90319">
        <w:rPr>
          <w:rFonts w:hint="eastAsia"/>
        </w:rPr>
        <w:t xml:space="preserve">        run_vid_rnn(argc, argv);</w:t>
      </w:r>
    </w:p>
    <w:p w:rsidR="00E90319" w:rsidRPr="00E90319" w:rsidRDefault="00E90319" w:rsidP="00E90319">
      <w:pPr>
        <w:pStyle w:val="aff9"/>
        <w:ind w:left="420" w:right="420"/>
      </w:pPr>
      <w:r w:rsidRPr="00E90319">
        <w:rPr>
          <w:rFonts w:hint="eastAsia"/>
        </w:rPr>
        <w:t xml:space="preserve">    } else if (0 == strcmp(argv[1], "coco")){</w:t>
      </w:r>
    </w:p>
    <w:p w:rsidR="00E90319" w:rsidRPr="00E90319" w:rsidRDefault="00E90319" w:rsidP="00E90319">
      <w:pPr>
        <w:pStyle w:val="aff9"/>
        <w:ind w:left="420" w:right="420"/>
      </w:pPr>
      <w:r w:rsidRPr="00E90319">
        <w:rPr>
          <w:rFonts w:hint="eastAsia"/>
        </w:rPr>
        <w:t xml:space="preserve">        run_coco(argc, argv);</w:t>
      </w:r>
    </w:p>
    <w:p w:rsidR="00E90319" w:rsidRPr="00E90319" w:rsidRDefault="00E90319" w:rsidP="00E90319">
      <w:pPr>
        <w:pStyle w:val="aff9"/>
        <w:ind w:left="420" w:right="420"/>
      </w:pPr>
      <w:r w:rsidRPr="00E90319">
        <w:rPr>
          <w:rFonts w:hint="eastAsia"/>
        </w:rPr>
        <w:t xml:space="preserve">    } else if (0 == strcmp(argv[1], "classify")){</w:t>
      </w:r>
    </w:p>
    <w:p w:rsidR="00E90319" w:rsidRPr="00E90319" w:rsidRDefault="00E90319" w:rsidP="00E90319">
      <w:pPr>
        <w:pStyle w:val="aff9"/>
        <w:ind w:left="420" w:right="420"/>
      </w:pPr>
      <w:r w:rsidRPr="00E90319">
        <w:rPr>
          <w:rFonts w:hint="eastAsia"/>
        </w:rPr>
        <w:t xml:space="preserve">        predict_classifier("cfg/imagenet1k.data", argv[2], argv[3], argv[4], 5);</w:t>
      </w:r>
    </w:p>
    <w:p w:rsidR="00E90319" w:rsidRPr="00E90319" w:rsidRDefault="00E90319" w:rsidP="00E90319">
      <w:pPr>
        <w:pStyle w:val="aff9"/>
        <w:ind w:left="420" w:right="420"/>
      </w:pPr>
      <w:r w:rsidRPr="00E90319">
        <w:rPr>
          <w:rFonts w:hint="eastAsia"/>
        </w:rPr>
        <w:t xml:space="preserve">    } else if (0 == strcmp(argv[1], "classifier")){</w:t>
      </w:r>
    </w:p>
    <w:p w:rsidR="00E90319" w:rsidRPr="00E90319" w:rsidRDefault="00E90319" w:rsidP="00E90319">
      <w:pPr>
        <w:pStyle w:val="aff9"/>
        <w:ind w:left="420" w:right="420"/>
      </w:pPr>
      <w:r w:rsidRPr="00E90319">
        <w:rPr>
          <w:rFonts w:hint="eastAsia"/>
        </w:rPr>
        <w:t xml:space="preserve">        run_classifier(argc, argv);</w:t>
      </w:r>
    </w:p>
    <w:p w:rsidR="00E90319" w:rsidRPr="00E90319" w:rsidRDefault="00E90319" w:rsidP="00E90319">
      <w:pPr>
        <w:pStyle w:val="aff9"/>
        <w:ind w:left="420" w:right="420"/>
      </w:pPr>
      <w:r w:rsidRPr="00E90319">
        <w:rPr>
          <w:rFonts w:hint="eastAsia"/>
        </w:rPr>
        <w:t xml:space="preserve">    } else if (0 == strcmp(argv[1], "art")){</w:t>
      </w:r>
    </w:p>
    <w:p w:rsidR="00E90319" w:rsidRPr="00E90319" w:rsidRDefault="00E90319" w:rsidP="00E90319">
      <w:pPr>
        <w:pStyle w:val="aff9"/>
        <w:ind w:left="420" w:right="420"/>
      </w:pPr>
      <w:r w:rsidRPr="00E90319">
        <w:rPr>
          <w:rFonts w:hint="eastAsia"/>
        </w:rPr>
        <w:t xml:space="preserve">        run_art(argc, argv);</w:t>
      </w:r>
    </w:p>
    <w:p w:rsidR="00E90319" w:rsidRPr="00E90319" w:rsidRDefault="00E90319" w:rsidP="00E90319">
      <w:pPr>
        <w:pStyle w:val="aff9"/>
        <w:ind w:left="420" w:right="420"/>
      </w:pPr>
      <w:r w:rsidRPr="00E90319">
        <w:rPr>
          <w:rFonts w:hint="eastAsia"/>
        </w:rPr>
        <w:t xml:space="preserve">    } else if (0 == strcmp(argv[1], "tag")){</w:t>
      </w:r>
    </w:p>
    <w:p w:rsidR="00E90319" w:rsidRPr="00E90319" w:rsidRDefault="00E90319" w:rsidP="00E90319">
      <w:pPr>
        <w:pStyle w:val="aff9"/>
        <w:ind w:left="420" w:right="420"/>
      </w:pPr>
      <w:r w:rsidRPr="00E90319">
        <w:rPr>
          <w:rFonts w:hint="eastAsia"/>
        </w:rPr>
        <w:t xml:space="preserve">        run_tag(argc, argv);</w:t>
      </w:r>
    </w:p>
    <w:p w:rsidR="00E90319" w:rsidRPr="00E90319" w:rsidRDefault="00E90319" w:rsidP="00E90319">
      <w:pPr>
        <w:pStyle w:val="aff9"/>
        <w:ind w:left="420" w:right="420"/>
      </w:pPr>
      <w:r w:rsidRPr="00E90319">
        <w:rPr>
          <w:rFonts w:hint="eastAsia"/>
        </w:rPr>
        <w:t xml:space="preserve">    } else if (0 == strcmp(argv[1], "compare")){</w:t>
      </w:r>
    </w:p>
    <w:p w:rsidR="00E90319" w:rsidRPr="00E90319" w:rsidRDefault="00E90319" w:rsidP="00E90319">
      <w:pPr>
        <w:pStyle w:val="aff9"/>
        <w:ind w:left="420" w:right="420"/>
      </w:pPr>
      <w:r w:rsidRPr="00E90319">
        <w:rPr>
          <w:rFonts w:hint="eastAsia"/>
        </w:rPr>
        <w:t xml:space="preserve">        run_compare(argc, argv);</w:t>
      </w:r>
    </w:p>
    <w:p w:rsidR="00E90319" w:rsidRPr="00E90319" w:rsidRDefault="00E90319" w:rsidP="00E90319">
      <w:pPr>
        <w:pStyle w:val="aff9"/>
        <w:ind w:left="420" w:right="420"/>
      </w:pPr>
      <w:r w:rsidRPr="00E90319">
        <w:rPr>
          <w:rFonts w:hint="eastAsia"/>
        </w:rPr>
        <w:t xml:space="preserve">    } else if (0 == strcmp(argv[1], "dice")){</w:t>
      </w:r>
    </w:p>
    <w:p w:rsidR="00E90319" w:rsidRPr="00E90319" w:rsidRDefault="00E90319" w:rsidP="00E90319">
      <w:pPr>
        <w:pStyle w:val="aff9"/>
        <w:ind w:left="420" w:right="420"/>
      </w:pPr>
      <w:r w:rsidRPr="00E90319">
        <w:rPr>
          <w:rFonts w:hint="eastAsia"/>
        </w:rPr>
        <w:t xml:space="preserve">        run_dice(argc, argv);</w:t>
      </w:r>
    </w:p>
    <w:p w:rsidR="00E90319" w:rsidRPr="00E90319" w:rsidRDefault="00E90319" w:rsidP="00E90319">
      <w:pPr>
        <w:pStyle w:val="aff9"/>
        <w:ind w:left="420" w:right="420"/>
      </w:pPr>
      <w:r w:rsidRPr="00E90319">
        <w:rPr>
          <w:rFonts w:hint="eastAsia"/>
        </w:rPr>
        <w:t xml:space="preserve">    } else if (0 == strcmp(argv[1], "writing")){</w:t>
      </w:r>
    </w:p>
    <w:p w:rsidR="00E90319" w:rsidRPr="00E90319" w:rsidRDefault="00E90319" w:rsidP="00E90319">
      <w:pPr>
        <w:pStyle w:val="aff9"/>
        <w:ind w:left="420" w:right="420"/>
      </w:pPr>
      <w:r w:rsidRPr="00E90319">
        <w:rPr>
          <w:rFonts w:hint="eastAsia"/>
        </w:rPr>
        <w:t xml:space="preserve">        run_writing(argc, argv);</w:t>
      </w:r>
    </w:p>
    <w:p w:rsidR="00E90319" w:rsidRPr="00E90319" w:rsidRDefault="00E90319" w:rsidP="00E90319">
      <w:pPr>
        <w:pStyle w:val="aff9"/>
        <w:ind w:left="420" w:right="420"/>
      </w:pPr>
      <w:r w:rsidRPr="00E90319">
        <w:rPr>
          <w:rFonts w:hint="eastAsia"/>
        </w:rPr>
        <w:t xml:space="preserve">    } else if (0 == strcmp(argv[1], "3d")){</w:t>
      </w:r>
    </w:p>
    <w:p w:rsidR="00E90319" w:rsidRPr="00E90319" w:rsidRDefault="00E90319" w:rsidP="00E90319">
      <w:pPr>
        <w:pStyle w:val="aff9"/>
        <w:ind w:left="420" w:right="420"/>
      </w:pPr>
      <w:r w:rsidRPr="00E90319">
        <w:rPr>
          <w:rFonts w:hint="eastAsia"/>
        </w:rPr>
        <w:t xml:space="preserve">        composite_3d(argv[2], argv[3], argv[4], (argc &gt; 5) ? atof(argv[5]) : 0);</w:t>
      </w:r>
    </w:p>
    <w:p w:rsidR="00E90319" w:rsidRPr="00E90319" w:rsidRDefault="00E90319" w:rsidP="00E90319">
      <w:pPr>
        <w:pStyle w:val="aff9"/>
        <w:ind w:left="420" w:right="420"/>
      </w:pPr>
      <w:r w:rsidRPr="00E90319">
        <w:rPr>
          <w:rFonts w:hint="eastAsia"/>
        </w:rPr>
        <w:t xml:space="preserve">    } else if (0 == strcmp(argv[1], "test")){//用于测试模型</w:t>
      </w:r>
    </w:p>
    <w:p w:rsidR="00E90319" w:rsidRPr="00E90319" w:rsidRDefault="00E90319" w:rsidP="00E90319">
      <w:pPr>
        <w:pStyle w:val="aff9"/>
        <w:ind w:left="420" w:right="420"/>
      </w:pPr>
      <w:r w:rsidRPr="00E90319">
        <w:rPr>
          <w:rFonts w:hint="eastAsia"/>
        </w:rPr>
        <w:t xml:space="preserve">        test_resize(argv[2]);</w:t>
      </w:r>
    </w:p>
    <w:p w:rsidR="00E90319" w:rsidRPr="00E90319" w:rsidRDefault="00E90319" w:rsidP="00E90319">
      <w:pPr>
        <w:pStyle w:val="aff9"/>
        <w:ind w:left="420" w:right="420"/>
      </w:pPr>
      <w:r w:rsidRPr="00E90319">
        <w:rPr>
          <w:rFonts w:hint="eastAsia"/>
        </w:rPr>
        <w:t xml:space="preserve">    } else if (0 == strcmp(argv[1], "captcha")){</w:t>
      </w:r>
    </w:p>
    <w:p w:rsidR="00E90319" w:rsidRPr="00E90319" w:rsidRDefault="00E90319" w:rsidP="00E90319">
      <w:pPr>
        <w:pStyle w:val="aff9"/>
        <w:ind w:left="420" w:right="420"/>
      </w:pPr>
      <w:r w:rsidRPr="00E90319">
        <w:rPr>
          <w:rFonts w:hint="eastAsia"/>
        </w:rPr>
        <w:t xml:space="preserve">        run_captcha(argc, argv);</w:t>
      </w:r>
    </w:p>
    <w:p w:rsidR="00E90319" w:rsidRPr="00E90319" w:rsidRDefault="00E90319" w:rsidP="00E90319">
      <w:pPr>
        <w:pStyle w:val="aff9"/>
        <w:ind w:left="420" w:right="420"/>
      </w:pPr>
      <w:r w:rsidRPr="00E90319">
        <w:rPr>
          <w:rFonts w:hint="eastAsia"/>
        </w:rPr>
        <w:t xml:space="preserve">    } else if (0 == strcmp(argv[1], "nightmare")){</w:t>
      </w:r>
    </w:p>
    <w:p w:rsidR="00E90319" w:rsidRPr="00E90319" w:rsidRDefault="00E90319" w:rsidP="00E90319">
      <w:pPr>
        <w:pStyle w:val="aff9"/>
        <w:ind w:left="420" w:right="420"/>
      </w:pPr>
      <w:r w:rsidRPr="00E90319">
        <w:rPr>
          <w:rFonts w:hint="eastAsia"/>
        </w:rPr>
        <w:t xml:space="preserve">        run_nightmare(argc, argv);</w:t>
      </w:r>
    </w:p>
    <w:p w:rsidR="00E90319" w:rsidRPr="00E90319" w:rsidRDefault="00E90319" w:rsidP="00E90319">
      <w:pPr>
        <w:pStyle w:val="aff9"/>
        <w:ind w:left="420" w:right="420"/>
      </w:pPr>
      <w:r w:rsidRPr="00E90319">
        <w:rPr>
          <w:rFonts w:hint="eastAsia"/>
        </w:rPr>
        <w:t xml:space="preserve">    } else if (0 == strcmp(argv[1], "rgbgr")){</w:t>
      </w:r>
    </w:p>
    <w:p w:rsidR="00E90319" w:rsidRPr="00E90319" w:rsidRDefault="00E90319" w:rsidP="00E90319">
      <w:pPr>
        <w:pStyle w:val="aff9"/>
        <w:ind w:left="420" w:right="420"/>
      </w:pPr>
      <w:r w:rsidRPr="00E90319">
        <w:rPr>
          <w:rFonts w:hint="eastAsia"/>
        </w:rPr>
        <w:t xml:space="preserve">        rgbgr_net(argv[2], argv[3], argv[4]);</w:t>
      </w:r>
    </w:p>
    <w:p w:rsidR="00E90319" w:rsidRPr="00E90319" w:rsidRDefault="00E90319" w:rsidP="00E90319">
      <w:pPr>
        <w:pStyle w:val="aff9"/>
        <w:ind w:left="420" w:right="420"/>
      </w:pPr>
      <w:r w:rsidRPr="00E90319">
        <w:rPr>
          <w:rFonts w:hint="eastAsia"/>
        </w:rPr>
        <w:t xml:space="preserve">    } else if (0 == strcmp(argv[1], "reset")){</w:t>
      </w:r>
    </w:p>
    <w:p w:rsidR="00E90319" w:rsidRPr="00E90319" w:rsidRDefault="00E90319" w:rsidP="00E90319">
      <w:pPr>
        <w:pStyle w:val="aff9"/>
        <w:ind w:left="420" w:right="420"/>
      </w:pPr>
      <w:r w:rsidRPr="00E90319">
        <w:rPr>
          <w:rFonts w:hint="eastAsia"/>
        </w:rPr>
        <w:t xml:space="preserve">        reset_normalize_net(argv[2], argv[3], argv[4]);</w:t>
      </w:r>
    </w:p>
    <w:p w:rsidR="00E90319" w:rsidRPr="00E90319" w:rsidRDefault="00E90319" w:rsidP="00E90319">
      <w:pPr>
        <w:pStyle w:val="aff9"/>
        <w:ind w:left="420" w:right="420"/>
      </w:pPr>
      <w:r w:rsidRPr="00E90319">
        <w:rPr>
          <w:rFonts w:hint="eastAsia"/>
        </w:rPr>
        <w:lastRenderedPageBreak/>
        <w:t xml:space="preserve">    } else if (0 == strcmp(argv[1], "denormalize")){</w:t>
      </w:r>
    </w:p>
    <w:p w:rsidR="00E90319" w:rsidRPr="00E90319" w:rsidRDefault="00E90319" w:rsidP="00E90319">
      <w:pPr>
        <w:pStyle w:val="aff9"/>
        <w:ind w:left="420" w:right="420"/>
      </w:pPr>
      <w:r w:rsidRPr="00E90319">
        <w:rPr>
          <w:rFonts w:hint="eastAsia"/>
        </w:rPr>
        <w:t xml:space="preserve">        denormalize_net(argv[2], argv[3], argv[4]);</w:t>
      </w:r>
    </w:p>
    <w:p w:rsidR="00E90319" w:rsidRPr="00E90319" w:rsidRDefault="00E90319" w:rsidP="00E90319">
      <w:pPr>
        <w:pStyle w:val="aff9"/>
        <w:ind w:left="420" w:right="420"/>
      </w:pPr>
      <w:r w:rsidRPr="00E90319">
        <w:rPr>
          <w:rFonts w:hint="eastAsia"/>
        </w:rPr>
        <w:t xml:space="preserve">    } else if (0 == strcmp(argv[1], "statistics")){</w:t>
      </w:r>
    </w:p>
    <w:p w:rsidR="00E90319" w:rsidRPr="00E90319" w:rsidRDefault="00E90319" w:rsidP="00E90319">
      <w:pPr>
        <w:pStyle w:val="aff9"/>
        <w:ind w:left="420" w:right="420"/>
      </w:pPr>
      <w:r w:rsidRPr="00E90319">
        <w:rPr>
          <w:rFonts w:hint="eastAsia"/>
        </w:rPr>
        <w:t xml:space="preserve">        statistics_net(argv[2], argv[3]);</w:t>
      </w:r>
    </w:p>
    <w:p w:rsidR="00E90319" w:rsidRPr="00E90319" w:rsidRDefault="00E90319" w:rsidP="00E90319">
      <w:pPr>
        <w:pStyle w:val="aff9"/>
        <w:ind w:left="420" w:right="420"/>
      </w:pPr>
      <w:r w:rsidRPr="00E90319">
        <w:rPr>
          <w:rFonts w:hint="eastAsia"/>
        </w:rPr>
        <w:t xml:space="preserve">    } else if (0 == strcmp(argv[1], "normalize")){</w:t>
      </w:r>
    </w:p>
    <w:p w:rsidR="00E90319" w:rsidRPr="00E90319" w:rsidRDefault="00E90319" w:rsidP="00E90319">
      <w:pPr>
        <w:pStyle w:val="aff9"/>
        <w:ind w:left="420" w:right="420"/>
      </w:pPr>
      <w:r w:rsidRPr="00E90319">
        <w:rPr>
          <w:rFonts w:hint="eastAsia"/>
        </w:rPr>
        <w:t xml:space="preserve">        normalize_net(argv[2], argv[3], argv[4]);</w:t>
      </w:r>
    </w:p>
    <w:p w:rsidR="00E90319" w:rsidRPr="00E90319" w:rsidRDefault="00E90319" w:rsidP="00E90319">
      <w:pPr>
        <w:pStyle w:val="aff9"/>
        <w:ind w:left="420" w:right="420"/>
      </w:pPr>
      <w:r w:rsidRPr="00E90319">
        <w:rPr>
          <w:rFonts w:hint="eastAsia"/>
        </w:rPr>
        <w:t xml:space="preserve">    } else if (0 == strcmp(argv[1], "rescale")){</w:t>
      </w:r>
    </w:p>
    <w:p w:rsidR="00E90319" w:rsidRPr="00E90319" w:rsidRDefault="00E90319" w:rsidP="00E90319">
      <w:pPr>
        <w:pStyle w:val="aff9"/>
        <w:ind w:left="420" w:right="420"/>
      </w:pPr>
      <w:r w:rsidRPr="00E90319">
        <w:rPr>
          <w:rFonts w:hint="eastAsia"/>
        </w:rPr>
        <w:t xml:space="preserve">        rescale_net(argv[2], argv[3], argv[4]);</w:t>
      </w:r>
    </w:p>
    <w:p w:rsidR="00E90319" w:rsidRPr="00E90319" w:rsidRDefault="00E90319" w:rsidP="00E90319">
      <w:pPr>
        <w:pStyle w:val="aff9"/>
        <w:ind w:left="420" w:right="420"/>
      </w:pPr>
      <w:r w:rsidRPr="00E90319">
        <w:rPr>
          <w:rFonts w:hint="eastAsia"/>
        </w:rPr>
        <w:t xml:space="preserve">    } else if (0 == strcmp(argv[1], "ops")){</w:t>
      </w:r>
    </w:p>
    <w:p w:rsidR="00E90319" w:rsidRPr="00E90319" w:rsidRDefault="00E90319" w:rsidP="00E90319">
      <w:pPr>
        <w:pStyle w:val="aff9"/>
        <w:ind w:left="420" w:right="420"/>
      </w:pPr>
      <w:r w:rsidRPr="00E90319">
        <w:rPr>
          <w:rFonts w:hint="eastAsia"/>
        </w:rPr>
        <w:t xml:space="preserve">        operations(argv[2]);</w:t>
      </w:r>
    </w:p>
    <w:p w:rsidR="00E90319" w:rsidRPr="00E90319" w:rsidRDefault="00E90319" w:rsidP="00E90319">
      <w:pPr>
        <w:pStyle w:val="aff9"/>
        <w:ind w:left="420" w:right="420"/>
      </w:pPr>
      <w:r w:rsidRPr="00E90319">
        <w:rPr>
          <w:rFonts w:hint="eastAsia"/>
        </w:rPr>
        <w:t xml:space="preserve">    } else if (0 == strcmp(argv[1], "speed")){</w:t>
      </w:r>
    </w:p>
    <w:p w:rsidR="00E90319" w:rsidRPr="00E90319" w:rsidRDefault="00E90319" w:rsidP="00E90319">
      <w:pPr>
        <w:pStyle w:val="aff9"/>
        <w:ind w:left="420" w:right="420"/>
      </w:pPr>
      <w:r w:rsidRPr="00E90319">
        <w:rPr>
          <w:rFonts w:hint="eastAsia"/>
        </w:rPr>
        <w:t xml:space="preserve">        speed(argv[2], (argc &gt; 3 &amp;&amp; argv[3]) ? atoi(argv[3]) : 0);</w:t>
      </w:r>
    </w:p>
    <w:p w:rsidR="00E90319" w:rsidRPr="00E90319" w:rsidRDefault="00E90319" w:rsidP="00E90319">
      <w:pPr>
        <w:pStyle w:val="aff9"/>
        <w:ind w:left="420" w:right="420"/>
      </w:pPr>
      <w:r w:rsidRPr="00E90319">
        <w:rPr>
          <w:rFonts w:hint="eastAsia"/>
        </w:rPr>
        <w:t xml:space="preserve">    } else if (0 == strcmp(argv[1], "oneoff")){</w:t>
      </w:r>
    </w:p>
    <w:p w:rsidR="00E90319" w:rsidRPr="00E90319" w:rsidRDefault="00E90319" w:rsidP="00E90319">
      <w:pPr>
        <w:pStyle w:val="aff9"/>
        <w:ind w:left="420" w:right="420"/>
      </w:pPr>
      <w:r w:rsidRPr="00E90319">
        <w:rPr>
          <w:rFonts w:hint="eastAsia"/>
        </w:rPr>
        <w:t xml:space="preserve">        oneoff(argv[2], argv[3], argv[4]);</w:t>
      </w:r>
    </w:p>
    <w:p w:rsidR="00E90319" w:rsidRPr="00E90319" w:rsidRDefault="00E90319" w:rsidP="00E90319">
      <w:pPr>
        <w:pStyle w:val="aff9"/>
        <w:ind w:left="420" w:right="420"/>
      </w:pPr>
      <w:r w:rsidRPr="00E90319">
        <w:rPr>
          <w:rFonts w:hint="eastAsia"/>
        </w:rPr>
        <w:t xml:space="preserve">    } else if (0 == strcmp(argv[1], "partial")){</w:t>
      </w:r>
    </w:p>
    <w:p w:rsidR="00E90319" w:rsidRPr="00E90319" w:rsidRDefault="00E90319" w:rsidP="00E90319">
      <w:pPr>
        <w:pStyle w:val="aff9"/>
        <w:ind w:left="420" w:right="420"/>
      </w:pPr>
      <w:r w:rsidRPr="00E90319">
        <w:rPr>
          <w:rFonts w:hint="eastAsia"/>
        </w:rPr>
        <w:t xml:space="preserve">        partial(argv[2], argv[3], argv[4], atoi(argv[5]));</w:t>
      </w:r>
    </w:p>
    <w:p w:rsidR="00E90319" w:rsidRPr="00E90319" w:rsidRDefault="00E90319" w:rsidP="00E90319">
      <w:pPr>
        <w:pStyle w:val="aff9"/>
        <w:ind w:left="420" w:right="420"/>
      </w:pPr>
      <w:r w:rsidRPr="00E90319">
        <w:rPr>
          <w:rFonts w:hint="eastAsia"/>
        </w:rPr>
        <w:t xml:space="preserve">    } else if (0 == strcmp(argv[1], "average")){</w:t>
      </w:r>
    </w:p>
    <w:p w:rsidR="00E90319" w:rsidRPr="00E90319" w:rsidRDefault="00E90319" w:rsidP="00E90319">
      <w:pPr>
        <w:pStyle w:val="aff9"/>
        <w:ind w:left="420" w:right="420"/>
      </w:pPr>
      <w:r w:rsidRPr="00E90319">
        <w:rPr>
          <w:rFonts w:hint="eastAsia"/>
        </w:rPr>
        <w:t xml:space="preserve">        average(argc, argv);</w:t>
      </w:r>
    </w:p>
    <w:p w:rsidR="00E90319" w:rsidRPr="00E90319" w:rsidRDefault="00E90319" w:rsidP="00E90319">
      <w:pPr>
        <w:pStyle w:val="aff9"/>
        <w:ind w:left="420" w:right="420"/>
      </w:pPr>
      <w:r w:rsidRPr="00E90319">
        <w:rPr>
          <w:rFonts w:hint="eastAsia"/>
        </w:rPr>
        <w:t xml:space="preserve">    } else if (0 == strcmp(argv[1], "visualize")){</w:t>
      </w:r>
    </w:p>
    <w:p w:rsidR="00E90319" w:rsidRPr="00E90319" w:rsidRDefault="00E90319" w:rsidP="00E90319">
      <w:pPr>
        <w:pStyle w:val="aff9"/>
        <w:ind w:left="420" w:right="420"/>
      </w:pPr>
      <w:r w:rsidRPr="00E90319">
        <w:rPr>
          <w:rFonts w:hint="eastAsia"/>
        </w:rPr>
        <w:t xml:space="preserve">        visualize(argv[2], (argc &gt; 3) ? argv[3] : 0);</w:t>
      </w:r>
    </w:p>
    <w:p w:rsidR="00E90319" w:rsidRPr="00E90319" w:rsidRDefault="00E90319" w:rsidP="00E90319">
      <w:pPr>
        <w:pStyle w:val="aff9"/>
        <w:ind w:left="420" w:right="420"/>
      </w:pPr>
      <w:r w:rsidRPr="00E90319">
        <w:rPr>
          <w:rFonts w:hint="eastAsia"/>
        </w:rPr>
        <w:t xml:space="preserve">    } else if (0 == strcmp(argv[1], "imtest")){</w:t>
      </w:r>
    </w:p>
    <w:p w:rsidR="00E90319" w:rsidRPr="00E90319" w:rsidRDefault="00E90319" w:rsidP="00E90319">
      <w:pPr>
        <w:pStyle w:val="aff9"/>
        <w:ind w:left="420" w:right="420"/>
      </w:pPr>
      <w:r w:rsidRPr="00E90319">
        <w:rPr>
          <w:rFonts w:hint="eastAsia"/>
        </w:rPr>
        <w:t xml:space="preserve">        test_resize(argv[2]);</w:t>
      </w:r>
    </w:p>
    <w:p w:rsidR="00E90319" w:rsidRPr="00E90319" w:rsidRDefault="00E90319" w:rsidP="00E90319">
      <w:pPr>
        <w:pStyle w:val="aff9"/>
        <w:ind w:left="420" w:right="420"/>
      </w:pPr>
      <w:r w:rsidRPr="00E90319">
        <w:rPr>
          <w:rFonts w:hint="eastAsia"/>
        </w:rPr>
        <w:t xml:space="preserve">    } else {</w:t>
      </w:r>
    </w:p>
    <w:p w:rsidR="00E90319" w:rsidRPr="00E90319" w:rsidRDefault="00E90319" w:rsidP="00E90319">
      <w:pPr>
        <w:pStyle w:val="aff9"/>
        <w:ind w:left="420" w:right="420"/>
      </w:pPr>
      <w:r w:rsidRPr="00E90319">
        <w:rPr>
          <w:rFonts w:hint="eastAsia"/>
        </w:rPr>
        <w:t xml:space="preserve">        fprintf(stderr, "Not an option: %s\n", argv[1]);</w:t>
      </w:r>
    </w:p>
    <w:p w:rsidR="00E90319" w:rsidRPr="00E90319" w:rsidRDefault="00E90319" w:rsidP="00E90319">
      <w:pPr>
        <w:pStyle w:val="aff9"/>
        <w:ind w:left="420" w:right="420"/>
      </w:pPr>
      <w:r w:rsidRPr="00E90319">
        <w:rPr>
          <w:rFonts w:hint="eastAsia"/>
        </w:rPr>
        <w:t xml:space="preserve">    }</w:t>
      </w:r>
    </w:p>
    <w:p w:rsidR="00E90319" w:rsidRPr="00E90319" w:rsidRDefault="00E90319" w:rsidP="00E90319">
      <w:pPr>
        <w:pStyle w:val="aff9"/>
        <w:ind w:left="420" w:right="420"/>
      </w:pPr>
      <w:r w:rsidRPr="00E90319">
        <w:rPr>
          <w:rFonts w:hint="eastAsia"/>
        </w:rPr>
        <w:t xml:space="preserve">    return 0;</w:t>
      </w:r>
    </w:p>
    <w:p w:rsidR="00E90319" w:rsidRPr="00E90319" w:rsidRDefault="00E90319" w:rsidP="00E90319">
      <w:pPr>
        <w:pStyle w:val="aff9"/>
        <w:ind w:left="420" w:right="420"/>
      </w:pPr>
      <w:r w:rsidRPr="00E90319">
        <w:rPr>
          <w:rFonts w:hint="eastAsia"/>
        </w:rPr>
        <w:t>}</w:t>
      </w:r>
    </w:p>
    <w:p w:rsidR="00E90319" w:rsidRPr="00E90319" w:rsidRDefault="00E90319" w:rsidP="00E90319">
      <w:pPr>
        <w:pStyle w:val="a5"/>
      </w:pPr>
    </w:p>
    <w:p w:rsidR="0070467F" w:rsidRPr="0070467F" w:rsidRDefault="0070467F" w:rsidP="0070467F">
      <w:pPr>
        <w:pStyle w:val="3"/>
      </w:pPr>
      <w:bookmarkStart w:id="32" w:name="_Toc513081729"/>
      <w:r w:rsidRPr="0070467F">
        <w:rPr>
          <w:rFonts w:hint="eastAsia"/>
        </w:rPr>
        <w:t>卷积层</w:t>
      </w:r>
      <w:bookmarkEnd w:id="32"/>
    </w:p>
    <w:p w:rsidR="0070467F" w:rsidRDefault="0070467F" w:rsidP="0070467F">
      <w:pPr>
        <w:pStyle w:val="a5"/>
      </w:pPr>
      <w:r w:rsidRPr="0070467F">
        <w:rPr>
          <w:rFonts w:hint="eastAsia"/>
        </w:rPr>
        <w:t>简单来说，卷积层是获取特征的网络层，卷积层越深，获取的特征越详细，随之而来的就是臃肿的权重文件</w:t>
      </w:r>
      <w:r w:rsidR="00372A6A" w:rsidRPr="00372A6A">
        <w:rPr>
          <w:rStyle w:val="affc"/>
          <w:rFonts w:hint="eastAsia"/>
        </w:rPr>
        <w:t>[7]</w:t>
      </w:r>
      <w:r w:rsidRPr="0070467F">
        <w:rPr>
          <w:rFonts w:hint="eastAsia"/>
        </w:rPr>
        <w:t>。所以说卷积层不是越少越好、越多越好，而是要找到</w:t>
      </w:r>
      <w:r w:rsidR="00320C9E">
        <w:rPr>
          <w:rFonts w:hint="eastAsia"/>
        </w:rPr>
        <w:t>详细与臃肿平衡的那个点。</w:t>
      </w:r>
    </w:p>
    <w:p w:rsidR="002C5533" w:rsidRPr="0070467F" w:rsidRDefault="002C5533" w:rsidP="0070467F">
      <w:pPr>
        <w:pStyle w:val="a5"/>
      </w:pPr>
      <w:r>
        <w:rPr>
          <w:rFonts w:hint="eastAsia"/>
        </w:rPr>
        <w:t>输入是前边那一层输出的特征图，输出是从这个特征图中卷积出来的更加详细的特征图，这是正向传播</w:t>
      </w:r>
      <w:r w:rsidR="003D7068">
        <w:rPr>
          <w:rFonts w:hint="eastAsia"/>
        </w:rPr>
        <w:t>。而</w:t>
      </w:r>
      <w:r>
        <w:rPr>
          <w:rFonts w:hint="eastAsia"/>
        </w:rPr>
        <w:t>卷积核将在反向传播中</w:t>
      </w:r>
      <w:r w:rsidR="0025046B">
        <w:rPr>
          <w:rFonts w:hint="eastAsia"/>
        </w:rPr>
        <w:t>根据损失函数调整</w:t>
      </w:r>
      <w:r>
        <w:rPr>
          <w:rFonts w:hint="eastAsia"/>
        </w:rPr>
        <w:t>更新，它将会保存在权重文件中，这个权重文件就是类似人类大脑的记忆。</w:t>
      </w:r>
      <w:r w:rsidR="00966F75">
        <w:rPr>
          <w:rFonts w:hint="eastAsia"/>
        </w:rPr>
        <w:t>当训练次数增多时，权重就更接近真相。当训练次数更多的时候，模型就会产生过拟合</w:t>
      </w:r>
      <w:r w:rsidR="00372A6A" w:rsidRPr="00372A6A">
        <w:rPr>
          <w:rStyle w:val="affc"/>
          <w:rFonts w:hint="eastAsia"/>
        </w:rPr>
        <w:t>[8]</w:t>
      </w:r>
      <w:r w:rsidR="00966F75">
        <w:rPr>
          <w:rFonts w:hint="eastAsia"/>
        </w:rPr>
        <w:t>。</w:t>
      </w:r>
    </w:p>
    <w:p w:rsidR="0070467F" w:rsidRDefault="00FF66A3" w:rsidP="00B136C1">
      <w:pPr>
        <w:pStyle w:val="affe"/>
        <w:jc w:val="both"/>
      </w:pPr>
      <w:r>
        <w:pict>
          <v:shape id="_x0000_i1032" type="#_x0000_t75" style="width:453.05pt;height:161pt">
            <v:imagedata r:id="rId29" o:title="卷积层"/>
          </v:shape>
        </w:pict>
      </w:r>
    </w:p>
    <w:p w:rsidR="00B6390A" w:rsidRPr="00B6390A" w:rsidRDefault="0070467F" w:rsidP="009E1EAD">
      <w:pPr>
        <w:pStyle w:val="affd"/>
      </w:pPr>
      <w:r w:rsidRPr="0070467F">
        <w:rPr>
          <w:rFonts w:hint="eastAsia"/>
        </w:rPr>
        <w:t>图</w:t>
      </w:r>
      <w:r w:rsidR="00455C47">
        <w:rPr>
          <w:rFonts w:hint="eastAsia"/>
        </w:rPr>
        <w:t>4</w:t>
      </w:r>
      <w:r w:rsidRPr="0070467F">
        <w:rPr>
          <w:rFonts w:hint="eastAsia"/>
        </w:rPr>
        <w:t>-2：</w:t>
      </w:r>
      <w:r w:rsidR="001205AC">
        <w:rPr>
          <w:rFonts w:hint="eastAsia"/>
        </w:rPr>
        <w:t>卷积层工作原理</w:t>
      </w:r>
    </w:p>
    <w:p w:rsidR="0070467F" w:rsidRPr="0070467F" w:rsidRDefault="009E1EAD" w:rsidP="00B6390A">
      <w:pPr>
        <w:pStyle w:val="a5"/>
      </w:pPr>
      <w:r>
        <w:rPr>
          <w:rFonts w:hint="eastAsia"/>
        </w:rPr>
        <w:lastRenderedPageBreak/>
        <w:t>如图4-2，</w:t>
      </w:r>
      <w:r w:rsidR="001205AC">
        <w:rPr>
          <w:rFonts w:hint="eastAsia"/>
        </w:rPr>
        <w:t>其中：</w:t>
      </w:r>
      <w:r w:rsidR="001205AC" w:rsidRPr="001205AC">
        <w:rPr>
          <w:rFonts w:hint="eastAsia"/>
        </w:rPr>
        <w:t>A:网络输入，B:</w:t>
      </w:r>
      <w:r w:rsidR="00563537">
        <w:rPr>
          <w:rFonts w:hint="eastAsia"/>
        </w:rPr>
        <w:t>卷积层中的</w:t>
      </w:r>
      <w:r w:rsidR="001205AC" w:rsidRPr="001205AC">
        <w:rPr>
          <w:rFonts w:hint="eastAsia"/>
        </w:rPr>
        <w:t>卷积核，C:网络输出（特征值）</w:t>
      </w:r>
      <w:r w:rsidR="00B121F9">
        <w:rPr>
          <w:rFonts w:hint="eastAsia"/>
        </w:rPr>
        <w:t>，卷积层的运算是从输入特征图A</w:t>
      </w:r>
      <w:r w:rsidR="00721EE3">
        <w:rPr>
          <w:rFonts w:hint="eastAsia"/>
        </w:rPr>
        <w:t>的左上角开始，依照步长，分别向右向下选取</w:t>
      </w:r>
      <w:r w:rsidR="00B121F9">
        <w:rPr>
          <w:rFonts w:hint="eastAsia"/>
        </w:rPr>
        <w:t>与卷积核B相同大小的区域，求对应的位置的乘积和，最后得到一个新的特征图C</w:t>
      </w:r>
      <w:r w:rsidR="00643F50">
        <w:rPr>
          <w:rFonts w:hint="eastAsia"/>
        </w:rPr>
        <w:t>作为卷积层的输出，所以特征图的大小取决于步长。每层卷积层的卷积核可以是多个，所以卷积层输出的特征图也可以是多个，特征图的个数等于卷积核的个数。</w:t>
      </w:r>
    </w:p>
    <w:p w:rsidR="0070467F" w:rsidRPr="0070467F" w:rsidRDefault="0070467F" w:rsidP="0070467F">
      <w:pPr>
        <w:pStyle w:val="a5"/>
      </w:pPr>
      <w:r w:rsidRPr="0070467F">
        <w:rPr>
          <w:rFonts w:hint="eastAsia"/>
        </w:rPr>
        <w:t>创建卷积层</w:t>
      </w:r>
    </w:p>
    <w:p w:rsidR="0070467F" w:rsidRPr="0070467F" w:rsidRDefault="0070467F" w:rsidP="0070467F">
      <w:pPr>
        <w:pStyle w:val="aff9"/>
        <w:ind w:left="420" w:right="420"/>
      </w:pPr>
      <w:r w:rsidRPr="0070467F">
        <w:rPr>
          <w:rFonts w:hint="eastAsia"/>
        </w:rPr>
        <w:t>convolutional_layer make_convolutional_layer(int batch, int h, int w, int c, int n, int size, int stride, int padding, ACTIVATION activation, int batch_normalize, int binary, int xnor, int adam)</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int i;</w:t>
      </w:r>
    </w:p>
    <w:p w:rsidR="0070467F" w:rsidRPr="0070467F" w:rsidRDefault="0070467F" w:rsidP="0070467F">
      <w:pPr>
        <w:pStyle w:val="aff9"/>
        <w:ind w:left="420" w:right="420"/>
      </w:pPr>
      <w:r w:rsidRPr="0070467F">
        <w:rPr>
          <w:rFonts w:hint="eastAsia"/>
        </w:rPr>
        <w:t xml:space="preserve">    convolutional_layer l = {0};</w:t>
      </w:r>
    </w:p>
    <w:p w:rsidR="0070467F" w:rsidRPr="0070467F" w:rsidRDefault="0070467F" w:rsidP="0070467F">
      <w:pPr>
        <w:pStyle w:val="aff9"/>
        <w:ind w:left="420" w:right="420"/>
      </w:pPr>
      <w:r w:rsidRPr="0070467F">
        <w:rPr>
          <w:rFonts w:hint="eastAsia"/>
        </w:rPr>
        <w:t xml:space="preserve">    l.type = CONVOLUTIONAL;</w:t>
      </w:r>
    </w:p>
    <w:p w:rsidR="00DA5B2E" w:rsidRDefault="00DA5B2E" w:rsidP="0070467F">
      <w:pPr>
        <w:pStyle w:val="aff9"/>
        <w:ind w:left="420" w:right="420"/>
      </w:pPr>
    </w:p>
    <w:p w:rsidR="0070467F" w:rsidRPr="0070467F" w:rsidRDefault="0070467F" w:rsidP="0070467F">
      <w:pPr>
        <w:pStyle w:val="aff9"/>
        <w:ind w:left="420" w:right="420"/>
      </w:pPr>
      <w:r w:rsidRPr="0070467F">
        <w:rPr>
          <w:rFonts w:hint="eastAsia"/>
        </w:rPr>
        <w:t xml:space="preserve">    l.h = h;</w:t>
      </w:r>
    </w:p>
    <w:p w:rsidR="0070467F" w:rsidRPr="0070467F" w:rsidRDefault="0070467F" w:rsidP="0070467F">
      <w:pPr>
        <w:pStyle w:val="aff9"/>
        <w:ind w:left="420" w:right="420"/>
      </w:pPr>
      <w:r w:rsidRPr="0070467F">
        <w:rPr>
          <w:rFonts w:hint="eastAsia"/>
        </w:rPr>
        <w:t xml:space="preserve">    l.w = w;</w:t>
      </w:r>
    </w:p>
    <w:p w:rsidR="0070467F" w:rsidRPr="0070467F" w:rsidRDefault="0070467F" w:rsidP="0070467F">
      <w:pPr>
        <w:pStyle w:val="aff9"/>
        <w:ind w:left="420" w:right="420"/>
      </w:pPr>
      <w:r w:rsidRPr="0070467F">
        <w:rPr>
          <w:rFonts w:hint="eastAsia"/>
        </w:rPr>
        <w:t xml:space="preserve">    l.c = c;</w:t>
      </w:r>
    </w:p>
    <w:p w:rsidR="0070467F" w:rsidRDefault="0070467F" w:rsidP="0070467F">
      <w:pPr>
        <w:pStyle w:val="aff9"/>
        <w:ind w:left="420" w:right="420"/>
      </w:pPr>
      <w:r w:rsidRPr="0070467F">
        <w:rPr>
          <w:rFonts w:hint="eastAsia"/>
        </w:rPr>
        <w:t xml:space="preserve">    l.n = n;</w:t>
      </w:r>
    </w:p>
    <w:p w:rsidR="005D1EAB" w:rsidRPr="0070467F" w:rsidRDefault="005D1EAB" w:rsidP="005D1EAB">
      <w:pPr>
        <w:pStyle w:val="aff9"/>
        <w:ind w:left="420" w:right="420"/>
      </w:pPr>
      <w:r w:rsidRPr="005D1EAB">
        <w:rPr>
          <w:rFonts w:hint="eastAsia"/>
        </w:rPr>
        <w:t>//传递超参数</w:t>
      </w:r>
    </w:p>
    <w:p w:rsidR="0070467F" w:rsidRPr="0070467F" w:rsidRDefault="0070467F" w:rsidP="0070467F">
      <w:pPr>
        <w:pStyle w:val="aff9"/>
        <w:ind w:left="420" w:right="420"/>
      </w:pPr>
      <w:r w:rsidRPr="0070467F">
        <w:rPr>
          <w:rFonts w:hint="eastAsia"/>
        </w:rPr>
        <w:t xml:space="preserve">    l.binary = binary;</w:t>
      </w:r>
      <w:r w:rsidR="00617F08" w:rsidRPr="0070467F">
        <w:t xml:space="preserve"> </w:t>
      </w:r>
    </w:p>
    <w:p w:rsidR="0070467F" w:rsidRPr="0070467F" w:rsidRDefault="0070467F" w:rsidP="0070467F">
      <w:pPr>
        <w:pStyle w:val="aff9"/>
        <w:ind w:left="420" w:right="420"/>
      </w:pPr>
      <w:r w:rsidRPr="0070467F">
        <w:rPr>
          <w:rFonts w:hint="eastAsia"/>
        </w:rPr>
        <w:t xml:space="preserve">    l.xnor = xnor;</w:t>
      </w:r>
    </w:p>
    <w:p w:rsidR="0070467F" w:rsidRPr="0070467F" w:rsidRDefault="0070467F" w:rsidP="0070467F">
      <w:pPr>
        <w:pStyle w:val="aff9"/>
        <w:ind w:left="420" w:right="420"/>
      </w:pPr>
      <w:r w:rsidRPr="0070467F">
        <w:rPr>
          <w:rFonts w:hint="eastAsia"/>
        </w:rPr>
        <w:t xml:space="preserve">    l.batch = batch;</w:t>
      </w:r>
    </w:p>
    <w:p w:rsidR="0070467F" w:rsidRPr="0070467F" w:rsidRDefault="0070467F" w:rsidP="0070467F">
      <w:pPr>
        <w:pStyle w:val="aff9"/>
        <w:ind w:left="420" w:right="420"/>
      </w:pPr>
      <w:r w:rsidRPr="0070467F">
        <w:rPr>
          <w:rFonts w:hint="eastAsia"/>
        </w:rPr>
        <w:t xml:space="preserve">    l.stride = stride;</w:t>
      </w:r>
    </w:p>
    <w:p w:rsidR="0070467F" w:rsidRPr="0070467F" w:rsidRDefault="0070467F" w:rsidP="0070467F">
      <w:pPr>
        <w:pStyle w:val="aff9"/>
        <w:ind w:left="420" w:right="420"/>
      </w:pPr>
      <w:r w:rsidRPr="0070467F">
        <w:rPr>
          <w:rFonts w:hint="eastAsia"/>
        </w:rPr>
        <w:t xml:space="preserve">    l.size = size;</w:t>
      </w:r>
    </w:p>
    <w:p w:rsidR="0070467F" w:rsidRPr="0070467F" w:rsidRDefault="0070467F" w:rsidP="0070467F">
      <w:pPr>
        <w:pStyle w:val="aff9"/>
        <w:ind w:left="420" w:right="420"/>
      </w:pPr>
      <w:r w:rsidRPr="0070467F">
        <w:rPr>
          <w:rFonts w:hint="eastAsia"/>
        </w:rPr>
        <w:t xml:space="preserve">    l.pad = padding;</w:t>
      </w:r>
    </w:p>
    <w:p w:rsidR="0070467F" w:rsidRPr="0070467F" w:rsidRDefault="0070467F" w:rsidP="0070467F">
      <w:pPr>
        <w:pStyle w:val="aff9"/>
        <w:ind w:left="420" w:right="420"/>
      </w:pPr>
      <w:r w:rsidRPr="0070467F">
        <w:rPr>
          <w:rFonts w:hint="eastAsia"/>
        </w:rPr>
        <w:t xml:space="preserve">    l.batch_normalize = batch_normalize;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l.weights = calloc(c*n*size*size, sizeof(float));</w:t>
      </w:r>
    </w:p>
    <w:p w:rsidR="0070467F" w:rsidRPr="0070467F" w:rsidRDefault="0070467F" w:rsidP="0070467F">
      <w:pPr>
        <w:pStyle w:val="aff9"/>
        <w:ind w:left="420" w:right="420"/>
      </w:pPr>
      <w:r w:rsidRPr="0070467F">
        <w:rPr>
          <w:rFonts w:hint="eastAsia"/>
        </w:rPr>
        <w:t xml:space="preserve">    l.weight_updates = calloc(c*n*size*size,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l.biases = calloc(n, sizeof(float));</w:t>
      </w:r>
    </w:p>
    <w:p w:rsidR="0070467F" w:rsidRPr="0070467F" w:rsidRDefault="0070467F" w:rsidP="0070467F">
      <w:pPr>
        <w:pStyle w:val="aff9"/>
        <w:ind w:left="420" w:right="420"/>
      </w:pPr>
      <w:r w:rsidRPr="0070467F">
        <w:rPr>
          <w:rFonts w:hint="eastAsia"/>
        </w:rPr>
        <w:t xml:space="preserve">    l.bias_updates = calloc(n,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 float scale = 1./sqrt(size*size*c);</w:t>
      </w:r>
    </w:p>
    <w:p w:rsidR="0070467F" w:rsidRPr="0070467F" w:rsidRDefault="0070467F" w:rsidP="0070467F">
      <w:pPr>
        <w:pStyle w:val="aff9"/>
        <w:ind w:left="420" w:right="420"/>
      </w:pPr>
      <w:r w:rsidRPr="0070467F">
        <w:rPr>
          <w:rFonts w:hint="eastAsia"/>
        </w:rPr>
        <w:t xml:space="preserve">    float scale = sqrt(2./(size*size*c));</w:t>
      </w:r>
    </w:p>
    <w:p w:rsidR="0070467F" w:rsidRPr="0070467F" w:rsidRDefault="0070467F" w:rsidP="0070467F">
      <w:pPr>
        <w:pStyle w:val="aff9"/>
        <w:ind w:left="420" w:right="420"/>
      </w:pPr>
      <w:r w:rsidRPr="0070467F">
        <w:rPr>
          <w:rFonts w:hint="eastAsia"/>
        </w:rPr>
        <w:t xml:space="preserve">    for(i = 0; i &lt; c*n*size*size; ++i) l.weights[i] = scale*rand_uniform(-1, 1);</w:t>
      </w:r>
    </w:p>
    <w:p w:rsidR="0070467F" w:rsidRPr="0070467F" w:rsidRDefault="0070467F" w:rsidP="0070467F">
      <w:pPr>
        <w:pStyle w:val="aff9"/>
        <w:ind w:left="420" w:right="420"/>
      </w:pPr>
      <w:r w:rsidRPr="0070467F">
        <w:rPr>
          <w:rFonts w:hint="eastAsia"/>
        </w:rPr>
        <w:t xml:space="preserve">    int out_h = convolutional_out_height(l);</w:t>
      </w:r>
    </w:p>
    <w:p w:rsidR="0070467F" w:rsidRPr="0070467F" w:rsidRDefault="0070467F" w:rsidP="0070467F">
      <w:pPr>
        <w:pStyle w:val="aff9"/>
        <w:ind w:left="420" w:right="420"/>
      </w:pPr>
      <w:r w:rsidRPr="0070467F">
        <w:rPr>
          <w:rFonts w:hint="eastAsia"/>
        </w:rPr>
        <w:t xml:space="preserve">    int out_w = convolutional_out_width(l);</w:t>
      </w:r>
    </w:p>
    <w:p w:rsidR="0070467F" w:rsidRPr="0070467F" w:rsidRDefault="0070467F" w:rsidP="0070467F">
      <w:pPr>
        <w:pStyle w:val="aff9"/>
        <w:ind w:left="420" w:right="420"/>
      </w:pPr>
      <w:r w:rsidRPr="0070467F">
        <w:rPr>
          <w:rFonts w:hint="eastAsia"/>
        </w:rPr>
        <w:t xml:space="preserve">    l.out_h = out_h;</w:t>
      </w:r>
    </w:p>
    <w:p w:rsidR="0070467F" w:rsidRPr="0070467F" w:rsidRDefault="0070467F" w:rsidP="0070467F">
      <w:pPr>
        <w:pStyle w:val="aff9"/>
        <w:ind w:left="420" w:right="420"/>
      </w:pPr>
      <w:r w:rsidRPr="0070467F">
        <w:rPr>
          <w:rFonts w:hint="eastAsia"/>
        </w:rPr>
        <w:t xml:space="preserve">    l.out_w = out_w;</w:t>
      </w:r>
    </w:p>
    <w:p w:rsidR="0070467F" w:rsidRPr="0070467F" w:rsidRDefault="0070467F" w:rsidP="0070467F">
      <w:pPr>
        <w:pStyle w:val="aff9"/>
        <w:ind w:left="420" w:right="420"/>
      </w:pPr>
      <w:r w:rsidRPr="0070467F">
        <w:rPr>
          <w:rFonts w:hint="eastAsia"/>
        </w:rPr>
        <w:t xml:space="preserve">    l.out_c = n;</w:t>
      </w:r>
    </w:p>
    <w:p w:rsidR="0070467F" w:rsidRPr="0070467F" w:rsidRDefault="0070467F" w:rsidP="0070467F">
      <w:pPr>
        <w:pStyle w:val="aff9"/>
        <w:ind w:left="420" w:right="420"/>
      </w:pPr>
      <w:r w:rsidRPr="0070467F">
        <w:rPr>
          <w:rFonts w:hint="eastAsia"/>
        </w:rPr>
        <w:t xml:space="preserve">    l.outputs = l.out_h * l.out_w * l.out_c;</w:t>
      </w:r>
    </w:p>
    <w:p w:rsidR="0070467F" w:rsidRPr="0070467F" w:rsidRDefault="0070467F" w:rsidP="0070467F">
      <w:pPr>
        <w:pStyle w:val="aff9"/>
        <w:ind w:left="420" w:right="420"/>
      </w:pPr>
      <w:r w:rsidRPr="0070467F">
        <w:rPr>
          <w:rFonts w:hint="eastAsia"/>
        </w:rPr>
        <w:t xml:space="preserve">    l.inputs = l.w * l.h * l.c;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l.output = calloc(l.batch*l.outputs, sizeof(float));</w:t>
      </w:r>
    </w:p>
    <w:p w:rsidR="0070467F" w:rsidRPr="0070467F" w:rsidRDefault="0070467F" w:rsidP="0070467F">
      <w:pPr>
        <w:pStyle w:val="aff9"/>
        <w:ind w:left="420" w:right="420"/>
      </w:pPr>
      <w:r w:rsidRPr="0070467F">
        <w:rPr>
          <w:rFonts w:hint="eastAsia"/>
        </w:rPr>
        <w:t xml:space="preserve">    l.delta  = calloc(l.batch*l.outputs,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l.forward = forward_convolutional_layer;</w:t>
      </w:r>
    </w:p>
    <w:p w:rsidR="0070467F" w:rsidRPr="0070467F" w:rsidRDefault="0070467F" w:rsidP="0070467F">
      <w:pPr>
        <w:pStyle w:val="aff9"/>
        <w:ind w:left="420" w:right="420"/>
      </w:pPr>
      <w:r w:rsidRPr="0070467F">
        <w:rPr>
          <w:rFonts w:hint="eastAsia"/>
        </w:rPr>
        <w:t xml:space="preserve">    l.backward = backward_convolutional_layer;</w:t>
      </w:r>
    </w:p>
    <w:p w:rsidR="0070467F" w:rsidRPr="0070467F" w:rsidRDefault="0070467F" w:rsidP="0070467F">
      <w:pPr>
        <w:pStyle w:val="aff9"/>
        <w:ind w:left="420" w:right="420"/>
      </w:pPr>
      <w:r w:rsidRPr="0070467F">
        <w:rPr>
          <w:rFonts w:hint="eastAsia"/>
        </w:rPr>
        <w:t xml:space="preserve">    l.update = update_convolutional_layer;</w:t>
      </w:r>
    </w:p>
    <w:p w:rsidR="0070467F" w:rsidRPr="0070467F" w:rsidRDefault="0070467F" w:rsidP="0070467F">
      <w:pPr>
        <w:pStyle w:val="aff9"/>
        <w:ind w:left="420" w:right="420"/>
      </w:pPr>
      <w:r w:rsidRPr="0070467F">
        <w:rPr>
          <w:rFonts w:hint="eastAsia"/>
        </w:rPr>
        <w:t xml:space="preserve">    if(binary){</w:t>
      </w:r>
    </w:p>
    <w:p w:rsidR="0070467F" w:rsidRPr="0070467F" w:rsidRDefault="0070467F" w:rsidP="0070467F">
      <w:pPr>
        <w:pStyle w:val="aff9"/>
        <w:ind w:left="420" w:right="420"/>
      </w:pPr>
      <w:r w:rsidRPr="0070467F">
        <w:rPr>
          <w:rFonts w:hint="eastAsia"/>
        </w:rPr>
        <w:t xml:space="preserve">        l.binary_weights = calloc(c*n*size*size, sizeof(float));</w:t>
      </w:r>
    </w:p>
    <w:p w:rsidR="0070467F" w:rsidRPr="0070467F" w:rsidRDefault="0070467F" w:rsidP="0070467F">
      <w:pPr>
        <w:pStyle w:val="aff9"/>
        <w:ind w:left="420" w:right="420"/>
      </w:pPr>
      <w:r w:rsidRPr="0070467F">
        <w:rPr>
          <w:rFonts w:hint="eastAsia"/>
        </w:rPr>
        <w:t xml:space="preserve">        l.cweights = calloc(c*n*size*size, sizeof(char));</w:t>
      </w:r>
    </w:p>
    <w:p w:rsidR="0070467F" w:rsidRPr="0070467F" w:rsidRDefault="0070467F" w:rsidP="0070467F">
      <w:pPr>
        <w:pStyle w:val="aff9"/>
        <w:ind w:left="420" w:right="420"/>
      </w:pPr>
      <w:r w:rsidRPr="0070467F">
        <w:rPr>
          <w:rFonts w:hint="eastAsia"/>
        </w:rPr>
        <w:t xml:space="preserve">        l.scales = calloc(n, sizeof(float));</w:t>
      </w:r>
    </w:p>
    <w:p w:rsidR="0070467F" w:rsidRPr="0070467F" w:rsidRDefault="0070467F" w:rsidP="0070467F">
      <w:pPr>
        <w:pStyle w:val="aff9"/>
        <w:ind w:left="420" w:right="420"/>
      </w:pPr>
      <w:r w:rsidRPr="0070467F">
        <w:rPr>
          <w:rFonts w:hint="eastAsia"/>
        </w:rPr>
        <w:lastRenderedPageBreak/>
        <w:t xml:space="preserve">    }</w:t>
      </w:r>
    </w:p>
    <w:p w:rsidR="0070467F" w:rsidRPr="0070467F" w:rsidRDefault="0070467F" w:rsidP="0070467F">
      <w:pPr>
        <w:pStyle w:val="aff9"/>
        <w:ind w:left="420" w:right="420"/>
      </w:pPr>
      <w:r w:rsidRPr="0070467F">
        <w:rPr>
          <w:rFonts w:hint="eastAsia"/>
        </w:rPr>
        <w:t xml:space="preserve">    if(xnor){</w:t>
      </w:r>
    </w:p>
    <w:p w:rsidR="0070467F" w:rsidRPr="0070467F" w:rsidRDefault="0070467F" w:rsidP="0070467F">
      <w:pPr>
        <w:pStyle w:val="aff9"/>
        <w:ind w:left="420" w:right="420"/>
      </w:pPr>
      <w:r w:rsidRPr="0070467F">
        <w:rPr>
          <w:rFonts w:hint="eastAsia"/>
        </w:rPr>
        <w:t xml:space="preserve">        l.binary_weights = calloc(c*n*size*size, sizeof(float));</w:t>
      </w:r>
    </w:p>
    <w:p w:rsidR="0070467F" w:rsidRPr="0070467F" w:rsidRDefault="0070467F" w:rsidP="0070467F">
      <w:pPr>
        <w:pStyle w:val="aff9"/>
        <w:ind w:left="420" w:right="420"/>
      </w:pPr>
      <w:r w:rsidRPr="0070467F">
        <w:rPr>
          <w:rFonts w:hint="eastAsia"/>
        </w:rPr>
        <w:t xml:space="preserve">        l.binary_input = calloc(l.inputs*l.batch,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r w:rsidR="00830EA5">
        <w:rPr>
          <w:rFonts w:hint="eastAsia"/>
        </w:rPr>
        <w:t>//</w:t>
      </w:r>
      <w:r w:rsidR="00052746">
        <w:rPr>
          <w:rFonts w:hint="eastAsia"/>
        </w:rPr>
        <w:t>为</w:t>
      </w:r>
      <w:r w:rsidR="00830EA5">
        <w:rPr>
          <w:rFonts w:hint="eastAsia"/>
        </w:rPr>
        <w:t>批正则化</w:t>
      </w:r>
      <w:r w:rsidR="00052746">
        <w:rPr>
          <w:rFonts w:hint="eastAsia"/>
        </w:rPr>
        <w:t>申请内存</w:t>
      </w:r>
    </w:p>
    <w:p w:rsidR="0070467F" w:rsidRPr="0070467F" w:rsidRDefault="0070467F" w:rsidP="0070467F">
      <w:pPr>
        <w:pStyle w:val="aff9"/>
        <w:ind w:left="420" w:right="420"/>
      </w:pPr>
      <w:r w:rsidRPr="0070467F">
        <w:rPr>
          <w:rFonts w:hint="eastAsia"/>
        </w:rPr>
        <w:t xml:space="preserve">    if(batch_normalize){</w:t>
      </w:r>
    </w:p>
    <w:p w:rsidR="0070467F" w:rsidRPr="0070467F" w:rsidRDefault="0070467F" w:rsidP="0070467F">
      <w:pPr>
        <w:pStyle w:val="aff9"/>
        <w:ind w:left="420" w:right="420"/>
      </w:pPr>
      <w:r w:rsidRPr="0070467F">
        <w:rPr>
          <w:rFonts w:hint="eastAsia"/>
        </w:rPr>
        <w:t xml:space="preserve">        l.scales = calloc(n, sizeof(float));</w:t>
      </w:r>
    </w:p>
    <w:p w:rsidR="0070467F" w:rsidRPr="0070467F" w:rsidRDefault="0070467F" w:rsidP="0070467F">
      <w:pPr>
        <w:pStyle w:val="aff9"/>
        <w:ind w:left="420" w:right="420"/>
      </w:pPr>
      <w:r w:rsidRPr="0070467F">
        <w:rPr>
          <w:rFonts w:hint="eastAsia"/>
        </w:rPr>
        <w:t xml:space="preserve">        l.scale_updates = calloc(n, sizeof(float));</w:t>
      </w:r>
    </w:p>
    <w:p w:rsidR="0070467F" w:rsidRPr="0070467F" w:rsidRDefault="0070467F" w:rsidP="0070467F">
      <w:pPr>
        <w:pStyle w:val="aff9"/>
        <w:ind w:left="420" w:right="420"/>
      </w:pPr>
      <w:r w:rsidRPr="0070467F">
        <w:rPr>
          <w:rFonts w:hint="eastAsia"/>
        </w:rPr>
        <w:t xml:space="preserve">        for(i = 0; i &lt; n; ++i){</w:t>
      </w:r>
    </w:p>
    <w:p w:rsidR="0070467F" w:rsidRPr="0070467F" w:rsidRDefault="0070467F" w:rsidP="0070467F">
      <w:pPr>
        <w:pStyle w:val="aff9"/>
        <w:ind w:left="420" w:right="420"/>
      </w:pPr>
      <w:r w:rsidRPr="0070467F">
        <w:rPr>
          <w:rFonts w:hint="eastAsia"/>
        </w:rPr>
        <w:t xml:space="preserve">            l.scales[i] =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l.mean = calloc(n, sizeof(float));</w:t>
      </w:r>
    </w:p>
    <w:p w:rsidR="0070467F" w:rsidRPr="0070467F" w:rsidRDefault="0070467F" w:rsidP="0070467F">
      <w:pPr>
        <w:pStyle w:val="aff9"/>
        <w:ind w:left="420" w:right="420"/>
      </w:pPr>
      <w:r w:rsidRPr="0070467F">
        <w:rPr>
          <w:rFonts w:hint="eastAsia"/>
        </w:rPr>
        <w:t xml:space="preserve">        l.variance = calloc(n,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l.mean_delta = calloc(n, sizeof(float));</w:t>
      </w:r>
    </w:p>
    <w:p w:rsidR="0070467F" w:rsidRPr="0070467F" w:rsidRDefault="0070467F" w:rsidP="0070467F">
      <w:pPr>
        <w:pStyle w:val="aff9"/>
        <w:ind w:left="420" w:right="420"/>
      </w:pPr>
      <w:r w:rsidRPr="0070467F">
        <w:rPr>
          <w:rFonts w:hint="eastAsia"/>
        </w:rPr>
        <w:t xml:space="preserve">        l.variance_delta = calloc(n,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l.rolling_mean = calloc(n, sizeof(float));</w:t>
      </w:r>
    </w:p>
    <w:p w:rsidR="0070467F" w:rsidRPr="0070467F" w:rsidRDefault="0070467F" w:rsidP="0070467F">
      <w:pPr>
        <w:pStyle w:val="aff9"/>
        <w:ind w:left="420" w:right="420"/>
      </w:pPr>
      <w:r w:rsidRPr="0070467F">
        <w:rPr>
          <w:rFonts w:hint="eastAsia"/>
        </w:rPr>
        <w:t xml:space="preserve">        l.rolling_variance = calloc(n, sizeof(float));</w:t>
      </w:r>
    </w:p>
    <w:p w:rsidR="0070467F" w:rsidRPr="0070467F" w:rsidRDefault="0070467F" w:rsidP="0070467F">
      <w:pPr>
        <w:pStyle w:val="aff9"/>
        <w:ind w:left="420" w:right="420"/>
      </w:pPr>
      <w:r w:rsidRPr="0070467F">
        <w:rPr>
          <w:rFonts w:hint="eastAsia"/>
        </w:rPr>
        <w:t xml:space="preserve">        l.x = calloc(l.batch*l.outputs, sizeof(float));</w:t>
      </w:r>
    </w:p>
    <w:p w:rsidR="0070467F" w:rsidRPr="0070467F" w:rsidRDefault="0070467F" w:rsidP="0070467F">
      <w:pPr>
        <w:pStyle w:val="aff9"/>
        <w:ind w:left="420" w:right="420"/>
      </w:pPr>
      <w:r w:rsidRPr="0070467F">
        <w:rPr>
          <w:rFonts w:hint="eastAsia"/>
        </w:rPr>
        <w:t xml:space="preserve">        l.x_norm = calloc(l.batch*l.outputs,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if(adam){</w:t>
      </w:r>
    </w:p>
    <w:p w:rsidR="0070467F" w:rsidRPr="0070467F" w:rsidRDefault="0070467F" w:rsidP="0070467F">
      <w:pPr>
        <w:pStyle w:val="aff9"/>
        <w:ind w:left="420" w:right="420"/>
      </w:pPr>
      <w:r w:rsidRPr="0070467F">
        <w:rPr>
          <w:rFonts w:hint="eastAsia"/>
        </w:rPr>
        <w:t xml:space="preserve">        l.adam = 1;</w:t>
      </w:r>
    </w:p>
    <w:p w:rsidR="0070467F" w:rsidRPr="0070467F" w:rsidRDefault="0070467F" w:rsidP="0070467F">
      <w:pPr>
        <w:pStyle w:val="aff9"/>
        <w:ind w:left="420" w:right="420"/>
      </w:pPr>
      <w:r w:rsidRPr="0070467F">
        <w:rPr>
          <w:rFonts w:hint="eastAsia"/>
        </w:rPr>
        <w:t xml:space="preserve">        l.m = calloc(c*n*size*size, sizeof(float));</w:t>
      </w:r>
    </w:p>
    <w:p w:rsidR="0070467F" w:rsidRPr="0070467F" w:rsidRDefault="0070467F" w:rsidP="0070467F">
      <w:pPr>
        <w:pStyle w:val="aff9"/>
        <w:ind w:left="420" w:right="420"/>
      </w:pPr>
      <w:r w:rsidRPr="0070467F">
        <w:rPr>
          <w:rFonts w:hint="eastAsia"/>
        </w:rPr>
        <w:t xml:space="preserve">        l.v = calloc(c*n*size*size,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#ifdef GPU</w:t>
      </w:r>
      <w:r w:rsidR="00635AAA">
        <w:rPr>
          <w:rFonts w:hint="eastAsia"/>
        </w:rPr>
        <w:t xml:space="preserve">  //GPU加速</w:t>
      </w:r>
    </w:p>
    <w:p w:rsidR="0070467F" w:rsidRPr="0070467F" w:rsidRDefault="0070467F" w:rsidP="0070467F">
      <w:pPr>
        <w:pStyle w:val="aff9"/>
        <w:ind w:left="420" w:right="420"/>
      </w:pPr>
      <w:r w:rsidRPr="0070467F">
        <w:rPr>
          <w:rFonts w:hint="eastAsia"/>
        </w:rPr>
        <w:t xml:space="preserve">    l.forward_gpu = forward_convolutional_layer_gpu;</w:t>
      </w:r>
    </w:p>
    <w:p w:rsidR="0070467F" w:rsidRPr="0070467F" w:rsidRDefault="0070467F" w:rsidP="0070467F">
      <w:pPr>
        <w:pStyle w:val="aff9"/>
        <w:ind w:left="420" w:right="420"/>
      </w:pPr>
      <w:r w:rsidRPr="0070467F">
        <w:rPr>
          <w:rFonts w:hint="eastAsia"/>
        </w:rPr>
        <w:t xml:space="preserve">    l.backward_gpu = backward_convolutional_layer_gpu;</w:t>
      </w:r>
    </w:p>
    <w:p w:rsidR="0070467F" w:rsidRPr="0070467F" w:rsidRDefault="0070467F" w:rsidP="0070467F">
      <w:pPr>
        <w:pStyle w:val="aff9"/>
        <w:ind w:left="420" w:right="420"/>
      </w:pPr>
      <w:r w:rsidRPr="0070467F">
        <w:rPr>
          <w:rFonts w:hint="eastAsia"/>
        </w:rPr>
        <w:t xml:space="preserve">    l.update_gpu = update_convolutional_layer_gpu;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if(gpu_index &gt;= 0){</w:t>
      </w:r>
    </w:p>
    <w:p w:rsidR="0070467F" w:rsidRPr="0070467F" w:rsidRDefault="0070467F" w:rsidP="0070467F">
      <w:pPr>
        <w:pStyle w:val="aff9"/>
        <w:ind w:left="420" w:right="420"/>
      </w:pPr>
      <w:r w:rsidRPr="0070467F">
        <w:rPr>
          <w:rFonts w:hint="eastAsia"/>
        </w:rPr>
        <w:t xml:space="preserve">        if (adam) {</w:t>
      </w:r>
    </w:p>
    <w:p w:rsidR="0070467F" w:rsidRPr="0070467F" w:rsidRDefault="0070467F" w:rsidP="0070467F">
      <w:pPr>
        <w:pStyle w:val="aff9"/>
        <w:ind w:left="420" w:right="420"/>
      </w:pPr>
      <w:r w:rsidRPr="0070467F">
        <w:rPr>
          <w:rFonts w:hint="eastAsia"/>
        </w:rPr>
        <w:t xml:space="preserve">            l.m_gpu = cuda_make_array(l.m, c*n*size*size);</w:t>
      </w:r>
    </w:p>
    <w:p w:rsidR="0070467F" w:rsidRPr="0070467F" w:rsidRDefault="0070467F" w:rsidP="0070467F">
      <w:pPr>
        <w:pStyle w:val="aff9"/>
        <w:ind w:left="420" w:right="420"/>
      </w:pPr>
      <w:r w:rsidRPr="0070467F">
        <w:rPr>
          <w:rFonts w:hint="eastAsia"/>
        </w:rPr>
        <w:t xml:space="preserve">            l.v_gpu = cuda_make_array(l.v, c*n*size*size);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l.weights_gpu = cuda_make_array(l.weights, c*n*size*size);</w:t>
      </w:r>
    </w:p>
    <w:p w:rsidR="0070467F" w:rsidRPr="0070467F" w:rsidRDefault="0070467F" w:rsidP="0070467F">
      <w:pPr>
        <w:pStyle w:val="aff9"/>
        <w:ind w:left="420" w:right="420"/>
      </w:pPr>
      <w:r w:rsidRPr="0070467F">
        <w:rPr>
          <w:rFonts w:hint="eastAsia"/>
        </w:rPr>
        <w:t xml:space="preserve">        l.weight_updates_gpu = cuda_make_array(l.weight_updates, c*n*size*size);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l.biases_gpu = cuda_make_array(l.biases, n);</w:t>
      </w:r>
    </w:p>
    <w:p w:rsidR="0070467F" w:rsidRPr="0070467F" w:rsidRDefault="0070467F" w:rsidP="0070467F">
      <w:pPr>
        <w:pStyle w:val="aff9"/>
        <w:ind w:left="420" w:right="420"/>
      </w:pPr>
      <w:r w:rsidRPr="0070467F">
        <w:rPr>
          <w:rFonts w:hint="eastAsia"/>
        </w:rPr>
        <w:t xml:space="preserve">        l.bias_updates_gpu = cuda_make_array(l.bias_updates,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l.delta_gpu = cuda_make_array(l.delta, l.batch*out_h*out_w*n);</w:t>
      </w:r>
    </w:p>
    <w:p w:rsidR="0070467F" w:rsidRPr="0070467F" w:rsidRDefault="0070467F" w:rsidP="0070467F">
      <w:pPr>
        <w:pStyle w:val="aff9"/>
        <w:ind w:left="420" w:right="420"/>
      </w:pPr>
      <w:r w:rsidRPr="0070467F">
        <w:rPr>
          <w:rFonts w:hint="eastAsia"/>
        </w:rPr>
        <w:t xml:space="preserve">        l.output_gpu = cuda_make_array(l.output, l.batch*out_h*out_w*n);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if(binary){</w:t>
      </w:r>
    </w:p>
    <w:p w:rsidR="0070467F" w:rsidRPr="0070467F" w:rsidRDefault="0070467F" w:rsidP="0070467F">
      <w:pPr>
        <w:pStyle w:val="aff9"/>
        <w:ind w:left="420" w:right="420"/>
      </w:pPr>
      <w:r w:rsidRPr="0070467F">
        <w:rPr>
          <w:rFonts w:hint="eastAsia"/>
        </w:rPr>
        <w:t xml:space="preserve">            l.binary_weights_gpu = cuda_make_array(l.weights, c*n*size*size);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if(xnor){</w:t>
      </w:r>
    </w:p>
    <w:p w:rsidR="0070467F" w:rsidRPr="0070467F" w:rsidRDefault="0070467F" w:rsidP="0070467F">
      <w:pPr>
        <w:pStyle w:val="aff9"/>
        <w:ind w:left="420" w:right="420"/>
      </w:pPr>
      <w:r w:rsidRPr="0070467F">
        <w:rPr>
          <w:rFonts w:hint="eastAsia"/>
        </w:rPr>
        <w:t xml:space="preserve">            l.binary_weights_gpu = cuda_make_array(l.weights, c*n*size*size);</w:t>
      </w:r>
    </w:p>
    <w:p w:rsidR="0070467F" w:rsidRPr="0070467F" w:rsidRDefault="0070467F" w:rsidP="0070467F">
      <w:pPr>
        <w:pStyle w:val="aff9"/>
        <w:ind w:left="420" w:right="420"/>
      </w:pPr>
      <w:r w:rsidRPr="0070467F">
        <w:rPr>
          <w:rFonts w:hint="eastAsia"/>
        </w:rPr>
        <w:t xml:space="preserve">            l.binary_input_gpu = cuda_make_array(0, l.inputs*l.batch);</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lastRenderedPageBreak/>
        <w:t xml:space="preserve">        if(batch_normalize){</w:t>
      </w:r>
    </w:p>
    <w:p w:rsidR="0070467F" w:rsidRPr="0070467F" w:rsidRDefault="0070467F" w:rsidP="0070467F">
      <w:pPr>
        <w:pStyle w:val="aff9"/>
        <w:ind w:left="420" w:right="420"/>
      </w:pPr>
      <w:r w:rsidRPr="0070467F">
        <w:rPr>
          <w:rFonts w:hint="eastAsia"/>
        </w:rPr>
        <w:t xml:space="preserve">            l.mean_gpu = cuda_make_array(l.mean, n);</w:t>
      </w:r>
    </w:p>
    <w:p w:rsidR="0070467F" w:rsidRPr="0070467F" w:rsidRDefault="0070467F" w:rsidP="0070467F">
      <w:pPr>
        <w:pStyle w:val="aff9"/>
        <w:ind w:left="420" w:right="420"/>
      </w:pPr>
      <w:r w:rsidRPr="0070467F">
        <w:rPr>
          <w:rFonts w:hint="eastAsia"/>
        </w:rPr>
        <w:t xml:space="preserve">            l.variance_gpu = cuda_make_array(l.variance,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l.rolling_mean_gpu = cuda_make_array(l.mean, n);</w:t>
      </w:r>
    </w:p>
    <w:p w:rsidR="0070467F" w:rsidRPr="0070467F" w:rsidRDefault="0070467F" w:rsidP="0070467F">
      <w:pPr>
        <w:pStyle w:val="aff9"/>
        <w:ind w:left="420" w:right="420"/>
      </w:pPr>
      <w:r w:rsidRPr="0070467F">
        <w:rPr>
          <w:rFonts w:hint="eastAsia"/>
        </w:rPr>
        <w:t xml:space="preserve">            l.rolling_variance_gpu = cuda_make_array(l.variance,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l.mean_delta_gpu = cuda_make_array(l.mean, n);</w:t>
      </w:r>
    </w:p>
    <w:p w:rsidR="0070467F" w:rsidRPr="0070467F" w:rsidRDefault="0070467F" w:rsidP="0070467F">
      <w:pPr>
        <w:pStyle w:val="aff9"/>
        <w:ind w:left="420" w:right="420"/>
      </w:pPr>
      <w:r w:rsidRPr="0070467F">
        <w:rPr>
          <w:rFonts w:hint="eastAsia"/>
        </w:rPr>
        <w:t xml:space="preserve">            l.variance_delta_gpu = cuda_make_array(l.variance,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l.scales_gpu = cuda_make_array(l.scales, n);</w:t>
      </w:r>
    </w:p>
    <w:p w:rsidR="0070467F" w:rsidRPr="0070467F" w:rsidRDefault="0070467F" w:rsidP="0070467F">
      <w:pPr>
        <w:pStyle w:val="aff9"/>
        <w:ind w:left="420" w:right="420"/>
      </w:pPr>
      <w:r w:rsidRPr="0070467F">
        <w:rPr>
          <w:rFonts w:hint="eastAsia"/>
        </w:rPr>
        <w:t xml:space="preserve">            l.scale_updates_gpu = cuda_make_array(l.scale_updates,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l.x_gpu = cuda_make_array(l.output, l.batch*out_h*out_w*n);</w:t>
      </w:r>
    </w:p>
    <w:p w:rsidR="0070467F" w:rsidRPr="0070467F" w:rsidRDefault="0070467F" w:rsidP="0070467F">
      <w:pPr>
        <w:pStyle w:val="aff9"/>
        <w:ind w:left="420" w:right="420"/>
      </w:pPr>
      <w:r w:rsidRPr="0070467F">
        <w:rPr>
          <w:rFonts w:hint="eastAsia"/>
        </w:rPr>
        <w:t xml:space="preserve">            l.x_norm_gpu = cuda_make_array(l.output, l.batch*out_h*out_w*n);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#ifdef CUDNN</w:t>
      </w:r>
    </w:p>
    <w:p w:rsidR="0070467F" w:rsidRPr="0070467F" w:rsidRDefault="0070467F" w:rsidP="0070467F">
      <w:pPr>
        <w:pStyle w:val="aff9"/>
        <w:ind w:left="420" w:right="420"/>
      </w:pPr>
      <w:r w:rsidRPr="0070467F">
        <w:rPr>
          <w:rFonts w:hint="eastAsia"/>
        </w:rPr>
        <w:t xml:space="preserve">        cudnnCreateTensorDescriptor(&amp;l.srcTensorDesc);</w:t>
      </w:r>
    </w:p>
    <w:p w:rsidR="0070467F" w:rsidRPr="0070467F" w:rsidRDefault="0070467F" w:rsidP="0070467F">
      <w:pPr>
        <w:pStyle w:val="aff9"/>
        <w:ind w:left="420" w:right="420"/>
      </w:pPr>
      <w:r w:rsidRPr="0070467F">
        <w:rPr>
          <w:rFonts w:hint="eastAsia"/>
        </w:rPr>
        <w:t xml:space="preserve">        cudnnCreateTensorDescriptor(&amp;l.dstTensorDesc);</w:t>
      </w:r>
    </w:p>
    <w:p w:rsidR="0070467F" w:rsidRPr="0070467F" w:rsidRDefault="0070467F" w:rsidP="0070467F">
      <w:pPr>
        <w:pStyle w:val="aff9"/>
        <w:ind w:left="420" w:right="420"/>
      </w:pPr>
      <w:r w:rsidRPr="0070467F">
        <w:rPr>
          <w:rFonts w:hint="eastAsia"/>
        </w:rPr>
        <w:t xml:space="preserve">        cudnnCreateFilterDescriptor(&amp;l.weightDesc);</w:t>
      </w:r>
    </w:p>
    <w:p w:rsidR="0070467F" w:rsidRPr="0070467F" w:rsidRDefault="0070467F" w:rsidP="0070467F">
      <w:pPr>
        <w:pStyle w:val="aff9"/>
        <w:ind w:left="420" w:right="420"/>
      </w:pPr>
      <w:r w:rsidRPr="0070467F">
        <w:rPr>
          <w:rFonts w:hint="eastAsia"/>
        </w:rPr>
        <w:t xml:space="preserve">        cudnnCreateTensorDescriptor(&amp;l.dsrcTensorDesc);</w:t>
      </w:r>
    </w:p>
    <w:p w:rsidR="0070467F" w:rsidRPr="0070467F" w:rsidRDefault="0070467F" w:rsidP="0070467F">
      <w:pPr>
        <w:pStyle w:val="aff9"/>
        <w:ind w:left="420" w:right="420"/>
      </w:pPr>
      <w:r w:rsidRPr="0070467F">
        <w:rPr>
          <w:rFonts w:hint="eastAsia"/>
        </w:rPr>
        <w:t xml:space="preserve">        cudnnCreateTensorDescriptor(&amp;l.ddstTensorDesc);</w:t>
      </w:r>
    </w:p>
    <w:p w:rsidR="0070467F" w:rsidRPr="0070467F" w:rsidRDefault="0070467F" w:rsidP="0070467F">
      <w:pPr>
        <w:pStyle w:val="aff9"/>
        <w:ind w:left="420" w:right="420"/>
      </w:pPr>
      <w:r w:rsidRPr="0070467F">
        <w:rPr>
          <w:rFonts w:hint="eastAsia"/>
        </w:rPr>
        <w:t xml:space="preserve">        cudnnCreateFilterDescriptor(&amp;l.dweightDesc);</w:t>
      </w:r>
    </w:p>
    <w:p w:rsidR="0070467F" w:rsidRPr="0070467F" w:rsidRDefault="0070467F" w:rsidP="0070467F">
      <w:pPr>
        <w:pStyle w:val="aff9"/>
        <w:ind w:left="420" w:right="420"/>
      </w:pPr>
      <w:r w:rsidRPr="0070467F">
        <w:rPr>
          <w:rFonts w:hint="eastAsia"/>
        </w:rPr>
        <w:t xml:space="preserve">        cudnnCreateConvolutionDescriptor(&amp;l.convDesc);</w:t>
      </w:r>
    </w:p>
    <w:p w:rsidR="0070467F" w:rsidRPr="0070467F" w:rsidRDefault="0070467F" w:rsidP="0070467F">
      <w:pPr>
        <w:pStyle w:val="aff9"/>
        <w:ind w:left="420" w:right="420"/>
      </w:pPr>
      <w:r w:rsidRPr="0070467F">
        <w:rPr>
          <w:rFonts w:hint="eastAsia"/>
        </w:rPr>
        <w:t xml:space="preserve">        cudnn_convolutional_setup(&amp;l);</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 xml:space="preserve">    l.workspace_size = get_workspace_size(l);</w:t>
      </w:r>
    </w:p>
    <w:p w:rsidR="0070467F" w:rsidRPr="0070467F" w:rsidRDefault="0070467F" w:rsidP="0070467F">
      <w:pPr>
        <w:pStyle w:val="aff9"/>
        <w:ind w:left="420" w:right="420"/>
      </w:pPr>
      <w:r w:rsidRPr="0070467F">
        <w:rPr>
          <w:rFonts w:hint="eastAsia"/>
        </w:rPr>
        <w:t xml:space="preserve">    l.activation = activation;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fprintf(stderr, "conv  %5d %2d x%2d /%2d  %4d x%4d x%4d   -&gt;  %4d x%4d x%4d\n", n, size, size, stride, w, h, c, l.out_w, l.out_h, l.out_c);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return l;</w:t>
      </w:r>
    </w:p>
    <w:p w:rsidR="0070467F" w:rsidRPr="0070467F" w:rsidRDefault="0070467F" w:rsidP="00B6390A">
      <w:pPr>
        <w:pStyle w:val="aff9"/>
        <w:ind w:left="420" w:right="420"/>
      </w:pPr>
      <w:r w:rsidRPr="0070467F">
        <w:rPr>
          <w:rFonts w:hint="eastAsia"/>
        </w:rPr>
        <w:t xml:space="preserve">} </w:t>
      </w:r>
    </w:p>
    <w:p w:rsidR="0070467F" w:rsidRPr="0070467F" w:rsidRDefault="0070467F" w:rsidP="0070467F">
      <w:pPr>
        <w:pStyle w:val="a5"/>
      </w:pPr>
      <w:r w:rsidRPr="0070467F">
        <w:rPr>
          <w:rFonts w:hint="eastAsia"/>
        </w:rPr>
        <w:t>前向传播，从输入提取特征：</w:t>
      </w:r>
    </w:p>
    <w:p w:rsidR="0070467F" w:rsidRPr="0070467F" w:rsidRDefault="0070467F" w:rsidP="0070467F">
      <w:pPr>
        <w:pStyle w:val="aff9"/>
        <w:ind w:left="420" w:right="420"/>
      </w:pPr>
      <w:r w:rsidRPr="0070467F">
        <w:rPr>
          <w:rFonts w:hint="eastAsia"/>
        </w:rPr>
        <w:t>void forward_convolutional_layer(convolutional_layer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int out_h = convolutional_out_height(l);</w:t>
      </w:r>
    </w:p>
    <w:p w:rsidR="0070467F" w:rsidRPr="0070467F" w:rsidRDefault="0070467F" w:rsidP="0070467F">
      <w:pPr>
        <w:pStyle w:val="aff9"/>
        <w:ind w:left="420" w:right="420"/>
      </w:pPr>
      <w:r w:rsidRPr="0070467F">
        <w:rPr>
          <w:rFonts w:hint="eastAsia"/>
        </w:rPr>
        <w:t xml:space="preserve">    int out_w = convolutional_out_width(l);</w:t>
      </w:r>
    </w:p>
    <w:p w:rsidR="0070467F" w:rsidRPr="0070467F" w:rsidRDefault="0070467F" w:rsidP="0070467F">
      <w:pPr>
        <w:pStyle w:val="aff9"/>
        <w:ind w:left="420" w:right="420"/>
      </w:pPr>
      <w:r w:rsidRPr="0070467F">
        <w:rPr>
          <w:rFonts w:hint="eastAsia"/>
        </w:rPr>
        <w:t xml:space="preserve">    int i;</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fill_cpu(l.outputs*l.batch, 0, l.output,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if(l.xnor){</w:t>
      </w:r>
    </w:p>
    <w:p w:rsidR="0070467F" w:rsidRPr="0070467F" w:rsidRDefault="0070467F" w:rsidP="0070467F">
      <w:pPr>
        <w:pStyle w:val="aff9"/>
        <w:ind w:left="420" w:right="420"/>
      </w:pPr>
      <w:r w:rsidRPr="0070467F">
        <w:rPr>
          <w:rFonts w:hint="eastAsia"/>
        </w:rPr>
        <w:t xml:space="preserve">        binarize_weights(l.weights, l.n, l.c*l.size*l.size, l.binary_weights);</w:t>
      </w:r>
    </w:p>
    <w:p w:rsidR="0070467F" w:rsidRPr="0070467F" w:rsidRDefault="0070467F" w:rsidP="0070467F">
      <w:pPr>
        <w:pStyle w:val="aff9"/>
        <w:ind w:left="420" w:right="420"/>
      </w:pPr>
      <w:r w:rsidRPr="0070467F">
        <w:rPr>
          <w:rFonts w:hint="eastAsia"/>
        </w:rPr>
        <w:t xml:space="preserve">        swap_binary(&amp;l);</w:t>
      </w:r>
    </w:p>
    <w:p w:rsidR="0070467F" w:rsidRPr="0070467F" w:rsidRDefault="0070467F" w:rsidP="0070467F">
      <w:pPr>
        <w:pStyle w:val="aff9"/>
        <w:ind w:left="420" w:right="420"/>
      </w:pPr>
      <w:r w:rsidRPr="0070467F">
        <w:rPr>
          <w:rFonts w:hint="eastAsia"/>
        </w:rPr>
        <w:t xml:space="preserve">        binarize_cpu(state.input, l.c*l.h*l.w*l.batch, l.binary_input);</w:t>
      </w:r>
    </w:p>
    <w:p w:rsidR="0070467F" w:rsidRPr="0070467F" w:rsidRDefault="0070467F" w:rsidP="0070467F">
      <w:pPr>
        <w:pStyle w:val="aff9"/>
        <w:ind w:left="420" w:right="420"/>
      </w:pPr>
      <w:r w:rsidRPr="0070467F">
        <w:rPr>
          <w:rFonts w:hint="eastAsia"/>
        </w:rPr>
        <w:t xml:space="preserve">        state.input = l.binary_input;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int m = l.n;</w:t>
      </w:r>
    </w:p>
    <w:p w:rsidR="0070467F" w:rsidRPr="0070467F" w:rsidRDefault="0070467F" w:rsidP="0070467F">
      <w:pPr>
        <w:pStyle w:val="aff9"/>
        <w:ind w:left="420" w:right="420"/>
      </w:pPr>
      <w:r w:rsidRPr="0070467F">
        <w:rPr>
          <w:rFonts w:hint="eastAsia"/>
        </w:rPr>
        <w:t xml:space="preserve">    int k = l.size*l.size*l.c;</w:t>
      </w:r>
    </w:p>
    <w:p w:rsidR="0070467F" w:rsidRPr="0070467F" w:rsidRDefault="0070467F" w:rsidP="0070467F">
      <w:pPr>
        <w:pStyle w:val="aff9"/>
        <w:ind w:left="420" w:right="420"/>
      </w:pPr>
      <w:r w:rsidRPr="0070467F">
        <w:rPr>
          <w:rFonts w:hint="eastAsia"/>
        </w:rPr>
        <w:t xml:space="preserve">    int n = out_h*out_w;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lastRenderedPageBreak/>
        <w:t xml:space="preserve">    float *a = l.weights;</w:t>
      </w:r>
    </w:p>
    <w:p w:rsidR="0070467F" w:rsidRPr="0070467F" w:rsidRDefault="0070467F" w:rsidP="0070467F">
      <w:pPr>
        <w:pStyle w:val="aff9"/>
        <w:ind w:left="420" w:right="420"/>
      </w:pPr>
      <w:r w:rsidRPr="0070467F">
        <w:rPr>
          <w:rFonts w:hint="eastAsia"/>
        </w:rPr>
        <w:t xml:space="preserve">    float *b = state.workspace;</w:t>
      </w:r>
    </w:p>
    <w:p w:rsidR="0070467F" w:rsidRPr="0070467F" w:rsidRDefault="0070467F" w:rsidP="0070467F">
      <w:pPr>
        <w:pStyle w:val="aff9"/>
        <w:ind w:left="420" w:right="420"/>
      </w:pPr>
      <w:r w:rsidRPr="0070467F">
        <w:rPr>
          <w:rFonts w:hint="eastAsia"/>
        </w:rPr>
        <w:t xml:space="preserve">    float *c = l.output;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for(i = 0; i &lt; l.batch; ++i){</w:t>
      </w:r>
    </w:p>
    <w:p w:rsidR="0070467F" w:rsidRPr="0070467F" w:rsidRDefault="0070467F" w:rsidP="0070467F">
      <w:pPr>
        <w:pStyle w:val="aff9"/>
        <w:ind w:left="420" w:right="420"/>
      </w:pPr>
      <w:r w:rsidRPr="0070467F">
        <w:rPr>
          <w:rFonts w:hint="eastAsia"/>
        </w:rPr>
        <w:t xml:space="preserve">        im2col_cpu(state.input, l.c, l.h, l.w, </w:t>
      </w:r>
    </w:p>
    <w:p w:rsidR="0070467F" w:rsidRPr="0070467F" w:rsidRDefault="0070467F" w:rsidP="0070467F">
      <w:pPr>
        <w:pStyle w:val="aff9"/>
        <w:ind w:left="420" w:right="420"/>
      </w:pPr>
      <w:r w:rsidRPr="0070467F">
        <w:rPr>
          <w:rFonts w:hint="eastAsia"/>
        </w:rPr>
        <w:t xml:space="preserve">                l.size, l.stride, l.pad, b);</w:t>
      </w:r>
    </w:p>
    <w:p w:rsidR="0070467F" w:rsidRPr="0070467F" w:rsidRDefault="0070467F" w:rsidP="0070467F">
      <w:pPr>
        <w:pStyle w:val="aff9"/>
        <w:ind w:left="420" w:right="420"/>
      </w:pPr>
      <w:r w:rsidRPr="0070467F">
        <w:rPr>
          <w:rFonts w:hint="eastAsia"/>
        </w:rPr>
        <w:t xml:space="preserve">        gemm(0,0,m,n,k,1,a,k,b,n,1,c,n);</w:t>
      </w:r>
    </w:p>
    <w:p w:rsidR="0070467F" w:rsidRPr="0070467F" w:rsidRDefault="0070467F" w:rsidP="0070467F">
      <w:pPr>
        <w:pStyle w:val="aff9"/>
        <w:ind w:left="420" w:right="420"/>
      </w:pPr>
      <w:r w:rsidRPr="0070467F">
        <w:rPr>
          <w:rFonts w:hint="eastAsia"/>
        </w:rPr>
        <w:t xml:space="preserve">        c += n*m;</w:t>
      </w:r>
    </w:p>
    <w:p w:rsidR="0070467F" w:rsidRPr="0070467F" w:rsidRDefault="0070467F" w:rsidP="0070467F">
      <w:pPr>
        <w:pStyle w:val="aff9"/>
        <w:ind w:left="420" w:right="420"/>
      </w:pPr>
      <w:r w:rsidRPr="0070467F">
        <w:rPr>
          <w:rFonts w:hint="eastAsia"/>
        </w:rPr>
        <w:t xml:space="preserve">        state.input += l.c*l.h*l.w;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if(l.batch_normalize){</w:t>
      </w:r>
    </w:p>
    <w:p w:rsidR="0070467F" w:rsidRPr="0070467F" w:rsidRDefault="0070467F" w:rsidP="0070467F">
      <w:pPr>
        <w:pStyle w:val="aff9"/>
        <w:ind w:left="420" w:right="420"/>
      </w:pPr>
      <w:r w:rsidRPr="0070467F">
        <w:rPr>
          <w:rFonts w:hint="eastAsia"/>
        </w:rPr>
        <w:t xml:space="preserve">        forward_batchnorm_layer(l, state);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add_bias(l.output, l.biases, l.batch, l.n, out_h*out_w);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activate_array(l.output, m*n*l.batch, l.activation);</w:t>
      </w:r>
    </w:p>
    <w:p w:rsidR="0070467F" w:rsidRPr="0070467F" w:rsidRDefault="0070467F" w:rsidP="0070467F">
      <w:pPr>
        <w:pStyle w:val="aff9"/>
        <w:ind w:left="420" w:right="420"/>
      </w:pPr>
      <w:r w:rsidRPr="0070467F">
        <w:rPr>
          <w:rFonts w:hint="eastAsia"/>
        </w:rPr>
        <w:t xml:space="preserve">    if(l.binary || l.xnor) swap_binary(&amp;l);</w:t>
      </w:r>
    </w:p>
    <w:p w:rsidR="0070467F" w:rsidRPr="0070467F" w:rsidRDefault="0070467F" w:rsidP="00B6390A">
      <w:pPr>
        <w:pStyle w:val="aff9"/>
        <w:ind w:left="420" w:right="420"/>
      </w:pPr>
      <w:r w:rsidRPr="0070467F">
        <w:rPr>
          <w:rFonts w:hint="eastAsia"/>
        </w:rPr>
        <w:t>}</w:t>
      </w:r>
    </w:p>
    <w:p w:rsidR="0070467F" w:rsidRPr="0070467F" w:rsidRDefault="0070467F" w:rsidP="00B6390A">
      <w:pPr>
        <w:pStyle w:val="a5"/>
      </w:pPr>
      <w:r w:rsidRPr="0070467F">
        <w:rPr>
          <w:rFonts w:hint="eastAsia"/>
        </w:rPr>
        <w:t>反向传播，返回loss</w:t>
      </w:r>
      <w:r w:rsidR="00090E98">
        <w:rPr>
          <w:rFonts w:hint="eastAsia"/>
        </w:rPr>
        <w:t>，</w:t>
      </w:r>
      <w:r w:rsidRPr="0070467F">
        <w:rPr>
          <w:rFonts w:hint="eastAsia"/>
        </w:rPr>
        <w:t>调节卷积层权重：</w:t>
      </w:r>
    </w:p>
    <w:p w:rsidR="0070467F" w:rsidRPr="0070467F" w:rsidRDefault="0070467F" w:rsidP="0070467F">
      <w:pPr>
        <w:pStyle w:val="aff9"/>
        <w:ind w:left="420" w:right="420"/>
      </w:pPr>
      <w:r w:rsidRPr="0070467F">
        <w:rPr>
          <w:rFonts w:hint="eastAsia"/>
        </w:rPr>
        <w:t>void backward_convolutional_layer(convolutional_layer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int i;</w:t>
      </w:r>
    </w:p>
    <w:p w:rsidR="0070467F" w:rsidRPr="0070467F" w:rsidRDefault="0070467F" w:rsidP="0070467F">
      <w:pPr>
        <w:pStyle w:val="aff9"/>
        <w:ind w:left="420" w:right="420"/>
      </w:pPr>
      <w:r w:rsidRPr="0070467F">
        <w:rPr>
          <w:rFonts w:hint="eastAsia"/>
        </w:rPr>
        <w:t xml:space="preserve">    int m = l.n;</w:t>
      </w:r>
    </w:p>
    <w:p w:rsidR="0070467F" w:rsidRPr="0070467F" w:rsidRDefault="0070467F" w:rsidP="0070467F">
      <w:pPr>
        <w:pStyle w:val="aff9"/>
        <w:ind w:left="420" w:right="420"/>
      </w:pPr>
      <w:r w:rsidRPr="0070467F">
        <w:rPr>
          <w:rFonts w:hint="eastAsia"/>
        </w:rPr>
        <w:t xml:space="preserve">    int n = l.size*l.size*l.c;</w:t>
      </w:r>
    </w:p>
    <w:p w:rsidR="0070467F" w:rsidRPr="0070467F" w:rsidRDefault="0070467F" w:rsidP="0070467F">
      <w:pPr>
        <w:pStyle w:val="aff9"/>
        <w:ind w:left="420" w:right="420"/>
      </w:pPr>
      <w:r w:rsidRPr="0070467F">
        <w:rPr>
          <w:rFonts w:hint="eastAsia"/>
        </w:rPr>
        <w:t xml:space="preserve">    int k = convolutional_out_height(l)*</w:t>
      </w:r>
    </w:p>
    <w:p w:rsidR="0070467F" w:rsidRPr="0070467F" w:rsidRDefault="0070467F" w:rsidP="0070467F">
      <w:pPr>
        <w:pStyle w:val="aff9"/>
        <w:ind w:left="420" w:right="420"/>
      </w:pPr>
      <w:r w:rsidRPr="0070467F">
        <w:rPr>
          <w:rFonts w:hint="eastAsia"/>
        </w:rPr>
        <w:t xml:space="preserve">        convolutional_out_width(l);</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gradient_array(l.output, m*k*l.batch, l.activation, l.delta);</w:t>
      </w:r>
    </w:p>
    <w:p w:rsidR="0070467F" w:rsidRPr="0070467F" w:rsidRDefault="0070467F" w:rsidP="0070467F">
      <w:pPr>
        <w:pStyle w:val="aff9"/>
        <w:ind w:left="420" w:right="420"/>
      </w:pPr>
      <w:r w:rsidRPr="0070467F">
        <w:rPr>
          <w:rFonts w:hint="eastAsia"/>
        </w:rPr>
        <w:t xml:space="preserve">    backward_bias(l.bias_updates, l.delta, l.batch, l.n, k);</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if(l.batch_normalize){</w:t>
      </w:r>
    </w:p>
    <w:p w:rsidR="0070467F" w:rsidRPr="0070467F" w:rsidRDefault="0070467F" w:rsidP="0070467F">
      <w:pPr>
        <w:pStyle w:val="aff9"/>
        <w:ind w:left="420" w:right="420"/>
      </w:pPr>
      <w:r w:rsidRPr="0070467F">
        <w:rPr>
          <w:rFonts w:hint="eastAsia"/>
        </w:rPr>
        <w:t xml:space="preserve">        backward_batchnorm_layer(l, state);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for(i = 0; i &lt; l.batch; ++i){</w:t>
      </w:r>
    </w:p>
    <w:p w:rsidR="0070467F" w:rsidRPr="0070467F" w:rsidRDefault="0070467F" w:rsidP="0070467F">
      <w:pPr>
        <w:pStyle w:val="aff9"/>
        <w:ind w:left="420" w:right="420"/>
      </w:pPr>
      <w:r w:rsidRPr="0070467F">
        <w:rPr>
          <w:rFonts w:hint="eastAsia"/>
        </w:rPr>
        <w:t xml:space="preserve">        float *a = l.delta + i*m*k;</w:t>
      </w:r>
    </w:p>
    <w:p w:rsidR="0070467F" w:rsidRPr="0070467F" w:rsidRDefault="0070467F" w:rsidP="0070467F">
      <w:pPr>
        <w:pStyle w:val="aff9"/>
        <w:ind w:left="420" w:right="420"/>
      </w:pPr>
      <w:r w:rsidRPr="0070467F">
        <w:rPr>
          <w:rFonts w:hint="eastAsia"/>
        </w:rPr>
        <w:t xml:space="preserve">        float *b = state.workspace;</w:t>
      </w:r>
    </w:p>
    <w:p w:rsidR="0070467F" w:rsidRPr="0070467F" w:rsidRDefault="0070467F" w:rsidP="0070467F">
      <w:pPr>
        <w:pStyle w:val="aff9"/>
        <w:ind w:left="420" w:right="420"/>
      </w:pPr>
      <w:r w:rsidRPr="0070467F">
        <w:rPr>
          <w:rFonts w:hint="eastAsia"/>
        </w:rPr>
        <w:t xml:space="preserve">        float *c = l.weight_updates;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float *im = state.input+i*l.c*l.h*l.w;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im2col_cpu(im, l.c, l.h, l.w, </w:t>
      </w:r>
    </w:p>
    <w:p w:rsidR="0070467F" w:rsidRPr="0070467F" w:rsidRDefault="0070467F" w:rsidP="0070467F">
      <w:pPr>
        <w:pStyle w:val="aff9"/>
        <w:ind w:left="420" w:right="420"/>
      </w:pPr>
      <w:r w:rsidRPr="0070467F">
        <w:rPr>
          <w:rFonts w:hint="eastAsia"/>
        </w:rPr>
        <w:t xml:space="preserve">                l.size, l.stride, l.pad, b);</w:t>
      </w:r>
    </w:p>
    <w:p w:rsidR="0070467F" w:rsidRPr="0070467F" w:rsidRDefault="0070467F" w:rsidP="0070467F">
      <w:pPr>
        <w:pStyle w:val="aff9"/>
        <w:ind w:left="420" w:right="420"/>
      </w:pPr>
      <w:r w:rsidRPr="0070467F">
        <w:rPr>
          <w:rFonts w:hint="eastAsia"/>
        </w:rPr>
        <w:t xml:space="preserve">        gemm(0,1,m,n,k,1,a,k,b,k,1,c,n);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if(state.delta){</w:t>
      </w:r>
    </w:p>
    <w:p w:rsidR="0070467F" w:rsidRPr="0070467F" w:rsidRDefault="0070467F" w:rsidP="0070467F">
      <w:pPr>
        <w:pStyle w:val="aff9"/>
        <w:ind w:left="420" w:right="420"/>
      </w:pPr>
      <w:r w:rsidRPr="0070467F">
        <w:rPr>
          <w:rFonts w:hint="eastAsia"/>
        </w:rPr>
        <w:t xml:space="preserve">            a = l.weights;</w:t>
      </w:r>
    </w:p>
    <w:p w:rsidR="0070467F" w:rsidRPr="0070467F" w:rsidRDefault="0070467F" w:rsidP="0070467F">
      <w:pPr>
        <w:pStyle w:val="aff9"/>
        <w:ind w:left="420" w:right="420"/>
      </w:pPr>
      <w:r w:rsidRPr="0070467F">
        <w:rPr>
          <w:rFonts w:hint="eastAsia"/>
        </w:rPr>
        <w:t xml:space="preserve">            b = l.delta + i*m*k;</w:t>
      </w:r>
    </w:p>
    <w:p w:rsidR="0070467F" w:rsidRPr="0070467F" w:rsidRDefault="0070467F" w:rsidP="0070467F">
      <w:pPr>
        <w:pStyle w:val="aff9"/>
        <w:ind w:left="420" w:right="420"/>
      </w:pPr>
      <w:r w:rsidRPr="0070467F">
        <w:rPr>
          <w:rFonts w:hint="eastAsia"/>
        </w:rPr>
        <w:t xml:space="preserve">            c = state.workspace;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gemm(1,0,n,k,m,1,a,n,b,k,0,c,k);</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col2im_cpu(state.workspace, l.c,  l.h,  l.w,  l.size,  l.stride, l.pad, state.delta+i*l.c*l.h*l.w);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lastRenderedPageBreak/>
        <w:t xml:space="preserve">    }</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5"/>
      </w:pPr>
      <w:r w:rsidRPr="0070467F">
        <w:rPr>
          <w:rFonts w:hint="eastAsia"/>
        </w:rPr>
        <w:t xml:space="preserve"> </w:t>
      </w:r>
    </w:p>
    <w:p w:rsidR="0070467F" w:rsidRPr="0070467F" w:rsidRDefault="0070467F" w:rsidP="0070467F">
      <w:pPr>
        <w:pStyle w:val="3"/>
      </w:pPr>
      <w:bookmarkStart w:id="33" w:name="_Toc513081730"/>
      <w:r w:rsidRPr="0070467F">
        <w:rPr>
          <w:rFonts w:hint="eastAsia"/>
        </w:rPr>
        <w:t>池化层</w:t>
      </w:r>
      <w:bookmarkEnd w:id="33"/>
    </w:p>
    <w:p w:rsidR="0070467F" w:rsidRPr="0070467F" w:rsidRDefault="0070467F" w:rsidP="0070467F">
      <w:pPr>
        <w:pStyle w:val="a5"/>
      </w:pPr>
      <w:r w:rsidRPr="0070467F">
        <w:rPr>
          <w:rFonts w:hint="eastAsia"/>
        </w:rPr>
        <w:t>主流的池化层有</w:t>
      </w:r>
      <w:r w:rsidR="00331E45">
        <w:rPr>
          <w:rFonts w:hint="eastAsia"/>
        </w:rPr>
        <w:t>M</w:t>
      </w:r>
      <w:r w:rsidRPr="0070467F">
        <w:rPr>
          <w:rFonts w:hint="eastAsia"/>
        </w:rPr>
        <w:t>ax pooling</w:t>
      </w:r>
      <w:r w:rsidR="00442D74">
        <w:rPr>
          <w:rFonts w:hint="eastAsia"/>
        </w:rPr>
        <w:t>(最大值池化层)</w:t>
      </w:r>
      <w:r w:rsidRPr="0070467F">
        <w:rPr>
          <w:rFonts w:hint="eastAsia"/>
        </w:rPr>
        <w:t>与</w:t>
      </w:r>
      <w:r w:rsidR="00331E45">
        <w:rPr>
          <w:rFonts w:hint="eastAsia"/>
        </w:rPr>
        <w:t>M</w:t>
      </w:r>
      <w:r w:rsidRPr="0070467F">
        <w:rPr>
          <w:rFonts w:hint="eastAsia"/>
        </w:rPr>
        <w:t>ean pooling</w:t>
      </w:r>
      <w:r w:rsidR="00442D74">
        <w:rPr>
          <w:rFonts w:hint="eastAsia"/>
        </w:rPr>
        <w:t>（平均值池化层）</w:t>
      </w:r>
      <w:r w:rsidRPr="0070467F">
        <w:rPr>
          <w:rFonts w:hint="eastAsia"/>
        </w:rPr>
        <w:t>，无论</w:t>
      </w:r>
      <w:r w:rsidR="00331E45">
        <w:rPr>
          <w:rFonts w:hint="eastAsia"/>
        </w:rPr>
        <w:t>哪一个</w:t>
      </w:r>
      <w:r w:rsidRPr="0070467F">
        <w:rPr>
          <w:rFonts w:hint="eastAsia"/>
        </w:rPr>
        <w:t>，都没有需要</w:t>
      </w:r>
      <w:r w:rsidR="00FC0E67">
        <w:rPr>
          <w:rFonts w:hint="eastAsia"/>
        </w:rPr>
        <w:t>保存的卷积核，也就是权重</w:t>
      </w:r>
      <w:r w:rsidR="00372A6A" w:rsidRPr="00372A6A">
        <w:rPr>
          <w:rStyle w:val="affc"/>
          <w:rFonts w:hint="eastAsia"/>
        </w:rPr>
        <w:t>[9]</w:t>
      </w:r>
      <w:r w:rsidRPr="0070467F">
        <w:rPr>
          <w:rFonts w:hint="eastAsia"/>
        </w:rPr>
        <w:t>。所以，在卷积神经网络的训练中，</w:t>
      </w:r>
      <w:r w:rsidR="00575F96">
        <w:rPr>
          <w:rFonts w:hint="eastAsia"/>
        </w:rPr>
        <w:t>池化</w:t>
      </w:r>
      <w:r w:rsidRPr="0070467F">
        <w:rPr>
          <w:rFonts w:hint="eastAsia"/>
        </w:rPr>
        <w:t>层需要做的仅仅是将</w:t>
      </w:r>
      <w:r w:rsidR="00F050CA">
        <w:rPr>
          <w:rFonts w:hint="eastAsia"/>
        </w:rPr>
        <w:t>特征图压缩</w:t>
      </w:r>
      <w:r w:rsidRPr="0070467F">
        <w:rPr>
          <w:rFonts w:hint="eastAsia"/>
        </w:rPr>
        <w:t>传递到上一层，而没有梯度的计算</w:t>
      </w:r>
      <w:r w:rsidR="00372A6A" w:rsidRPr="00372A6A">
        <w:rPr>
          <w:rStyle w:val="affc"/>
          <w:rFonts w:hint="eastAsia"/>
        </w:rPr>
        <w:t>[10]</w:t>
      </w:r>
      <w:r w:rsidRPr="0070467F">
        <w:rPr>
          <w:rFonts w:hint="eastAsia"/>
        </w:rPr>
        <w:t>。</w:t>
      </w:r>
    </w:p>
    <w:p w:rsidR="0070467F" w:rsidRPr="0070467F" w:rsidRDefault="0070467F" w:rsidP="0070467F">
      <w:pPr>
        <w:pStyle w:val="a5"/>
      </w:pPr>
      <w:r w:rsidRPr="0070467F">
        <w:rPr>
          <w:rFonts w:hint="eastAsia"/>
        </w:rPr>
        <w:t>（1）</w:t>
      </w:r>
      <w:r w:rsidR="00A43A8A">
        <w:rPr>
          <w:rFonts w:hint="eastAsia"/>
        </w:rPr>
        <w:t>M</w:t>
      </w:r>
      <w:r w:rsidRPr="0070467F">
        <w:rPr>
          <w:rFonts w:hint="eastAsia"/>
        </w:rPr>
        <w:t>ax pooling层：</w:t>
      </w:r>
      <w:r w:rsidR="006D60A7">
        <w:rPr>
          <w:rFonts w:hint="eastAsia"/>
        </w:rPr>
        <w:t>在输入从特征图上，以2*2的筛选区域范围找到最大值输出，筛选区域挪动的步长为2。</w:t>
      </w:r>
      <w:r w:rsidR="006D60A7" w:rsidRPr="0070467F">
        <w:t xml:space="preserve"> </w:t>
      </w:r>
    </w:p>
    <w:p w:rsidR="0070467F" w:rsidRDefault="0070467F" w:rsidP="0070467F">
      <w:pPr>
        <w:pStyle w:val="a5"/>
      </w:pPr>
      <w:r w:rsidRPr="0070467F">
        <w:rPr>
          <w:rFonts w:hint="eastAsia"/>
        </w:rPr>
        <w:t>（2）</w:t>
      </w:r>
      <w:r w:rsidR="00A43A8A">
        <w:rPr>
          <w:rFonts w:hint="eastAsia"/>
        </w:rPr>
        <w:t>M</w:t>
      </w:r>
      <w:r w:rsidRPr="0070467F">
        <w:rPr>
          <w:rFonts w:hint="eastAsia"/>
        </w:rPr>
        <w:t>ean pooling层：</w:t>
      </w:r>
      <w:r w:rsidR="002F5246" w:rsidRPr="002F5246">
        <w:rPr>
          <w:rFonts w:hint="eastAsia"/>
        </w:rPr>
        <w:t>在输入从特征图上，以2*2的筛选区域范围</w:t>
      </w:r>
      <w:r w:rsidR="002F5246">
        <w:rPr>
          <w:rFonts w:hint="eastAsia"/>
        </w:rPr>
        <w:t>求平均值</w:t>
      </w:r>
      <w:r w:rsidR="002F5246" w:rsidRPr="002F5246">
        <w:rPr>
          <w:rFonts w:hint="eastAsia"/>
        </w:rPr>
        <w:t>输出，筛选区域挪动的步长为2。</w:t>
      </w:r>
    </w:p>
    <w:p w:rsidR="00C10F67" w:rsidRDefault="00C10F67" w:rsidP="0070467F">
      <w:pPr>
        <w:pStyle w:val="a5"/>
      </w:pPr>
      <w:r>
        <w:rPr>
          <w:rFonts w:hint="eastAsia"/>
        </w:rPr>
        <w:t>以上筛选区域大小和步长都是可以通过超参数调节的。</w:t>
      </w:r>
    </w:p>
    <w:p w:rsidR="002F5246" w:rsidRPr="0070467F" w:rsidRDefault="002F5246" w:rsidP="0070467F">
      <w:pPr>
        <w:pStyle w:val="a5"/>
      </w:pPr>
      <w:r>
        <w:rPr>
          <w:rFonts w:hint="eastAsia"/>
        </w:rPr>
        <w:t>以学术界前辈的经验来看，Max pooling要比Mean pooling更有效。</w:t>
      </w:r>
    </w:p>
    <w:p w:rsidR="00461D85" w:rsidRDefault="0070467F" w:rsidP="00461D85">
      <w:pPr>
        <w:pStyle w:val="a5"/>
      </w:pPr>
      <w:r w:rsidRPr="0070467F">
        <w:rPr>
          <w:rFonts w:hint="eastAsia"/>
        </w:rPr>
        <w:t>YOLO</w:t>
      </w:r>
      <w:r w:rsidR="00656E7E">
        <w:rPr>
          <w:rFonts w:hint="eastAsia"/>
        </w:rPr>
        <w:t>中采用的就</w:t>
      </w:r>
      <w:r w:rsidRPr="0070467F">
        <w:rPr>
          <w:rFonts w:hint="eastAsia"/>
        </w:rPr>
        <w:t>是</w:t>
      </w:r>
      <w:r w:rsidR="00B80305">
        <w:rPr>
          <w:rFonts w:hint="eastAsia"/>
        </w:rPr>
        <w:t>M</w:t>
      </w:r>
      <w:r w:rsidRPr="0070467F">
        <w:rPr>
          <w:rFonts w:hint="eastAsia"/>
        </w:rPr>
        <w:t>ax pooling。</w:t>
      </w:r>
    </w:p>
    <w:p w:rsidR="00461D85" w:rsidRPr="00461D85" w:rsidRDefault="00FF66A3" w:rsidP="00461D85">
      <w:pPr>
        <w:pStyle w:val="a5"/>
        <w:ind w:firstLineChars="0" w:firstLine="0"/>
      </w:pPr>
      <w:r>
        <w:pict>
          <v:shape id="_x0000_i1033" type="#_x0000_t75" style="width:453.05pt;height:168.45pt">
            <v:imagedata r:id="rId30" o:title="maxpool"/>
          </v:shape>
        </w:pict>
      </w:r>
    </w:p>
    <w:p w:rsidR="00461D85" w:rsidRDefault="00461D85" w:rsidP="00461D85">
      <w:pPr>
        <w:pStyle w:val="affd"/>
      </w:pPr>
      <w:r w:rsidRPr="0070467F">
        <w:rPr>
          <w:rFonts w:hint="eastAsia"/>
        </w:rPr>
        <w:t>图</w:t>
      </w:r>
      <w:r>
        <w:rPr>
          <w:rFonts w:hint="eastAsia"/>
        </w:rPr>
        <w:t>4-3</w:t>
      </w:r>
      <w:r w:rsidRPr="0070467F">
        <w:rPr>
          <w:rFonts w:hint="eastAsia"/>
        </w:rPr>
        <w:t>：</w:t>
      </w:r>
      <w:r>
        <w:rPr>
          <w:rFonts w:hint="eastAsia"/>
        </w:rPr>
        <w:t>Max P</w:t>
      </w:r>
      <w:r w:rsidRPr="0070467F">
        <w:rPr>
          <w:rFonts w:hint="eastAsia"/>
        </w:rPr>
        <w:t xml:space="preserve">ooling </w:t>
      </w:r>
    </w:p>
    <w:p w:rsidR="0070467F" w:rsidRPr="0070467F" w:rsidRDefault="00461D85" w:rsidP="00C31CD0">
      <w:pPr>
        <w:pStyle w:val="a5"/>
      </w:pPr>
      <w:r>
        <w:t>如图</w:t>
      </w:r>
      <w:r>
        <w:rPr>
          <w:rFonts w:hint="eastAsia"/>
        </w:rPr>
        <w:t>4-3，池化层的运算是从输入特征图的左上角开始，依照步长，分别向右向下选取与特定大小的区域，取该区域最大值，最后得到一个新的特征图作为池化层的输出，与卷积层不同，特征图的大小取决于选取区域的大小和步长两个因素。</w:t>
      </w:r>
    </w:p>
    <w:p w:rsidR="0070467F" w:rsidRPr="0070467F" w:rsidRDefault="0070467F" w:rsidP="0070467F">
      <w:pPr>
        <w:pStyle w:val="a5"/>
      </w:pPr>
      <w:r w:rsidRPr="0070467F">
        <w:rPr>
          <w:rFonts w:hint="eastAsia"/>
        </w:rPr>
        <w:t>创建池化层</w:t>
      </w:r>
    </w:p>
    <w:p w:rsidR="0070467F" w:rsidRPr="0070467F" w:rsidRDefault="0070467F" w:rsidP="0070467F">
      <w:pPr>
        <w:pStyle w:val="aff9"/>
        <w:ind w:left="420" w:right="420"/>
      </w:pPr>
      <w:r w:rsidRPr="0070467F">
        <w:rPr>
          <w:rFonts w:hint="eastAsia"/>
        </w:rPr>
        <w:t>maxpool_layer make_maxpool_layer(int batch, int h, int w, int c, int size, int stride, int padding)</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maxpool_layer l = {0};</w:t>
      </w:r>
    </w:p>
    <w:p w:rsidR="0070467F" w:rsidRPr="0070467F" w:rsidRDefault="0070467F" w:rsidP="0070467F">
      <w:pPr>
        <w:pStyle w:val="aff9"/>
        <w:ind w:left="420" w:right="420"/>
      </w:pPr>
      <w:r w:rsidRPr="0070467F">
        <w:rPr>
          <w:rFonts w:hint="eastAsia"/>
        </w:rPr>
        <w:t xml:space="preserve">    l.type = MAXPOOL;</w:t>
      </w:r>
    </w:p>
    <w:p w:rsidR="0070467F" w:rsidRPr="0070467F" w:rsidRDefault="0070467F" w:rsidP="0070467F">
      <w:pPr>
        <w:pStyle w:val="aff9"/>
        <w:ind w:left="420" w:right="420"/>
      </w:pPr>
      <w:r w:rsidRPr="0070467F">
        <w:rPr>
          <w:rFonts w:hint="eastAsia"/>
        </w:rPr>
        <w:t xml:space="preserve">    l.batch = batch;</w:t>
      </w:r>
    </w:p>
    <w:p w:rsidR="0070467F" w:rsidRPr="0070467F" w:rsidRDefault="0070467F" w:rsidP="0070467F">
      <w:pPr>
        <w:pStyle w:val="aff9"/>
        <w:ind w:left="420" w:right="420"/>
      </w:pPr>
      <w:r w:rsidRPr="0070467F">
        <w:rPr>
          <w:rFonts w:hint="eastAsia"/>
        </w:rPr>
        <w:t xml:space="preserve">    l.h = h;</w:t>
      </w:r>
    </w:p>
    <w:p w:rsidR="0070467F" w:rsidRPr="0070467F" w:rsidRDefault="0070467F" w:rsidP="0070467F">
      <w:pPr>
        <w:pStyle w:val="aff9"/>
        <w:ind w:left="420" w:right="420"/>
      </w:pPr>
      <w:r w:rsidRPr="0070467F">
        <w:rPr>
          <w:rFonts w:hint="eastAsia"/>
        </w:rPr>
        <w:t xml:space="preserve">    l.w = w;</w:t>
      </w:r>
    </w:p>
    <w:p w:rsidR="0070467F" w:rsidRPr="0070467F" w:rsidRDefault="0070467F" w:rsidP="0070467F">
      <w:pPr>
        <w:pStyle w:val="aff9"/>
        <w:ind w:left="420" w:right="420"/>
      </w:pPr>
      <w:r w:rsidRPr="0070467F">
        <w:rPr>
          <w:rFonts w:hint="eastAsia"/>
        </w:rPr>
        <w:t xml:space="preserve">    l.c = c;</w:t>
      </w:r>
    </w:p>
    <w:p w:rsidR="0070467F" w:rsidRPr="0070467F" w:rsidRDefault="0070467F" w:rsidP="0070467F">
      <w:pPr>
        <w:pStyle w:val="aff9"/>
        <w:ind w:left="420" w:right="420"/>
      </w:pPr>
      <w:r w:rsidRPr="0070467F">
        <w:rPr>
          <w:rFonts w:hint="eastAsia"/>
        </w:rPr>
        <w:t xml:space="preserve">    l.pad = padding;</w:t>
      </w:r>
    </w:p>
    <w:p w:rsidR="0070467F" w:rsidRPr="0070467F" w:rsidRDefault="0070467F" w:rsidP="0070467F">
      <w:pPr>
        <w:pStyle w:val="aff9"/>
        <w:ind w:left="420" w:right="420"/>
      </w:pPr>
      <w:r w:rsidRPr="0070467F">
        <w:rPr>
          <w:rFonts w:hint="eastAsia"/>
        </w:rPr>
        <w:t xml:space="preserve">    l.out_w = (w + 2*padding)/stride;</w:t>
      </w:r>
    </w:p>
    <w:p w:rsidR="0070467F" w:rsidRPr="0070467F" w:rsidRDefault="0070467F" w:rsidP="0070467F">
      <w:pPr>
        <w:pStyle w:val="aff9"/>
        <w:ind w:left="420" w:right="420"/>
      </w:pPr>
      <w:r w:rsidRPr="0070467F">
        <w:rPr>
          <w:rFonts w:hint="eastAsia"/>
        </w:rPr>
        <w:t xml:space="preserve">    l.out_h = (h + 2*padding)/stride;</w:t>
      </w:r>
    </w:p>
    <w:p w:rsidR="0070467F" w:rsidRPr="0070467F" w:rsidRDefault="0070467F" w:rsidP="0070467F">
      <w:pPr>
        <w:pStyle w:val="aff9"/>
        <w:ind w:left="420" w:right="420"/>
      </w:pPr>
      <w:r w:rsidRPr="0070467F">
        <w:rPr>
          <w:rFonts w:hint="eastAsia"/>
        </w:rPr>
        <w:t xml:space="preserve">    l.out_c = c;</w:t>
      </w:r>
    </w:p>
    <w:p w:rsidR="0070467F" w:rsidRPr="0070467F" w:rsidRDefault="0070467F" w:rsidP="0070467F">
      <w:pPr>
        <w:pStyle w:val="aff9"/>
        <w:ind w:left="420" w:right="420"/>
      </w:pPr>
      <w:r w:rsidRPr="0070467F">
        <w:rPr>
          <w:rFonts w:hint="eastAsia"/>
        </w:rPr>
        <w:lastRenderedPageBreak/>
        <w:t xml:space="preserve">    l.outputs = l.out_h * l.out_w * l.out_c;</w:t>
      </w:r>
    </w:p>
    <w:p w:rsidR="0070467F" w:rsidRPr="0070467F" w:rsidRDefault="0070467F" w:rsidP="0070467F">
      <w:pPr>
        <w:pStyle w:val="aff9"/>
        <w:ind w:left="420" w:right="420"/>
      </w:pPr>
      <w:r w:rsidRPr="0070467F">
        <w:rPr>
          <w:rFonts w:hint="eastAsia"/>
        </w:rPr>
        <w:t xml:space="preserve">    l.inputs = h*w*c;</w:t>
      </w:r>
    </w:p>
    <w:p w:rsidR="0070467F" w:rsidRPr="0070467F" w:rsidRDefault="0070467F" w:rsidP="0070467F">
      <w:pPr>
        <w:pStyle w:val="aff9"/>
        <w:ind w:left="420" w:right="420"/>
      </w:pPr>
      <w:r w:rsidRPr="0070467F">
        <w:rPr>
          <w:rFonts w:hint="eastAsia"/>
        </w:rPr>
        <w:t xml:space="preserve">    l.size = size;</w:t>
      </w:r>
    </w:p>
    <w:p w:rsidR="0070467F" w:rsidRPr="0070467F" w:rsidRDefault="0070467F" w:rsidP="0070467F">
      <w:pPr>
        <w:pStyle w:val="aff9"/>
        <w:ind w:left="420" w:right="420"/>
      </w:pPr>
      <w:r w:rsidRPr="0070467F">
        <w:rPr>
          <w:rFonts w:hint="eastAsia"/>
        </w:rPr>
        <w:t xml:space="preserve">    l.stride = stride;</w:t>
      </w:r>
    </w:p>
    <w:p w:rsidR="0070467F" w:rsidRPr="0070467F" w:rsidRDefault="0070467F" w:rsidP="0070467F">
      <w:pPr>
        <w:pStyle w:val="aff9"/>
        <w:ind w:left="420" w:right="420"/>
      </w:pPr>
      <w:r w:rsidRPr="0070467F">
        <w:rPr>
          <w:rFonts w:hint="eastAsia"/>
        </w:rPr>
        <w:t xml:space="preserve">    int output_size = l.out_h * l.out_w * l.out_c * batch;</w:t>
      </w:r>
    </w:p>
    <w:p w:rsidR="0070467F" w:rsidRPr="0070467F" w:rsidRDefault="0070467F" w:rsidP="0070467F">
      <w:pPr>
        <w:pStyle w:val="aff9"/>
        <w:ind w:left="420" w:right="420"/>
      </w:pPr>
      <w:r w:rsidRPr="0070467F">
        <w:rPr>
          <w:rFonts w:hint="eastAsia"/>
        </w:rPr>
        <w:t xml:space="preserve">    l.indexes = calloc(output_size, sizeof(int));</w:t>
      </w:r>
    </w:p>
    <w:p w:rsidR="0070467F" w:rsidRPr="0070467F" w:rsidRDefault="0070467F" w:rsidP="0070467F">
      <w:pPr>
        <w:pStyle w:val="aff9"/>
        <w:ind w:left="420" w:right="420"/>
      </w:pPr>
      <w:r w:rsidRPr="0070467F">
        <w:rPr>
          <w:rFonts w:hint="eastAsia"/>
        </w:rPr>
        <w:t xml:space="preserve">    l.output =  calloc(output_size, sizeof(float));</w:t>
      </w:r>
    </w:p>
    <w:p w:rsidR="0070467F" w:rsidRPr="0070467F" w:rsidRDefault="0070467F" w:rsidP="0070467F">
      <w:pPr>
        <w:pStyle w:val="aff9"/>
        <w:ind w:left="420" w:right="420"/>
      </w:pPr>
      <w:r w:rsidRPr="0070467F">
        <w:rPr>
          <w:rFonts w:hint="eastAsia"/>
        </w:rPr>
        <w:t xml:space="preserve">    l.delta =   calloc(output_size, sizeof(float));</w:t>
      </w:r>
    </w:p>
    <w:p w:rsidR="0070467F" w:rsidRPr="0070467F" w:rsidRDefault="0070467F" w:rsidP="0070467F">
      <w:pPr>
        <w:pStyle w:val="aff9"/>
        <w:ind w:left="420" w:right="420"/>
      </w:pPr>
      <w:r w:rsidRPr="0070467F">
        <w:rPr>
          <w:rFonts w:hint="eastAsia"/>
        </w:rPr>
        <w:t xml:space="preserve">    l.forward = forward_maxpool_layer;</w:t>
      </w:r>
    </w:p>
    <w:p w:rsidR="0070467F" w:rsidRPr="0070467F" w:rsidRDefault="0070467F" w:rsidP="0070467F">
      <w:pPr>
        <w:pStyle w:val="aff9"/>
        <w:ind w:left="420" w:right="420"/>
      </w:pPr>
      <w:r w:rsidRPr="0070467F">
        <w:rPr>
          <w:rFonts w:hint="eastAsia"/>
        </w:rPr>
        <w:t xml:space="preserve">    l.backward = backward_maxpool_layer;</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t xml:space="preserve">    l.forward_gpu = forward_maxpool_layer_gpu;</w:t>
      </w:r>
    </w:p>
    <w:p w:rsidR="0070467F" w:rsidRPr="0070467F" w:rsidRDefault="0070467F" w:rsidP="0070467F">
      <w:pPr>
        <w:pStyle w:val="aff9"/>
        <w:ind w:left="420" w:right="420"/>
      </w:pPr>
      <w:r w:rsidRPr="0070467F">
        <w:rPr>
          <w:rFonts w:hint="eastAsia"/>
        </w:rPr>
        <w:t xml:space="preserve">    l.backward_gpu = backward_maxpool_layer_gpu;</w:t>
      </w:r>
    </w:p>
    <w:p w:rsidR="0070467F" w:rsidRPr="0070467F" w:rsidRDefault="0070467F" w:rsidP="0070467F">
      <w:pPr>
        <w:pStyle w:val="aff9"/>
        <w:ind w:left="420" w:right="420"/>
      </w:pPr>
      <w:r w:rsidRPr="0070467F">
        <w:rPr>
          <w:rFonts w:hint="eastAsia"/>
        </w:rPr>
        <w:t xml:space="preserve">    l.indexes_gpu = cuda_make_int_array(output_size);</w:t>
      </w:r>
    </w:p>
    <w:p w:rsidR="0070467F" w:rsidRPr="0070467F" w:rsidRDefault="0070467F" w:rsidP="0070467F">
      <w:pPr>
        <w:pStyle w:val="aff9"/>
        <w:ind w:left="420" w:right="420"/>
      </w:pPr>
      <w:r w:rsidRPr="0070467F">
        <w:rPr>
          <w:rFonts w:hint="eastAsia"/>
        </w:rPr>
        <w:t xml:space="preserve">    l.output_gpu  = cuda_make_array(l.output, output_size);</w:t>
      </w:r>
    </w:p>
    <w:p w:rsidR="0070467F" w:rsidRPr="0070467F" w:rsidRDefault="0070467F" w:rsidP="0070467F">
      <w:pPr>
        <w:pStyle w:val="aff9"/>
        <w:ind w:left="420" w:right="420"/>
      </w:pPr>
      <w:r w:rsidRPr="0070467F">
        <w:rPr>
          <w:rFonts w:hint="eastAsia"/>
        </w:rPr>
        <w:t xml:space="preserve">    l.delta_gpu   = cuda_make_array(l.delta, output_size);</w:t>
      </w:r>
    </w:p>
    <w:p w:rsidR="0070467F" w:rsidRPr="0070467F" w:rsidRDefault="0070467F" w:rsidP="0070467F">
      <w:pPr>
        <w:pStyle w:val="aff9"/>
        <w:ind w:left="420" w:right="420"/>
      </w:pPr>
      <w:r w:rsidRPr="0070467F">
        <w:rPr>
          <w:rFonts w:hint="eastAsia"/>
        </w:rPr>
        <w:t xml:space="preserve">    #endif</w:t>
      </w:r>
    </w:p>
    <w:p w:rsidR="0070467F" w:rsidRPr="0070467F" w:rsidRDefault="0070467F" w:rsidP="0070467F">
      <w:pPr>
        <w:pStyle w:val="aff9"/>
        <w:ind w:left="420" w:right="420"/>
      </w:pPr>
      <w:r w:rsidRPr="0070467F">
        <w:rPr>
          <w:rFonts w:hint="eastAsia"/>
        </w:rPr>
        <w:t xml:space="preserve">    fprintf(stderr, "max          %d x %d / %d  %4d x%4d x%4d   -&gt;  %4d x%4d x%4d\n", size, size, stride, w, h, c, l.out_w, l.out_h, l.out_c);</w:t>
      </w:r>
    </w:p>
    <w:p w:rsidR="0070467F" w:rsidRPr="0070467F" w:rsidRDefault="0070467F" w:rsidP="0070467F">
      <w:pPr>
        <w:pStyle w:val="aff9"/>
        <w:ind w:left="420" w:right="420"/>
      </w:pPr>
      <w:r w:rsidRPr="0070467F">
        <w:rPr>
          <w:rFonts w:hint="eastAsia"/>
        </w:rPr>
        <w:t xml:space="preserve">    return l;</w:t>
      </w:r>
    </w:p>
    <w:p w:rsidR="0070467F" w:rsidRPr="0070467F" w:rsidRDefault="0070467F" w:rsidP="00763FB2">
      <w:pPr>
        <w:pStyle w:val="aff9"/>
        <w:ind w:left="420" w:right="420"/>
      </w:pPr>
      <w:r w:rsidRPr="0070467F">
        <w:rPr>
          <w:rFonts w:hint="eastAsia"/>
        </w:rPr>
        <w:t>}</w:t>
      </w:r>
    </w:p>
    <w:p w:rsidR="0070467F" w:rsidRPr="0070467F" w:rsidRDefault="0070467F" w:rsidP="0070467F">
      <w:pPr>
        <w:pStyle w:val="a5"/>
      </w:pPr>
      <w:r w:rsidRPr="0070467F">
        <w:rPr>
          <w:rFonts w:hint="eastAsia"/>
        </w:rPr>
        <w:t>前向传播，从输入特征提炼理想特征，丢弃不理想特征，结果会</w:t>
      </w:r>
      <w:r w:rsidR="00BF0E97">
        <w:rPr>
          <w:rFonts w:hint="eastAsia"/>
        </w:rPr>
        <w:t>丢弃</w:t>
      </w:r>
      <w:r w:rsidRPr="0070467F">
        <w:rPr>
          <w:rFonts w:hint="eastAsia"/>
        </w:rPr>
        <w:t>75%的特征：</w:t>
      </w:r>
    </w:p>
    <w:p w:rsidR="0070467F" w:rsidRPr="0070467F" w:rsidRDefault="0070467F" w:rsidP="0070467F">
      <w:pPr>
        <w:pStyle w:val="aff9"/>
        <w:ind w:left="420" w:right="420"/>
      </w:pPr>
      <w:r w:rsidRPr="0070467F">
        <w:rPr>
          <w:rFonts w:hint="eastAsia"/>
        </w:rPr>
        <w:t>void forward_maxpool_layer(const maxpool_layer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int b,i,j,k,m,n;</w:t>
      </w:r>
    </w:p>
    <w:p w:rsidR="0070467F" w:rsidRPr="0070467F" w:rsidRDefault="0070467F" w:rsidP="0070467F">
      <w:pPr>
        <w:pStyle w:val="aff9"/>
        <w:ind w:left="420" w:right="420"/>
      </w:pPr>
      <w:r w:rsidRPr="0070467F">
        <w:rPr>
          <w:rFonts w:hint="eastAsia"/>
        </w:rPr>
        <w:t xml:space="preserve">    int w_offset = -l.pad;</w:t>
      </w:r>
    </w:p>
    <w:p w:rsidR="0070467F" w:rsidRPr="0070467F" w:rsidRDefault="0070467F" w:rsidP="0070467F">
      <w:pPr>
        <w:pStyle w:val="aff9"/>
        <w:ind w:left="420" w:right="420"/>
      </w:pPr>
      <w:r w:rsidRPr="0070467F">
        <w:rPr>
          <w:rFonts w:hint="eastAsia"/>
        </w:rPr>
        <w:t xml:space="preserve">    int h_offset = -l.pad;</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int h = l.out_h;</w:t>
      </w:r>
    </w:p>
    <w:p w:rsidR="0070467F" w:rsidRPr="0070467F" w:rsidRDefault="0070467F" w:rsidP="0070467F">
      <w:pPr>
        <w:pStyle w:val="aff9"/>
        <w:ind w:left="420" w:right="420"/>
      </w:pPr>
      <w:r w:rsidRPr="0070467F">
        <w:rPr>
          <w:rFonts w:hint="eastAsia"/>
        </w:rPr>
        <w:t xml:space="preserve">    int w = l.out_w;</w:t>
      </w:r>
    </w:p>
    <w:p w:rsidR="0070467F" w:rsidRPr="0070467F" w:rsidRDefault="0070467F" w:rsidP="0070467F">
      <w:pPr>
        <w:pStyle w:val="aff9"/>
        <w:ind w:left="420" w:right="420"/>
      </w:pPr>
      <w:r w:rsidRPr="0070467F">
        <w:rPr>
          <w:rFonts w:hint="eastAsia"/>
        </w:rPr>
        <w:t xml:space="preserve">    int c = l.c;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for(b = 0; b &lt; l.batch; ++b){</w:t>
      </w:r>
    </w:p>
    <w:p w:rsidR="0070467F" w:rsidRPr="0070467F" w:rsidRDefault="0070467F" w:rsidP="0070467F">
      <w:pPr>
        <w:pStyle w:val="aff9"/>
        <w:ind w:left="420" w:right="420"/>
      </w:pPr>
      <w:r w:rsidRPr="0070467F">
        <w:rPr>
          <w:rFonts w:hint="eastAsia"/>
        </w:rPr>
        <w:t xml:space="preserve">        for(k = 0; k &lt; c; ++k){</w:t>
      </w:r>
    </w:p>
    <w:p w:rsidR="0070467F" w:rsidRPr="0070467F" w:rsidRDefault="0070467F" w:rsidP="0070467F">
      <w:pPr>
        <w:pStyle w:val="aff9"/>
        <w:ind w:left="420" w:right="420"/>
      </w:pPr>
      <w:r w:rsidRPr="0070467F">
        <w:rPr>
          <w:rFonts w:hint="eastAsia"/>
        </w:rPr>
        <w:t xml:space="preserve">            for(i = 0; i &lt; h; ++i){</w:t>
      </w:r>
    </w:p>
    <w:p w:rsidR="0070467F" w:rsidRPr="0070467F" w:rsidRDefault="0070467F" w:rsidP="0070467F">
      <w:pPr>
        <w:pStyle w:val="aff9"/>
        <w:ind w:left="420" w:right="420"/>
      </w:pPr>
      <w:r w:rsidRPr="0070467F">
        <w:rPr>
          <w:rFonts w:hint="eastAsia"/>
        </w:rPr>
        <w:t xml:space="preserve">                for(j = 0; j &lt; w; ++j){</w:t>
      </w:r>
    </w:p>
    <w:p w:rsidR="0070467F" w:rsidRPr="0070467F" w:rsidRDefault="0070467F" w:rsidP="0070467F">
      <w:pPr>
        <w:pStyle w:val="aff9"/>
        <w:ind w:left="420" w:right="420"/>
      </w:pPr>
      <w:r w:rsidRPr="0070467F">
        <w:rPr>
          <w:rFonts w:hint="eastAsia"/>
        </w:rPr>
        <w:t xml:space="preserve">                    int out_index = j + w*(i + h*(k + c*b));</w:t>
      </w:r>
    </w:p>
    <w:p w:rsidR="0070467F" w:rsidRPr="0070467F" w:rsidRDefault="0070467F" w:rsidP="0070467F">
      <w:pPr>
        <w:pStyle w:val="aff9"/>
        <w:ind w:left="420" w:right="420"/>
      </w:pPr>
      <w:r w:rsidRPr="0070467F">
        <w:rPr>
          <w:rFonts w:hint="eastAsia"/>
        </w:rPr>
        <w:t xml:space="preserve">                    float max = -FLT_MAX;</w:t>
      </w:r>
    </w:p>
    <w:p w:rsidR="0070467F" w:rsidRPr="0070467F" w:rsidRDefault="0070467F" w:rsidP="0070467F">
      <w:pPr>
        <w:pStyle w:val="aff9"/>
        <w:ind w:left="420" w:right="420"/>
      </w:pPr>
      <w:r w:rsidRPr="0070467F">
        <w:rPr>
          <w:rFonts w:hint="eastAsia"/>
        </w:rPr>
        <w:t xml:space="preserve">                    int max_i = -1;</w:t>
      </w:r>
    </w:p>
    <w:p w:rsidR="0070467F" w:rsidRPr="0070467F" w:rsidRDefault="0070467F" w:rsidP="0070467F">
      <w:pPr>
        <w:pStyle w:val="aff9"/>
        <w:ind w:left="420" w:right="420"/>
      </w:pPr>
      <w:r w:rsidRPr="0070467F">
        <w:rPr>
          <w:rFonts w:hint="eastAsia"/>
        </w:rPr>
        <w:t xml:space="preserve">                    for(n = 0; n &lt; l.size; ++n){</w:t>
      </w:r>
    </w:p>
    <w:p w:rsidR="0070467F" w:rsidRPr="0070467F" w:rsidRDefault="0070467F" w:rsidP="0070467F">
      <w:pPr>
        <w:pStyle w:val="aff9"/>
        <w:ind w:left="420" w:right="420"/>
      </w:pPr>
      <w:r w:rsidRPr="0070467F">
        <w:rPr>
          <w:rFonts w:hint="eastAsia"/>
        </w:rPr>
        <w:t xml:space="preserve">                        for(m = 0; m &lt; l.size; ++m){</w:t>
      </w:r>
    </w:p>
    <w:p w:rsidR="0070467F" w:rsidRPr="0070467F" w:rsidRDefault="0070467F" w:rsidP="0070467F">
      <w:pPr>
        <w:pStyle w:val="aff9"/>
        <w:ind w:left="420" w:right="420"/>
      </w:pPr>
      <w:r w:rsidRPr="0070467F">
        <w:rPr>
          <w:rFonts w:hint="eastAsia"/>
        </w:rPr>
        <w:t xml:space="preserve">                            int cur_h = h_offset + i*l.stride + n;</w:t>
      </w:r>
    </w:p>
    <w:p w:rsidR="0070467F" w:rsidRPr="0070467F" w:rsidRDefault="0070467F" w:rsidP="0070467F">
      <w:pPr>
        <w:pStyle w:val="aff9"/>
        <w:ind w:left="420" w:right="420"/>
      </w:pPr>
      <w:r w:rsidRPr="0070467F">
        <w:rPr>
          <w:rFonts w:hint="eastAsia"/>
        </w:rPr>
        <w:t xml:space="preserve">                            int cur_w = w_offset + j*l.stride + m;</w:t>
      </w:r>
    </w:p>
    <w:p w:rsidR="0070467F" w:rsidRPr="0070467F" w:rsidRDefault="0070467F" w:rsidP="0070467F">
      <w:pPr>
        <w:pStyle w:val="aff9"/>
        <w:ind w:left="420" w:right="420"/>
      </w:pPr>
      <w:r w:rsidRPr="0070467F">
        <w:rPr>
          <w:rFonts w:hint="eastAsia"/>
        </w:rPr>
        <w:t xml:space="preserve">                            int index = cur_w + l.w*(cur_h + l.h*(k + b*l.c));</w:t>
      </w:r>
    </w:p>
    <w:p w:rsidR="0070467F" w:rsidRPr="0070467F" w:rsidRDefault="0070467F" w:rsidP="0070467F">
      <w:pPr>
        <w:pStyle w:val="aff9"/>
        <w:ind w:left="420" w:right="420"/>
      </w:pPr>
      <w:r w:rsidRPr="0070467F">
        <w:rPr>
          <w:rFonts w:hint="eastAsia"/>
        </w:rPr>
        <w:t xml:space="preserve">                            int valid = (cur_h &gt;= 0 &amp;&amp; cur_h &lt; l.h &amp;&amp;</w:t>
      </w:r>
    </w:p>
    <w:p w:rsidR="0070467F" w:rsidRPr="0070467F" w:rsidRDefault="0070467F" w:rsidP="0070467F">
      <w:pPr>
        <w:pStyle w:val="aff9"/>
        <w:ind w:left="420" w:right="420"/>
      </w:pPr>
      <w:r w:rsidRPr="0070467F">
        <w:rPr>
          <w:rFonts w:hint="eastAsia"/>
        </w:rPr>
        <w:t xml:space="preserve">                                         cur_w &gt;= 0 &amp;&amp; cur_w &lt; l.w);</w:t>
      </w:r>
    </w:p>
    <w:p w:rsidR="0070467F" w:rsidRPr="0070467F" w:rsidRDefault="0070467F" w:rsidP="0070467F">
      <w:pPr>
        <w:pStyle w:val="aff9"/>
        <w:ind w:left="420" w:right="420"/>
      </w:pPr>
      <w:r w:rsidRPr="0070467F">
        <w:rPr>
          <w:rFonts w:hint="eastAsia"/>
        </w:rPr>
        <w:t xml:space="preserve">                            float val = (valid != 0) ? state.input[index] : -FLT_MAX;</w:t>
      </w:r>
    </w:p>
    <w:p w:rsidR="0070467F" w:rsidRPr="0070467F" w:rsidRDefault="0070467F" w:rsidP="0070467F">
      <w:pPr>
        <w:pStyle w:val="aff9"/>
        <w:ind w:left="420" w:right="420"/>
      </w:pPr>
      <w:r w:rsidRPr="0070467F">
        <w:rPr>
          <w:rFonts w:hint="eastAsia"/>
        </w:rPr>
        <w:t xml:space="preserve">                            max_i = (val &gt; max) ? index : max_i;</w:t>
      </w:r>
    </w:p>
    <w:p w:rsidR="0070467F" w:rsidRPr="0070467F" w:rsidRDefault="0070467F" w:rsidP="0070467F">
      <w:pPr>
        <w:pStyle w:val="aff9"/>
        <w:ind w:left="420" w:right="420"/>
      </w:pPr>
      <w:r w:rsidRPr="0070467F">
        <w:rPr>
          <w:rFonts w:hint="eastAsia"/>
        </w:rPr>
        <w:t xml:space="preserve">                            max   = (val &gt; max) ? val   : max;</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bookmarkStart w:id="34" w:name="_Toc20527"/>
      <w:bookmarkStart w:id="35" w:name="_Toc21461"/>
      <w:bookmarkStart w:id="36" w:name="_Toc24891"/>
      <w:bookmarkStart w:id="37" w:name="_Toc1362"/>
      <w:bookmarkStart w:id="38" w:name="_Toc13990"/>
      <w:bookmarkStart w:id="39" w:name="_Toc4076"/>
      <w:bookmarkEnd w:id="34"/>
      <w:bookmarkEnd w:id="35"/>
      <w:bookmarkEnd w:id="36"/>
      <w:bookmarkEnd w:id="37"/>
      <w:bookmarkEnd w:id="38"/>
      <w:r w:rsidRPr="0070467F">
        <w:rPr>
          <w:rFonts w:hint="eastAsia"/>
        </w:rPr>
        <w:t>l.output[out_index] = max;</w:t>
      </w:r>
      <w:bookmarkEnd w:id="39"/>
    </w:p>
    <w:p w:rsidR="0070467F" w:rsidRPr="0070467F" w:rsidRDefault="0070467F" w:rsidP="0070467F">
      <w:pPr>
        <w:pStyle w:val="aff9"/>
        <w:ind w:left="420" w:right="420"/>
      </w:pPr>
      <w:r w:rsidRPr="0070467F">
        <w:rPr>
          <w:rFonts w:hint="eastAsia"/>
        </w:rPr>
        <w:t xml:space="preserve">                    </w:t>
      </w:r>
      <w:bookmarkStart w:id="40" w:name="_Toc15396"/>
      <w:bookmarkStart w:id="41" w:name="_Toc18249"/>
      <w:bookmarkStart w:id="42" w:name="_Toc26534"/>
      <w:bookmarkStart w:id="43" w:name="_Toc15484"/>
      <w:bookmarkStart w:id="44" w:name="_Toc13715"/>
      <w:bookmarkStart w:id="45" w:name="_Toc10444"/>
      <w:bookmarkEnd w:id="40"/>
      <w:bookmarkEnd w:id="41"/>
      <w:bookmarkEnd w:id="42"/>
      <w:bookmarkEnd w:id="43"/>
      <w:bookmarkEnd w:id="44"/>
      <w:r w:rsidRPr="0070467F">
        <w:rPr>
          <w:rFonts w:hint="eastAsia"/>
        </w:rPr>
        <w:t>l.indexes[out_index] = max_i;</w:t>
      </w:r>
      <w:bookmarkEnd w:id="45"/>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B6390A">
      <w:pPr>
        <w:pStyle w:val="aff9"/>
        <w:ind w:left="420" w:right="420"/>
      </w:pPr>
      <w:r w:rsidRPr="0070467F">
        <w:rPr>
          <w:rFonts w:hint="eastAsia"/>
        </w:rPr>
        <w:lastRenderedPageBreak/>
        <w:t>}</w:t>
      </w:r>
    </w:p>
    <w:p w:rsidR="0070467F" w:rsidRPr="0070467F" w:rsidRDefault="0070467F" w:rsidP="0070467F">
      <w:pPr>
        <w:pStyle w:val="a5"/>
      </w:pPr>
      <w:r w:rsidRPr="0070467F">
        <w:rPr>
          <w:rFonts w:hint="eastAsia"/>
        </w:rPr>
        <w:t>反向传播，返回loss调节池化层权重：</w:t>
      </w:r>
    </w:p>
    <w:p w:rsidR="0070467F" w:rsidRPr="0070467F" w:rsidRDefault="0070467F" w:rsidP="0070467F">
      <w:pPr>
        <w:pStyle w:val="aff9"/>
        <w:ind w:left="420" w:right="420"/>
      </w:pPr>
      <w:r w:rsidRPr="0070467F">
        <w:rPr>
          <w:rFonts w:hint="eastAsia"/>
        </w:rPr>
        <w:t>void backward_maxpool_layer(const maxpool_layer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int i;</w:t>
      </w:r>
    </w:p>
    <w:p w:rsidR="0070467F" w:rsidRPr="0070467F" w:rsidRDefault="0070467F" w:rsidP="0070467F">
      <w:pPr>
        <w:pStyle w:val="aff9"/>
        <w:ind w:left="420" w:right="420"/>
      </w:pPr>
      <w:r w:rsidRPr="0070467F">
        <w:rPr>
          <w:rFonts w:hint="eastAsia"/>
        </w:rPr>
        <w:t xml:space="preserve">    int h = l.out_h;</w:t>
      </w:r>
    </w:p>
    <w:p w:rsidR="0070467F" w:rsidRPr="0070467F" w:rsidRDefault="0070467F" w:rsidP="0070467F">
      <w:pPr>
        <w:pStyle w:val="aff9"/>
        <w:ind w:left="420" w:right="420"/>
      </w:pPr>
      <w:r w:rsidRPr="0070467F">
        <w:rPr>
          <w:rFonts w:hint="eastAsia"/>
        </w:rPr>
        <w:t xml:space="preserve">    int w = l.out_w;</w:t>
      </w:r>
    </w:p>
    <w:p w:rsidR="0070467F" w:rsidRPr="0070467F" w:rsidRDefault="0070467F" w:rsidP="0070467F">
      <w:pPr>
        <w:pStyle w:val="aff9"/>
        <w:ind w:left="420" w:right="420"/>
      </w:pPr>
      <w:r w:rsidRPr="0070467F">
        <w:rPr>
          <w:rFonts w:hint="eastAsia"/>
        </w:rPr>
        <w:t xml:space="preserve">    int c = l.c;</w:t>
      </w:r>
    </w:p>
    <w:p w:rsidR="0070467F" w:rsidRPr="0070467F" w:rsidRDefault="0070467F" w:rsidP="0070467F">
      <w:pPr>
        <w:pStyle w:val="aff9"/>
        <w:ind w:left="420" w:right="420"/>
      </w:pPr>
      <w:r w:rsidRPr="0070467F">
        <w:rPr>
          <w:rFonts w:hint="eastAsia"/>
        </w:rPr>
        <w:t xml:space="preserve">    for(i = 0; i &lt; h*w*c*l.batch; ++i){</w:t>
      </w:r>
    </w:p>
    <w:p w:rsidR="0070467F" w:rsidRPr="0070467F" w:rsidRDefault="0070467F" w:rsidP="0070467F">
      <w:pPr>
        <w:pStyle w:val="aff9"/>
        <w:ind w:left="420" w:right="420"/>
      </w:pPr>
      <w:r w:rsidRPr="0070467F">
        <w:rPr>
          <w:rFonts w:hint="eastAsia"/>
        </w:rPr>
        <w:t xml:space="preserve">        int index = l.indexes[i];</w:t>
      </w:r>
    </w:p>
    <w:p w:rsidR="0070467F" w:rsidRPr="0070467F" w:rsidRDefault="0070467F" w:rsidP="0070467F">
      <w:pPr>
        <w:pStyle w:val="aff9"/>
        <w:ind w:left="420" w:right="420"/>
      </w:pPr>
      <w:r w:rsidRPr="0070467F">
        <w:rPr>
          <w:rFonts w:hint="eastAsia"/>
        </w:rPr>
        <w:t xml:space="preserve">        state.delta[index] += l.delta[i];</w:t>
      </w:r>
    </w:p>
    <w:p w:rsidR="0070467F" w:rsidRPr="0070467F" w:rsidRDefault="0070467F" w:rsidP="0070467F">
      <w:pPr>
        <w:pStyle w:val="aff9"/>
        <w:ind w:left="420" w:right="420"/>
      </w:pPr>
      <w:r w:rsidRPr="0070467F">
        <w:rPr>
          <w:rFonts w:hint="eastAsia"/>
        </w:rPr>
        <w:t xml:space="preserve">    }</w:t>
      </w:r>
    </w:p>
    <w:p w:rsidR="0070467F" w:rsidRPr="0070467F" w:rsidRDefault="0070467F" w:rsidP="00B6390A">
      <w:pPr>
        <w:pStyle w:val="aff9"/>
        <w:ind w:left="420" w:right="420"/>
      </w:pPr>
      <w:r w:rsidRPr="0070467F">
        <w:rPr>
          <w:rFonts w:hint="eastAsia"/>
        </w:rPr>
        <w:t>}</w:t>
      </w:r>
    </w:p>
    <w:p w:rsidR="0070467F" w:rsidRPr="0070467F" w:rsidRDefault="0070467F" w:rsidP="00293EC2">
      <w:pPr>
        <w:pStyle w:val="a5"/>
      </w:pPr>
      <w:r w:rsidRPr="0070467F">
        <w:rPr>
          <w:rFonts w:hint="eastAsia"/>
        </w:rPr>
        <w:t>缩放池化层，使其适应它之前各种大小的卷积层。</w:t>
      </w:r>
    </w:p>
    <w:p w:rsidR="0070467F" w:rsidRPr="0070467F" w:rsidRDefault="0070467F" w:rsidP="0070467F">
      <w:pPr>
        <w:pStyle w:val="aff9"/>
        <w:ind w:left="420" w:right="420"/>
      </w:pPr>
      <w:r w:rsidRPr="0070467F">
        <w:rPr>
          <w:rFonts w:hint="eastAsia"/>
        </w:rPr>
        <w:t>void resize_maxpool_layer(maxpool_layer *l, int w, int h)</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l-&gt;h = h;</w:t>
      </w:r>
    </w:p>
    <w:p w:rsidR="0070467F" w:rsidRPr="0070467F" w:rsidRDefault="0070467F" w:rsidP="0070467F">
      <w:pPr>
        <w:pStyle w:val="aff9"/>
        <w:ind w:left="420" w:right="420"/>
      </w:pPr>
      <w:r w:rsidRPr="0070467F">
        <w:rPr>
          <w:rFonts w:hint="eastAsia"/>
        </w:rPr>
        <w:t xml:space="preserve">    l-&gt;w = w;</w:t>
      </w:r>
    </w:p>
    <w:p w:rsidR="0070467F" w:rsidRPr="0070467F" w:rsidRDefault="0070467F" w:rsidP="0070467F">
      <w:pPr>
        <w:pStyle w:val="aff9"/>
        <w:ind w:left="420" w:right="420"/>
      </w:pPr>
      <w:r w:rsidRPr="0070467F">
        <w:rPr>
          <w:rFonts w:hint="eastAsia"/>
        </w:rPr>
        <w:t xml:space="preserve">    l-&gt;inputs = h*w*l-&gt;c;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l-&gt;out_w = (w + 2*l-&gt;pad)/l-&gt;stride;</w:t>
      </w:r>
    </w:p>
    <w:p w:rsidR="0070467F" w:rsidRPr="0070467F" w:rsidRDefault="0070467F" w:rsidP="0070467F">
      <w:pPr>
        <w:pStyle w:val="aff9"/>
        <w:ind w:left="420" w:right="420"/>
      </w:pPr>
      <w:r w:rsidRPr="0070467F">
        <w:rPr>
          <w:rFonts w:hint="eastAsia"/>
        </w:rPr>
        <w:t xml:space="preserve">    l-&gt;out_h = (h + 2*l-&gt;pad)/l-&gt;stride;</w:t>
      </w:r>
    </w:p>
    <w:p w:rsidR="0070467F" w:rsidRPr="0070467F" w:rsidRDefault="0070467F" w:rsidP="0070467F">
      <w:pPr>
        <w:pStyle w:val="aff9"/>
        <w:ind w:left="420" w:right="420"/>
      </w:pPr>
      <w:r w:rsidRPr="0070467F">
        <w:rPr>
          <w:rFonts w:hint="eastAsia"/>
        </w:rPr>
        <w:t xml:space="preserve">    l-&gt;outputs = l-&gt;out_w * l-&gt;out_h * l-&gt;c;</w:t>
      </w:r>
    </w:p>
    <w:p w:rsidR="0070467F" w:rsidRPr="0070467F" w:rsidRDefault="0070467F" w:rsidP="0070467F">
      <w:pPr>
        <w:pStyle w:val="aff9"/>
        <w:ind w:left="420" w:right="420"/>
      </w:pPr>
      <w:r w:rsidRPr="0070467F">
        <w:rPr>
          <w:rFonts w:hint="eastAsia"/>
        </w:rPr>
        <w:t xml:space="preserve">    int output_size = l-&gt;outputs * l-&gt;batch;</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l-&gt;indexes = realloc(l-&gt;indexes, output_size * sizeof(int));</w:t>
      </w:r>
    </w:p>
    <w:p w:rsidR="0070467F" w:rsidRPr="0070467F" w:rsidRDefault="0070467F" w:rsidP="0070467F">
      <w:pPr>
        <w:pStyle w:val="aff9"/>
        <w:ind w:left="420" w:right="420"/>
      </w:pPr>
      <w:r w:rsidRPr="0070467F">
        <w:rPr>
          <w:rFonts w:hint="eastAsia"/>
        </w:rPr>
        <w:t xml:space="preserve">    l-&gt;output = realloc(l-&gt;output, output_size * sizeof(float));</w:t>
      </w:r>
    </w:p>
    <w:p w:rsidR="0070467F" w:rsidRPr="0070467F" w:rsidRDefault="0070467F" w:rsidP="0070467F">
      <w:pPr>
        <w:pStyle w:val="aff9"/>
        <w:ind w:left="420" w:right="420"/>
      </w:pPr>
      <w:r w:rsidRPr="0070467F">
        <w:rPr>
          <w:rFonts w:hint="eastAsia"/>
        </w:rPr>
        <w:t xml:space="preserve">    l-&gt;delta = realloc(l-&gt;delta, output_size *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t xml:space="preserve">    cuda_free((float *)l-&gt;indexes_gpu);</w:t>
      </w:r>
    </w:p>
    <w:p w:rsidR="0070467F" w:rsidRPr="0070467F" w:rsidRDefault="0070467F" w:rsidP="0070467F">
      <w:pPr>
        <w:pStyle w:val="aff9"/>
        <w:ind w:left="420" w:right="420"/>
      </w:pPr>
      <w:r w:rsidRPr="0070467F">
        <w:rPr>
          <w:rFonts w:hint="eastAsia"/>
        </w:rPr>
        <w:t xml:space="preserve">    cuda_free(l-&gt;output_gpu);</w:t>
      </w:r>
    </w:p>
    <w:p w:rsidR="0070467F" w:rsidRPr="0070467F" w:rsidRDefault="0070467F" w:rsidP="0070467F">
      <w:pPr>
        <w:pStyle w:val="aff9"/>
        <w:ind w:left="420" w:right="420"/>
      </w:pPr>
      <w:r w:rsidRPr="0070467F">
        <w:rPr>
          <w:rFonts w:hint="eastAsia"/>
        </w:rPr>
        <w:t xml:space="preserve">    cuda_free(l-&gt;delta_gpu);</w:t>
      </w:r>
    </w:p>
    <w:p w:rsidR="0070467F" w:rsidRPr="0070467F" w:rsidRDefault="0070467F" w:rsidP="0070467F">
      <w:pPr>
        <w:pStyle w:val="aff9"/>
        <w:ind w:left="420" w:right="420"/>
      </w:pPr>
      <w:r w:rsidRPr="0070467F">
        <w:rPr>
          <w:rFonts w:hint="eastAsia"/>
        </w:rPr>
        <w:t xml:space="preserve">    l-&gt;indexes_gpu = cuda_make_int_array(output_size);</w:t>
      </w:r>
    </w:p>
    <w:p w:rsidR="0070467F" w:rsidRPr="0070467F" w:rsidRDefault="0070467F" w:rsidP="0070467F">
      <w:pPr>
        <w:pStyle w:val="aff9"/>
        <w:ind w:left="420" w:right="420"/>
      </w:pPr>
      <w:r w:rsidRPr="0070467F">
        <w:rPr>
          <w:rFonts w:hint="eastAsia"/>
        </w:rPr>
        <w:t xml:space="preserve">    l-&gt;output_gpu  = cuda_make_array(l-&gt;output, output_size);</w:t>
      </w:r>
    </w:p>
    <w:p w:rsidR="0070467F" w:rsidRPr="0070467F" w:rsidRDefault="0070467F" w:rsidP="0070467F">
      <w:pPr>
        <w:pStyle w:val="aff9"/>
        <w:ind w:left="420" w:right="420"/>
      </w:pPr>
      <w:r w:rsidRPr="0070467F">
        <w:rPr>
          <w:rFonts w:hint="eastAsia"/>
        </w:rPr>
        <w:t xml:space="preserve">    l-&gt;delta_gpu   = cuda_make_array(l-&gt;delta,  output_size);</w:t>
      </w:r>
    </w:p>
    <w:p w:rsidR="0070467F" w:rsidRPr="0070467F" w:rsidRDefault="0070467F" w:rsidP="0070467F">
      <w:pPr>
        <w:pStyle w:val="aff9"/>
        <w:ind w:left="420" w:right="420"/>
      </w:pPr>
      <w:r w:rsidRPr="0070467F">
        <w:rPr>
          <w:rFonts w:hint="eastAsia"/>
        </w:rPr>
        <w:t xml:space="preserve">    #endif</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3"/>
      </w:pPr>
      <w:bookmarkStart w:id="46" w:name="_Toc23959"/>
      <w:bookmarkStart w:id="47" w:name="_Toc13919"/>
      <w:bookmarkStart w:id="48" w:name="_Toc22184"/>
      <w:bookmarkStart w:id="49" w:name="_Toc8673"/>
      <w:bookmarkStart w:id="50" w:name="_Toc20425"/>
      <w:bookmarkStart w:id="51" w:name="_Toc28011"/>
      <w:bookmarkStart w:id="52" w:name="_Toc5791"/>
      <w:bookmarkStart w:id="53" w:name="_Toc29100"/>
      <w:bookmarkStart w:id="54" w:name="_Toc512259045"/>
      <w:bookmarkStart w:id="55" w:name="_Toc512675302"/>
      <w:bookmarkStart w:id="56" w:name="_Toc513081731"/>
      <w:bookmarkEnd w:id="46"/>
      <w:bookmarkEnd w:id="47"/>
      <w:bookmarkEnd w:id="48"/>
      <w:bookmarkEnd w:id="49"/>
      <w:bookmarkEnd w:id="50"/>
      <w:bookmarkEnd w:id="51"/>
      <w:bookmarkEnd w:id="52"/>
      <w:bookmarkEnd w:id="53"/>
      <w:bookmarkEnd w:id="54"/>
      <w:r w:rsidRPr="0070467F">
        <w:rPr>
          <w:rFonts w:hint="eastAsia"/>
        </w:rPr>
        <w:t>全链接层</w:t>
      </w:r>
      <w:bookmarkEnd w:id="55"/>
      <w:bookmarkEnd w:id="56"/>
    </w:p>
    <w:p w:rsidR="004339FD" w:rsidRDefault="0070467F" w:rsidP="0070467F">
      <w:pPr>
        <w:pStyle w:val="a5"/>
      </w:pPr>
      <w:r w:rsidRPr="0070467F">
        <w:rPr>
          <w:rFonts w:hint="eastAsia"/>
        </w:rPr>
        <w:t>前向传播，把前边提炼出来的零散特征进行整合，映射到一个联系紧凑的特征向量里</w:t>
      </w:r>
      <w:r w:rsidR="00BA08DA">
        <w:rPr>
          <w:rFonts w:hint="eastAsia"/>
        </w:rPr>
        <w:t>，这个联系紧凑的特征向量可以解析成展现在图片中的边界框以及对应的概率</w:t>
      </w:r>
      <w:r w:rsidR="007352B2" w:rsidRPr="007352B2">
        <w:rPr>
          <w:rStyle w:val="affc"/>
          <w:rFonts w:hint="eastAsia"/>
        </w:rPr>
        <w:t>[11]</w:t>
      </w:r>
      <w:r w:rsidR="002A6C2C">
        <w:rPr>
          <w:rFonts w:hint="eastAsia"/>
        </w:rPr>
        <w:t>。</w:t>
      </w:r>
    </w:p>
    <w:p w:rsidR="0070467F" w:rsidRPr="0070467F" w:rsidRDefault="004339FD" w:rsidP="0070467F">
      <w:pPr>
        <w:pStyle w:val="a5"/>
      </w:pPr>
      <w:r>
        <w:rPr>
          <w:rFonts w:hint="eastAsia"/>
        </w:rPr>
        <w:t>前向传播</w:t>
      </w:r>
      <w:r w:rsidR="0070467F" w:rsidRPr="0070467F">
        <w:rPr>
          <w:rFonts w:hint="eastAsia"/>
        </w:rPr>
        <w:t>：</w:t>
      </w:r>
    </w:p>
    <w:p w:rsidR="0070467F" w:rsidRPr="0070467F" w:rsidRDefault="0070467F" w:rsidP="0070467F">
      <w:pPr>
        <w:pStyle w:val="aff9"/>
        <w:ind w:left="420" w:right="420"/>
      </w:pPr>
      <w:r w:rsidRPr="0070467F">
        <w:rPr>
          <w:rFonts w:hint="eastAsia"/>
        </w:rPr>
        <w:t>void forward_connected_layer(connected_layer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int i;</w:t>
      </w:r>
    </w:p>
    <w:p w:rsidR="0070467F" w:rsidRPr="0070467F" w:rsidRDefault="0070467F" w:rsidP="0070467F">
      <w:pPr>
        <w:pStyle w:val="aff9"/>
        <w:ind w:left="420" w:right="420"/>
      </w:pPr>
      <w:r w:rsidRPr="0070467F">
        <w:rPr>
          <w:rFonts w:hint="eastAsia"/>
        </w:rPr>
        <w:t xml:space="preserve">    fill_cpu(l.outputs*l.batch, 0, l.output, 1);</w:t>
      </w:r>
    </w:p>
    <w:p w:rsidR="0070467F" w:rsidRPr="0070467F" w:rsidRDefault="0070467F" w:rsidP="0070467F">
      <w:pPr>
        <w:pStyle w:val="aff9"/>
        <w:ind w:left="420" w:right="420"/>
      </w:pPr>
      <w:r w:rsidRPr="0070467F">
        <w:rPr>
          <w:rFonts w:hint="eastAsia"/>
        </w:rPr>
        <w:t xml:space="preserve">    int m = l.batch;</w:t>
      </w:r>
    </w:p>
    <w:p w:rsidR="0070467F" w:rsidRPr="0070467F" w:rsidRDefault="0070467F" w:rsidP="0070467F">
      <w:pPr>
        <w:pStyle w:val="aff9"/>
        <w:ind w:left="420" w:right="420"/>
      </w:pPr>
      <w:r w:rsidRPr="0070467F">
        <w:rPr>
          <w:rFonts w:hint="eastAsia"/>
        </w:rPr>
        <w:t xml:space="preserve">    int k = l.inputs;</w:t>
      </w:r>
    </w:p>
    <w:p w:rsidR="0070467F" w:rsidRPr="0070467F" w:rsidRDefault="0070467F" w:rsidP="0070467F">
      <w:pPr>
        <w:pStyle w:val="aff9"/>
        <w:ind w:left="420" w:right="420"/>
      </w:pPr>
      <w:r w:rsidRPr="0070467F">
        <w:rPr>
          <w:rFonts w:hint="eastAsia"/>
        </w:rPr>
        <w:t xml:space="preserve">    int n = l.outputs;</w:t>
      </w:r>
    </w:p>
    <w:p w:rsidR="0070467F" w:rsidRPr="0070467F" w:rsidRDefault="0070467F" w:rsidP="0070467F">
      <w:pPr>
        <w:pStyle w:val="aff9"/>
        <w:ind w:left="420" w:right="420"/>
      </w:pPr>
      <w:r w:rsidRPr="0070467F">
        <w:rPr>
          <w:rFonts w:hint="eastAsia"/>
        </w:rPr>
        <w:t xml:space="preserve">    float *a = state.input; </w:t>
      </w:r>
    </w:p>
    <w:p w:rsidR="0070467F" w:rsidRPr="0070467F" w:rsidRDefault="0070467F" w:rsidP="0070467F">
      <w:pPr>
        <w:pStyle w:val="aff9"/>
        <w:ind w:left="420" w:right="420"/>
      </w:pPr>
      <w:r w:rsidRPr="0070467F">
        <w:rPr>
          <w:rFonts w:hint="eastAsia"/>
        </w:rPr>
        <w:t xml:space="preserve">    float *b = l.weights;</w:t>
      </w:r>
    </w:p>
    <w:p w:rsidR="0070467F" w:rsidRPr="0070467F" w:rsidRDefault="0070467F" w:rsidP="0070467F">
      <w:pPr>
        <w:pStyle w:val="aff9"/>
        <w:ind w:left="420" w:right="420"/>
      </w:pPr>
      <w:r w:rsidRPr="0070467F">
        <w:rPr>
          <w:rFonts w:hint="eastAsia"/>
        </w:rPr>
        <w:t xml:space="preserve">    float *c = l.output;</w:t>
      </w:r>
    </w:p>
    <w:p w:rsidR="0070467F" w:rsidRPr="0070467F" w:rsidRDefault="0070467F" w:rsidP="0070467F">
      <w:pPr>
        <w:pStyle w:val="aff9"/>
        <w:ind w:left="420" w:right="420"/>
      </w:pPr>
      <w:r w:rsidRPr="0070467F">
        <w:rPr>
          <w:rFonts w:hint="eastAsia"/>
        </w:rPr>
        <w:t xml:space="preserve">    gemm(0,1,m,n,k,1,a,k,b,k,1,c,n);</w:t>
      </w:r>
    </w:p>
    <w:p w:rsidR="0070467F" w:rsidRPr="0070467F" w:rsidRDefault="0070467F" w:rsidP="0070467F">
      <w:pPr>
        <w:pStyle w:val="aff9"/>
        <w:ind w:left="420" w:right="420"/>
      </w:pPr>
      <w:r w:rsidRPr="0070467F">
        <w:rPr>
          <w:rFonts w:hint="eastAsia"/>
        </w:rPr>
        <w:lastRenderedPageBreak/>
        <w:t xml:space="preserve">    if(l.batch_normalize){</w:t>
      </w:r>
    </w:p>
    <w:p w:rsidR="0070467F" w:rsidRPr="0070467F" w:rsidRDefault="0070467F" w:rsidP="0070467F">
      <w:pPr>
        <w:pStyle w:val="aff9"/>
        <w:ind w:left="420" w:right="420"/>
      </w:pPr>
      <w:r w:rsidRPr="0070467F">
        <w:rPr>
          <w:rFonts w:hint="eastAsia"/>
        </w:rPr>
        <w:t xml:space="preserve">        if(state.train){</w:t>
      </w:r>
    </w:p>
    <w:p w:rsidR="0070467F" w:rsidRPr="0070467F" w:rsidRDefault="0070467F" w:rsidP="0070467F">
      <w:pPr>
        <w:pStyle w:val="aff9"/>
        <w:ind w:left="420" w:right="420"/>
      </w:pPr>
      <w:r w:rsidRPr="0070467F">
        <w:rPr>
          <w:rFonts w:hint="eastAsia"/>
        </w:rPr>
        <w:t xml:space="preserve">            mean_cpu(l.output, l.batch, l.outputs, 1, l.mean);</w:t>
      </w:r>
    </w:p>
    <w:p w:rsidR="0070467F" w:rsidRPr="0070467F" w:rsidRDefault="0070467F" w:rsidP="0070467F">
      <w:pPr>
        <w:pStyle w:val="aff9"/>
        <w:ind w:left="420" w:right="420"/>
      </w:pPr>
      <w:r w:rsidRPr="0070467F">
        <w:rPr>
          <w:rFonts w:hint="eastAsia"/>
        </w:rPr>
        <w:t xml:space="preserve">            variance_cpu(l.output, l.mean, l.batch, l.outputs, 1, l.variance);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scal_cpu(l.outputs, .95, l.rolling_mean, 1);</w:t>
      </w:r>
    </w:p>
    <w:p w:rsidR="0070467F" w:rsidRPr="0070467F" w:rsidRDefault="0070467F" w:rsidP="0070467F">
      <w:pPr>
        <w:pStyle w:val="aff9"/>
        <w:ind w:left="420" w:right="420"/>
      </w:pPr>
      <w:r w:rsidRPr="0070467F">
        <w:rPr>
          <w:rFonts w:hint="eastAsia"/>
        </w:rPr>
        <w:t xml:space="preserve">            axpy_cpu(l.outputs, .05, l.mean, 1, l.rolling_mean, 1);</w:t>
      </w:r>
    </w:p>
    <w:p w:rsidR="0070467F" w:rsidRPr="0070467F" w:rsidRDefault="0070467F" w:rsidP="0070467F">
      <w:pPr>
        <w:pStyle w:val="aff9"/>
        <w:ind w:left="420" w:right="420"/>
      </w:pPr>
      <w:r w:rsidRPr="0070467F">
        <w:rPr>
          <w:rFonts w:hint="eastAsia"/>
        </w:rPr>
        <w:t xml:space="preserve">            scal_cpu(l.outputs, .95, l.rolling_variance, 1);</w:t>
      </w:r>
    </w:p>
    <w:p w:rsidR="0070467F" w:rsidRPr="0070467F" w:rsidRDefault="0070467F" w:rsidP="0070467F">
      <w:pPr>
        <w:pStyle w:val="aff9"/>
        <w:ind w:left="420" w:right="420"/>
      </w:pPr>
      <w:r w:rsidRPr="0070467F">
        <w:rPr>
          <w:rFonts w:hint="eastAsia"/>
        </w:rPr>
        <w:t xml:space="preserve">            axpy_cpu(l.outputs, .05, l.variance, 1, l.rolling_variance,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copy_cpu(l.outputs*l.batch, l.output, 1, l.x, 1);</w:t>
      </w:r>
    </w:p>
    <w:p w:rsidR="0070467F" w:rsidRPr="0070467F" w:rsidRDefault="0070467F" w:rsidP="0070467F">
      <w:pPr>
        <w:pStyle w:val="aff9"/>
        <w:ind w:left="420" w:right="420"/>
      </w:pPr>
      <w:r w:rsidRPr="0070467F">
        <w:rPr>
          <w:rFonts w:hint="eastAsia"/>
        </w:rPr>
        <w:t xml:space="preserve">            normalize_cpu(l.output, l.mean, l.variance, l.batch, l.outputs, 1);   </w:t>
      </w:r>
    </w:p>
    <w:p w:rsidR="0070467F" w:rsidRPr="0070467F" w:rsidRDefault="0070467F" w:rsidP="0070467F">
      <w:pPr>
        <w:pStyle w:val="aff9"/>
        <w:ind w:left="420" w:right="420"/>
      </w:pPr>
      <w:r w:rsidRPr="0070467F">
        <w:rPr>
          <w:rFonts w:hint="eastAsia"/>
        </w:rPr>
        <w:t xml:space="preserve">            copy_cpu(l.outputs*l.batch, l.output, 1, l.x_norm, 1);</w:t>
      </w:r>
    </w:p>
    <w:p w:rsidR="0070467F" w:rsidRPr="0070467F" w:rsidRDefault="0070467F" w:rsidP="0070467F">
      <w:pPr>
        <w:pStyle w:val="aff9"/>
        <w:ind w:left="420" w:right="420"/>
      </w:pPr>
      <w:r w:rsidRPr="0070467F">
        <w:rPr>
          <w:rFonts w:hint="eastAsia"/>
        </w:rPr>
        <w:t xml:space="preserve">        } else {</w:t>
      </w:r>
    </w:p>
    <w:p w:rsidR="0070467F" w:rsidRPr="0070467F" w:rsidRDefault="0070467F" w:rsidP="0070467F">
      <w:pPr>
        <w:pStyle w:val="aff9"/>
        <w:ind w:left="420" w:right="420"/>
      </w:pPr>
      <w:r w:rsidRPr="0070467F">
        <w:rPr>
          <w:rFonts w:hint="eastAsia"/>
        </w:rPr>
        <w:t xml:space="preserve">            normalize_cpu(l.output, l.rolling_mean, l.rolling_variance, l.batch, 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scale_bias(l.output, l.scales, l.batch, 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for(i = 0; i &lt; l.batch; ++i){</w:t>
      </w:r>
    </w:p>
    <w:p w:rsidR="0070467F" w:rsidRPr="0070467F" w:rsidRDefault="0070467F" w:rsidP="0070467F">
      <w:pPr>
        <w:pStyle w:val="aff9"/>
        <w:ind w:left="420" w:right="420"/>
      </w:pPr>
      <w:r w:rsidRPr="0070467F">
        <w:rPr>
          <w:rFonts w:hint="eastAsia"/>
        </w:rPr>
        <w:t xml:space="preserve">        axpy_cpu(l.outputs, 1, l.biases, 1, l.output + i*l.outputs,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activate_array(l.output, l.outputs*l.batch, l.activation);</w:t>
      </w:r>
    </w:p>
    <w:p w:rsidR="0070467F" w:rsidRPr="0070467F" w:rsidRDefault="0070467F" w:rsidP="00B6390A">
      <w:pPr>
        <w:pStyle w:val="aff9"/>
        <w:ind w:left="420" w:right="420"/>
      </w:pPr>
      <w:r w:rsidRPr="0070467F">
        <w:rPr>
          <w:rFonts w:hint="eastAsia"/>
        </w:rPr>
        <w:t>}</w:t>
      </w:r>
    </w:p>
    <w:p w:rsidR="0070467F" w:rsidRPr="0070467F" w:rsidRDefault="0070467F" w:rsidP="0070467F">
      <w:pPr>
        <w:pStyle w:val="a5"/>
      </w:pPr>
      <w:r w:rsidRPr="0070467F">
        <w:rPr>
          <w:rFonts w:hint="eastAsia"/>
        </w:rPr>
        <w:t>反向传播，返回loss调节全链接层权重：</w:t>
      </w:r>
    </w:p>
    <w:p w:rsidR="0070467F" w:rsidRPr="0070467F" w:rsidRDefault="0070467F" w:rsidP="0070467F">
      <w:pPr>
        <w:pStyle w:val="aff9"/>
        <w:ind w:left="420" w:right="420"/>
      </w:pPr>
      <w:r w:rsidRPr="0070467F">
        <w:rPr>
          <w:rFonts w:hint="eastAsia"/>
        </w:rPr>
        <w:t>void backward_connected_layer(connected_layer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int i;</w:t>
      </w:r>
    </w:p>
    <w:p w:rsidR="0070467F" w:rsidRPr="0070467F" w:rsidRDefault="0070467F" w:rsidP="0070467F">
      <w:pPr>
        <w:pStyle w:val="aff9"/>
        <w:ind w:left="420" w:right="420"/>
      </w:pPr>
      <w:r w:rsidRPr="0070467F">
        <w:rPr>
          <w:rFonts w:hint="eastAsia"/>
        </w:rPr>
        <w:t xml:space="preserve">    gradient_array(l.output, l.outputs*l.batch, l.activation, l.delta);</w:t>
      </w:r>
    </w:p>
    <w:p w:rsidR="0070467F" w:rsidRPr="0070467F" w:rsidRDefault="0070467F" w:rsidP="0070467F">
      <w:pPr>
        <w:pStyle w:val="aff9"/>
        <w:ind w:left="420" w:right="420"/>
      </w:pPr>
      <w:r w:rsidRPr="0070467F">
        <w:rPr>
          <w:rFonts w:hint="eastAsia"/>
        </w:rPr>
        <w:t xml:space="preserve">    for(i = 0; i &lt; l.batch; ++i){</w:t>
      </w:r>
    </w:p>
    <w:p w:rsidR="0070467F" w:rsidRPr="0070467F" w:rsidRDefault="0070467F" w:rsidP="0070467F">
      <w:pPr>
        <w:pStyle w:val="aff9"/>
        <w:ind w:left="420" w:right="420"/>
      </w:pPr>
      <w:r w:rsidRPr="0070467F">
        <w:rPr>
          <w:rFonts w:hint="eastAsia"/>
        </w:rPr>
        <w:t xml:space="preserve">        axpy_cpu(l.outputs, 1, l.delta + i*l.outputs, 1, l.bias_updates,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if(l.batch_normalize){</w:t>
      </w:r>
    </w:p>
    <w:p w:rsidR="0070467F" w:rsidRPr="0070467F" w:rsidRDefault="0070467F" w:rsidP="0070467F">
      <w:pPr>
        <w:pStyle w:val="aff9"/>
        <w:ind w:left="420" w:right="420"/>
      </w:pPr>
      <w:r w:rsidRPr="0070467F">
        <w:rPr>
          <w:rFonts w:hint="eastAsia"/>
        </w:rPr>
        <w:t xml:space="preserve">        backward_scale_cpu(l.x_norm, l.delta, l.batch, l.outputs, 1, l.scale_updates);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scale_bias(l.delta, l.scales, l.batch, 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mean_delta_cpu(l.delta, l.variance, l.batch, l.outputs, 1, l.mean_delta);</w:t>
      </w:r>
    </w:p>
    <w:p w:rsidR="0070467F" w:rsidRPr="0070467F" w:rsidRDefault="0070467F" w:rsidP="0070467F">
      <w:pPr>
        <w:pStyle w:val="aff9"/>
        <w:ind w:left="420" w:right="420"/>
      </w:pPr>
      <w:r w:rsidRPr="0070467F">
        <w:rPr>
          <w:rFonts w:hint="eastAsia"/>
        </w:rPr>
        <w:t xml:space="preserve">        variance_delta_cpu(l.x, l.delta, l.mean, l.variance, l.batch, l.outputs, 1, l.variance_delta);</w:t>
      </w:r>
    </w:p>
    <w:p w:rsidR="0070467F" w:rsidRPr="0070467F" w:rsidRDefault="0070467F" w:rsidP="0070467F">
      <w:pPr>
        <w:pStyle w:val="aff9"/>
        <w:ind w:left="420" w:right="420"/>
      </w:pPr>
      <w:r w:rsidRPr="0070467F">
        <w:rPr>
          <w:rFonts w:hint="eastAsia"/>
        </w:rPr>
        <w:t xml:space="preserve">        normalize_delta_cpu(l.x, l.mean, l.variance, l.mean_delta, l.variance_delta, l.batch, l.outputs, 1, l.delta);</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int m = l.outputs; </w:t>
      </w:r>
      <w:r w:rsidRPr="0070467F">
        <w:rPr>
          <w:rFonts w:hint="eastAsia"/>
        </w:rPr>
        <w:tab/>
        <w:t xml:space="preserve"> </w:t>
      </w:r>
      <w:r w:rsidRPr="0070467F">
        <w:rPr>
          <w:rFonts w:hint="eastAsia"/>
        </w:rPr>
        <w:tab/>
      </w:r>
    </w:p>
    <w:p w:rsidR="0070467F" w:rsidRPr="0070467F" w:rsidRDefault="0070467F" w:rsidP="0070467F">
      <w:pPr>
        <w:pStyle w:val="aff9"/>
        <w:ind w:left="420" w:right="420"/>
      </w:pPr>
      <w:r w:rsidRPr="0070467F">
        <w:rPr>
          <w:rFonts w:hint="eastAsia"/>
        </w:rPr>
        <w:t xml:space="preserve">    int k = l.batch;</w:t>
      </w:r>
    </w:p>
    <w:p w:rsidR="0070467F" w:rsidRPr="0070467F" w:rsidRDefault="0070467F" w:rsidP="0070467F">
      <w:pPr>
        <w:pStyle w:val="aff9"/>
        <w:ind w:left="420" w:right="420"/>
      </w:pPr>
      <w:r w:rsidRPr="0070467F">
        <w:rPr>
          <w:rFonts w:hint="eastAsia"/>
        </w:rPr>
        <w:t xml:space="preserve">    int n = l.inputs;</w:t>
      </w:r>
    </w:p>
    <w:p w:rsidR="0070467F" w:rsidRPr="0070467F" w:rsidRDefault="0070467F" w:rsidP="0070467F">
      <w:pPr>
        <w:pStyle w:val="aff9"/>
        <w:ind w:left="420" w:right="420"/>
      </w:pPr>
      <w:r w:rsidRPr="0070467F">
        <w:rPr>
          <w:rFonts w:hint="eastAsia"/>
        </w:rPr>
        <w:t xml:space="preserve">    float *a = l.delta;</w:t>
      </w:r>
    </w:p>
    <w:p w:rsidR="0070467F" w:rsidRPr="0070467F" w:rsidRDefault="0070467F" w:rsidP="0070467F">
      <w:pPr>
        <w:pStyle w:val="aff9"/>
        <w:ind w:left="420" w:right="420"/>
      </w:pPr>
      <w:r w:rsidRPr="0070467F">
        <w:rPr>
          <w:rFonts w:hint="eastAsia"/>
        </w:rPr>
        <w:t xml:space="preserve">    float *b = state.input;</w:t>
      </w:r>
    </w:p>
    <w:p w:rsidR="0070467F" w:rsidRPr="0070467F" w:rsidRDefault="0070467F" w:rsidP="0070467F">
      <w:pPr>
        <w:pStyle w:val="aff9"/>
        <w:ind w:left="420" w:right="420"/>
      </w:pPr>
      <w:r w:rsidRPr="0070467F">
        <w:rPr>
          <w:rFonts w:hint="eastAsia"/>
        </w:rPr>
        <w:t xml:space="preserve">    float *c = l.weight_updates;</w:t>
      </w:r>
    </w:p>
    <w:p w:rsidR="0070467F" w:rsidRPr="0070467F" w:rsidRDefault="0070467F" w:rsidP="0070467F">
      <w:pPr>
        <w:pStyle w:val="aff9"/>
        <w:ind w:left="420" w:right="420"/>
      </w:pPr>
      <w:r w:rsidRPr="0070467F">
        <w:rPr>
          <w:rFonts w:hint="eastAsia"/>
        </w:rPr>
        <w:t xml:space="preserve">    gemm(1,0,m,n,k,1,a,m,b,n,1,c,n);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bookmarkStart w:id="57" w:name="_Toc27852"/>
      <w:bookmarkStart w:id="58" w:name="_Toc14090"/>
      <w:bookmarkStart w:id="59" w:name="_Toc10318"/>
      <w:bookmarkStart w:id="60" w:name="_Toc26212"/>
      <w:bookmarkStart w:id="61" w:name="_Toc9343"/>
      <w:bookmarkStart w:id="62" w:name="_Toc25809"/>
      <w:bookmarkEnd w:id="57"/>
      <w:bookmarkEnd w:id="58"/>
      <w:bookmarkEnd w:id="59"/>
      <w:bookmarkEnd w:id="60"/>
      <w:bookmarkEnd w:id="61"/>
      <w:r w:rsidRPr="0070467F">
        <w:rPr>
          <w:rFonts w:hint="eastAsia"/>
        </w:rPr>
        <w:t>m = l.batch;</w:t>
      </w:r>
      <w:bookmarkEnd w:id="62"/>
    </w:p>
    <w:p w:rsidR="0070467F" w:rsidRPr="0070467F" w:rsidRDefault="0070467F" w:rsidP="0070467F">
      <w:pPr>
        <w:pStyle w:val="aff9"/>
        <w:ind w:left="420" w:right="420"/>
      </w:pPr>
      <w:r w:rsidRPr="0070467F">
        <w:rPr>
          <w:rFonts w:hint="eastAsia"/>
        </w:rPr>
        <w:t xml:space="preserve">    </w:t>
      </w:r>
      <w:bookmarkStart w:id="63" w:name="_Toc30255"/>
      <w:bookmarkStart w:id="64" w:name="_Toc5252"/>
      <w:bookmarkStart w:id="65" w:name="_Toc10569"/>
      <w:bookmarkStart w:id="66" w:name="_Toc22774"/>
      <w:bookmarkStart w:id="67" w:name="_Toc4161"/>
      <w:bookmarkStart w:id="68" w:name="_Toc7284"/>
      <w:bookmarkEnd w:id="63"/>
      <w:bookmarkEnd w:id="64"/>
      <w:bookmarkEnd w:id="65"/>
      <w:bookmarkEnd w:id="66"/>
      <w:bookmarkEnd w:id="67"/>
      <w:r w:rsidRPr="0070467F">
        <w:rPr>
          <w:rFonts w:hint="eastAsia"/>
        </w:rPr>
        <w:t>k = l.outputs;</w:t>
      </w:r>
      <w:bookmarkEnd w:id="68"/>
    </w:p>
    <w:p w:rsidR="0070467F" w:rsidRPr="0070467F" w:rsidRDefault="0070467F" w:rsidP="0070467F">
      <w:pPr>
        <w:pStyle w:val="aff9"/>
        <w:ind w:left="420" w:right="420"/>
      </w:pPr>
      <w:r w:rsidRPr="0070467F">
        <w:rPr>
          <w:rFonts w:hint="eastAsia"/>
        </w:rPr>
        <w:t xml:space="preserve">    </w:t>
      </w:r>
      <w:bookmarkStart w:id="69" w:name="_Toc13439"/>
      <w:bookmarkStart w:id="70" w:name="_Toc12661"/>
      <w:bookmarkStart w:id="71" w:name="_Toc3779"/>
      <w:bookmarkStart w:id="72" w:name="_Toc9823"/>
      <w:bookmarkStart w:id="73" w:name="_Toc29895"/>
      <w:bookmarkStart w:id="74" w:name="_Toc3538"/>
      <w:bookmarkEnd w:id="69"/>
      <w:bookmarkEnd w:id="70"/>
      <w:bookmarkEnd w:id="71"/>
      <w:bookmarkEnd w:id="72"/>
      <w:bookmarkEnd w:id="73"/>
      <w:r w:rsidRPr="0070467F">
        <w:rPr>
          <w:rFonts w:hint="eastAsia"/>
        </w:rPr>
        <w:t>n = l.inputs;</w:t>
      </w:r>
      <w:bookmarkEnd w:id="74"/>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bookmarkStart w:id="75" w:name="_Toc12324"/>
      <w:bookmarkStart w:id="76" w:name="_Toc2246"/>
      <w:bookmarkStart w:id="77" w:name="_Toc1671"/>
      <w:bookmarkStart w:id="78" w:name="_Toc24181"/>
      <w:bookmarkStart w:id="79" w:name="_Toc9686"/>
      <w:bookmarkStart w:id="80" w:name="_Toc6360"/>
      <w:bookmarkEnd w:id="75"/>
      <w:bookmarkEnd w:id="76"/>
      <w:bookmarkEnd w:id="77"/>
      <w:bookmarkEnd w:id="78"/>
      <w:bookmarkEnd w:id="79"/>
      <w:r w:rsidRPr="0070467F">
        <w:rPr>
          <w:rFonts w:hint="eastAsia"/>
        </w:rPr>
        <w:t>a = l.delta;</w:t>
      </w:r>
      <w:bookmarkEnd w:id="80"/>
    </w:p>
    <w:p w:rsidR="0070467F" w:rsidRPr="0070467F" w:rsidRDefault="0070467F" w:rsidP="0070467F">
      <w:pPr>
        <w:pStyle w:val="aff9"/>
        <w:ind w:left="420" w:right="420"/>
      </w:pPr>
      <w:r w:rsidRPr="0070467F">
        <w:rPr>
          <w:rFonts w:hint="eastAsia"/>
        </w:rPr>
        <w:lastRenderedPageBreak/>
        <w:t xml:space="preserve">    </w:t>
      </w:r>
      <w:bookmarkStart w:id="81" w:name="_Toc28806"/>
      <w:bookmarkStart w:id="82" w:name="_Toc9400"/>
      <w:bookmarkStart w:id="83" w:name="_Toc16285"/>
      <w:bookmarkStart w:id="84" w:name="_Toc5884"/>
      <w:bookmarkStart w:id="85" w:name="_Toc16976"/>
      <w:bookmarkStart w:id="86" w:name="_Toc26164"/>
      <w:bookmarkEnd w:id="81"/>
      <w:bookmarkEnd w:id="82"/>
      <w:bookmarkEnd w:id="83"/>
      <w:bookmarkEnd w:id="84"/>
      <w:bookmarkEnd w:id="85"/>
      <w:r w:rsidRPr="0070467F">
        <w:rPr>
          <w:rFonts w:hint="eastAsia"/>
        </w:rPr>
        <w:t>b = l.weights;</w:t>
      </w:r>
      <w:bookmarkEnd w:id="86"/>
    </w:p>
    <w:p w:rsidR="0070467F" w:rsidRPr="0070467F" w:rsidRDefault="0070467F" w:rsidP="0070467F">
      <w:pPr>
        <w:pStyle w:val="aff9"/>
        <w:ind w:left="420" w:right="420"/>
      </w:pPr>
      <w:r w:rsidRPr="0070467F">
        <w:rPr>
          <w:rFonts w:hint="eastAsia"/>
        </w:rPr>
        <w:t xml:space="preserve">    </w:t>
      </w:r>
      <w:bookmarkStart w:id="87" w:name="_Toc11259"/>
      <w:bookmarkStart w:id="88" w:name="_Toc24788"/>
      <w:bookmarkStart w:id="89" w:name="_Toc24868"/>
      <w:bookmarkStart w:id="90" w:name="_Toc15527"/>
      <w:bookmarkStart w:id="91" w:name="_Toc4770"/>
      <w:bookmarkStart w:id="92" w:name="_Toc19490"/>
      <w:bookmarkEnd w:id="87"/>
      <w:bookmarkEnd w:id="88"/>
      <w:bookmarkEnd w:id="89"/>
      <w:bookmarkEnd w:id="90"/>
      <w:bookmarkEnd w:id="91"/>
      <w:r w:rsidRPr="0070467F">
        <w:rPr>
          <w:rFonts w:hint="eastAsia"/>
        </w:rPr>
        <w:t>c = state.delta;</w:t>
      </w:r>
      <w:bookmarkEnd w:id="92"/>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if(c) gemm(0,0,m,n,k,1,a,k,b,n,1,c,n);</w:t>
      </w:r>
    </w:p>
    <w:p w:rsidR="0070467F" w:rsidRPr="0070467F" w:rsidRDefault="0070467F" w:rsidP="0070467F">
      <w:pPr>
        <w:pStyle w:val="aff9"/>
        <w:ind w:left="420" w:right="420"/>
      </w:pPr>
      <w:r w:rsidRPr="0070467F">
        <w:rPr>
          <w:rFonts w:hint="eastAsia"/>
        </w:rPr>
        <w:t>}</w:t>
      </w:r>
    </w:p>
    <w:p w:rsidR="0070467F" w:rsidRPr="0070467F" w:rsidRDefault="0070467F" w:rsidP="00B6390A">
      <w:pPr>
        <w:pStyle w:val="a5"/>
      </w:pPr>
      <w:r w:rsidRPr="0070467F">
        <w:rPr>
          <w:rFonts w:hint="eastAsia"/>
        </w:rPr>
        <w:t>由于全链接层权重冗余严重，仅全链接层权重就可</w:t>
      </w:r>
      <w:r w:rsidR="00231F93">
        <w:rPr>
          <w:rFonts w:hint="eastAsia"/>
        </w:rPr>
        <w:t>以</w:t>
      </w:r>
      <w:r w:rsidRPr="0070467F">
        <w:rPr>
          <w:rFonts w:hint="eastAsia"/>
        </w:rPr>
        <w:t>占</w:t>
      </w:r>
      <w:r w:rsidR="00231F93">
        <w:rPr>
          <w:rFonts w:hint="eastAsia"/>
        </w:rPr>
        <w:t>据</w:t>
      </w:r>
      <w:r w:rsidRPr="0070467F">
        <w:rPr>
          <w:rFonts w:hint="eastAsia"/>
        </w:rPr>
        <w:t>整个网络权重五分之四左右</w:t>
      </w:r>
      <w:r w:rsidR="00231F93">
        <w:rPr>
          <w:rFonts w:hint="eastAsia"/>
        </w:rPr>
        <w:t>的比重</w:t>
      </w:r>
      <w:r w:rsidR="007352B2" w:rsidRPr="007352B2">
        <w:rPr>
          <w:rStyle w:val="affc"/>
          <w:rFonts w:hint="eastAsia"/>
        </w:rPr>
        <w:t>[12]</w:t>
      </w:r>
      <w:r w:rsidR="001756DB">
        <w:rPr>
          <w:rFonts w:hint="eastAsia"/>
        </w:rPr>
        <w:t>。</w:t>
      </w:r>
      <w:r w:rsidRPr="0070467F">
        <w:rPr>
          <w:rFonts w:hint="eastAsia"/>
        </w:rPr>
        <w:t>最近一些性能优越的网络模型如GoogLeNet与ResNet等都</w:t>
      </w:r>
      <w:r w:rsidR="001B3F40">
        <w:rPr>
          <w:rFonts w:hint="eastAsia"/>
        </w:rPr>
        <w:t>采用</w:t>
      </w:r>
      <w:r w:rsidRPr="0070467F">
        <w:rPr>
          <w:rFonts w:hint="eastAsia"/>
        </w:rPr>
        <w:t>全局平均池化（</w:t>
      </w:r>
      <w:r w:rsidR="001B3F40">
        <w:rPr>
          <w:rFonts w:hint="eastAsia"/>
        </w:rPr>
        <w:t>Global Average P</w:t>
      </w:r>
      <w:r w:rsidRPr="0070467F">
        <w:rPr>
          <w:rFonts w:hint="eastAsia"/>
        </w:rPr>
        <w:t>ooling，GAP）取代全链接层来</w:t>
      </w:r>
      <w:r w:rsidR="006049CE">
        <w:rPr>
          <w:rFonts w:hint="eastAsia"/>
        </w:rPr>
        <w:t>结合</w:t>
      </w:r>
      <w:r w:rsidRPr="0070467F">
        <w:rPr>
          <w:rFonts w:hint="eastAsia"/>
        </w:rPr>
        <w:t>卷积网络学到的深度特征，最后仍然使用softmax等损失函数作为网络</w:t>
      </w:r>
      <w:r w:rsidR="009B51D8">
        <w:rPr>
          <w:rFonts w:hint="eastAsia"/>
        </w:rPr>
        <w:t>惩罚</w:t>
      </w:r>
      <w:r w:rsidRPr="0070467F">
        <w:rPr>
          <w:rFonts w:hint="eastAsia"/>
        </w:rPr>
        <w:t>函数</w:t>
      </w:r>
      <w:r w:rsidR="007352B2" w:rsidRPr="007352B2">
        <w:rPr>
          <w:rStyle w:val="affc"/>
          <w:rFonts w:hint="eastAsia"/>
        </w:rPr>
        <w:t>[13]</w:t>
      </w:r>
      <w:r w:rsidRPr="0070467F">
        <w:rPr>
          <w:rFonts w:hint="eastAsia"/>
        </w:rPr>
        <w:t>。以</w:t>
      </w:r>
      <w:r w:rsidR="00D9142F">
        <w:rPr>
          <w:rFonts w:hint="eastAsia"/>
        </w:rPr>
        <w:t>YOLOv2</w:t>
      </w:r>
      <w:r w:rsidRPr="0070467F">
        <w:rPr>
          <w:rFonts w:hint="eastAsia"/>
        </w:rPr>
        <w:t>为例，对</w:t>
      </w:r>
      <w:r w:rsidR="00CA673B">
        <w:rPr>
          <w:rFonts w:hint="eastAsia"/>
        </w:rPr>
        <w:t>416</w:t>
      </w:r>
      <w:r w:rsidRPr="0070467F">
        <w:rPr>
          <w:rFonts w:hint="eastAsia"/>
        </w:rPr>
        <w:t>*4</w:t>
      </w:r>
      <w:r w:rsidR="00CA673B">
        <w:rPr>
          <w:rFonts w:hint="eastAsia"/>
        </w:rPr>
        <w:t>16</w:t>
      </w:r>
      <w:r w:rsidRPr="0070467F">
        <w:rPr>
          <w:rFonts w:hint="eastAsia"/>
        </w:rPr>
        <w:t>*3的输入，最后一层卷积可得输出为7*7*</w:t>
      </w:r>
      <w:r w:rsidR="001E53C0">
        <w:rPr>
          <w:rFonts w:hint="eastAsia"/>
        </w:rPr>
        <w:t>30</w:t>
      </w:r>
      <w:r w:rsidRPr="0070467F">
        <w:rPr>
          <w:rFonts w:hint="eastAsia"/>
        </w:rPr>
        <w:t>的向量输出，如果全链接层含4096个参数，则可用卷积核为7*7*</w:t>
      </w:r>
      <w:r w:rsidR="00AD284E">
        <w:rPr>
          <w:rFonts w:hint="eastAsia"/>
        </w:rPr>
        <w:t>30</w:t>
      </w:r>
      <w:r w:rsidRPr="0070467F">
        <w:rPr>
          <w:rFonts w:hint="eastAsia"/>
        </w:rPr>
        <w:t>*4096的全局卷积来替代这一全连接运算过程。</w:t>
      </w:r>
    </w:p>
    <w:p w:rsidR="0070467F" w:rsidRPr="0070467F" w:rsidRDefault="0070467F" w:rsidP="0070467F">
      <w:pPr>
        <w:pStyle w:val="1"/>
      </w:pPr>
      <w:bookmarkStart w:id="93" w:name="_Toc10404"/>
      <w:bookmarkStart w:id="94" w:name="_Toc23612"/>
      <w:bookmarkStart w:id="95" w:name="_Toc13695"/>
      <w:bookmarkStart w:id="96" w:name="_Toc8833"/>
      <w:bookmarkStart w:id="97" w:name="_Toc4056"/>
      <w:bookmarkStart w:id="98" w:name="_Toc15175"/>
      <w:bookmarkStart w:id="99" w:name="_Toc2392"/>
      <w:bookmarkStart w:id="100" w:name="_Toc16929"/>
      <w:bookmarkStart w:id="101" w:name="_Toc512675303"/>
      <w:bookmarkStart w:id="102" w:name="_Toc513081732"/>
      <w:bookmarkEnd w:id="93"/>
      <w:bookmarkEnd w:id="94"/>
      <w:bookmarkEnd w:id="95"/>
      <w:bookmarkEnd w:id="96"/>
      <w:bookmarkEnd w:id="97"/>
      <w:bookmarkEnd w:id="98"/>
      <w:bookmarkEnd w:id="99"/>
      <w:bookmarkEnd w:id="100"/>
      <w:bookmarkEnd w:id="101"/>
      <w:r w:rsidRPr="0070467F">
        <w:rPr>
          <w:rFonts w:hint="eastAsia"/>
        </w:rPr>
        <w:t>优化</w:t>
      </w:r>
      <w:bookmarkEnd w:id="102"/>
    </w:p>
    <w:p w:rsidR="0070467F" w:rsidRPr="0070467F" w:rsidRDefault="0070467F" w:rsidP="0070467F">
      <w:pPr>
        <w:pStyle w:val="2"/>
      </w:pPr>
      <w:bookmarkStart w:id="103" w:name="_Toc17506"/>
      <w:bookmarkStart w:id="104" w:name="_Toc13506"/>
      <w:bookmarkStart w:id="105" w:name="_Toc8743"/>
      <w:bookmarkStart w:id="106" w:name="_Toc446"/>
      <w:bookmarkStart w:id="107" w:name="_Toc19355"/>
      <w:bookmarkStart w:id="108" w:name="_Toc14682"/>
      <w:bookmarkStart w:id="109" w:name="_Toc25931"/>
      <w:bookmarkStart w:id="110" w:name="_Toc22781"/>
      <w:bookmarkStart w:id="111" w:name="_Toc512259047"/>
      <w:bookmarkStart w:id="112" w:name="_Toc512675304"/>
      <w:bookmarkStart w:id="113" w:name="_Toc513081733"/>
      <w:bookmarkEnd w:id="103"/>
      <w:bookmarkEnd w:id="104"/>
      <w:bookmarkEnd w:id="105"/>
      <w:bookmarkEnd w:id="106"/>
      <w:bookmarkEnd w:id="107"/>
      <w:bookmarkEnd w:id="108"/>
      <w:bookmarkEnd w:id="109"/>
      <w:bookmarkEnd w:id="110"/>
      <w:bookmarkEnd w:id="111"/>
      <w:r w:rsidRPr="0070467F">
        <w:rPr>
          <w:rFonts w:hint="eastAsia"/>
        </w:rPr>
        <w:t>批正则化</w:t>
      </w:r>
      <w:bookmarkEnd w:id="112"/>
      <w:bookmarkEnd w:id="113"/>
    </w:p>
    <w:p w:rsidR="0070467F" w:rsidRPr="0070467F" w:rsidRDefault="0070467F" w:rsidP="0070467F">
      <w:pPr>
        <w:pStyle w:val="a5"/>
      </w:pPr>
      <w:r w:rsidRPr="0070467F">
        <w:rPr>
          <w:rFonts w:hint="eastAsia"/>
        </w:rPr>
        <w:t>批正则化（Batch Normalization，BN）可以加快模型收敛的速度，减少过拟合发生</w:t>
      </w:r>
      <w:r w:rsidR="0025128E" w:rsidRPr="0025128E">
        <w:rPr>
          <w:rStyle w:val="affc"/>
          <w:rFonts w:hint="eastAsia"/>
        </w:rPr>
        <w:t>[14]</w:t>
      </w:r>
      <w:r w:rsidRPr="0070467F">
        <w:rPr>
          <w:rFonts w:hint="eastAsia"/>
        </w:rPr>
        <w:t>。在所有卷积层前应用了Batch Normalization，使结果提升了2%。同时，应用了Batch Normalization，即使去除了dropout，也不会过拟合</w:t>
      </w:r>
      <w:r w:rsidR="004F2046">
        <w:rPr>
          <w:rStyle w:val="affc"/>
          <w:rFonts w:hint="eastAsia"/>
        </w:rPr>
        <w:t>[15</w:t>
      </w:r>
      <w:r w:rsidR="004F2046" w:rsidRPr="004F2046">
        <w:rPr>
          <w:rStyle w:val="affc"/>
          <w:rFonts w:hint="eastAsia"/>
        </w:rPr>
        <w:t>]</w:t>
      </w:r>
      <w:r w:rsidRPr="0070467F">
        <w:rPr>
          <w:rFonts w:hint="eastAsia"/>
        </w:rPr>
        <w:t>。</w:t>
      </w:r>
    </w:p>
    <w:p w:rsidR="0070467F" w:rsidRPr="0070467F" w:rsidRDefault="0070467F" w:rsidP="0070467F">
      <w:pPr>
        <w:pStyle w:val="aff9"/>
        <w:ind w:left="420" w:right="420"/>
      </w:pPr>
      <w:r w:rsidRPr="0070467F">
        <w:rPr>
          <w:rFonts w:hint="eastAsia"/>
        </w:rPr>
        <w:t>layer make_normalization_layer(int batch, int w, int h, int c, int size, float alpha, float beta, float kappa)</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fprintf(stderr, "Local Response Normalization Layer: %d x %d x %d image, %d size\n", w,h,c,size);</w:t>
      </w:r>
    </w:p>
    <w:p w:rsidR="0070467F" w:rsidRPr="0070467F" w:rsidRDefault="0070467F" w:rsidP="0070467F">
      <w:pPr>
        <w:pStyle w:val="aff9"/>
        <w:ind w:left="420" w:right="420"/>
      </w:pPr>
      <w:r w:rsidRPr="0070467F">
        <w:rPr>
          <w:rFonts w:hint="eastAsia"/>
        </w:rPr>
        <w:t xml:space="preserve">    layer layer = {0};</w:t>
      </w:r>
    </w:p>
    <w:p w:rsidR="0070467F" w:rsidRPr="0070467F" w:rsidRDefault="0070467F" w:rsidP="0070467F">
      <w:pPr>
        <w:pStyle w:val="aff9"/>
        <w:ind w:left="420" w:right="420"/>
      </w:pPr>
      <w:r w:rsidRPr="0070467F">
        <w:rPr>
          <w:rFonts w:hint="eastAsia"/>
        </w:rPr>
        <w:t xml:space="preserve">    layer.type = NORMALIZATION;</w:t>
      </w:r>
    </w:p>
    <w:p w:rsidR="0070467F" w:rsidRPr="0070467F" w:rsidRDefault="0070467F" w:rsidP="0070467F">
      <w:pPr>
        <w:pStyle w:val="aff9"/>
        <w:ind w:left="420" w:right="420"/>
      </w:pPr>
      <w:r w:rsidRPr="0070467F">
        <w:rPr>
          <w:rFonts w:hint="eastAsia"/>
        </w:rPr>
        <w:t xml:space="preserve">    layer.batch = batch;</w:t>
      </w:r>
    </w:p>
    <w:p w:rsidR="0070467F" w:rsidRPr="0070467F" w:rsidRDefault="0070467F" w:rsidP="0070467F">
      <w:pPr>
        <w:pStyle w:val="aff9"/>
        <w:ind w:left="420" w:right="420"/>
      </w:pPr>
      <w:r w:rsidRPr="0070467F">
        <w:rPr>
          <w:rFonts w:hint="eastAsia"/>
        </w:rPr>
        <w:t xml:space="preserve">    layer.h = layer.out_h = h;</w:t>
      </w:r>
    </w:p>
    <w:p w:rsidR="0070467F" w:rsidRPr="0070467F" w:rsidRDefault="0070467F" w:rsidP="0070467F">
      <w:pPr>
        <w:pStyle w:val="aff9"/>
        <w:ind w:left="420" w:right="420"/>
      </w:pPr>
      <w:r w:rsidRPr="0070467F">
        <w:rPr>
          <w:rFonts w:hint="eastAsia"/>
        </w:rPr>
        <w:t xml:space="preserve">    layer.w = layer.out_w = w;</w:t>
      </w:r>
    </w:p>
    <w:p w:rsidR="0070467F" w:rsidRPr="0070467F" w:rsidRDefault="0070467F" w:rsidP="0070467F">
      <w:pPr>
        <w:pStyle w:val="aff9"/>
        <w:ind w:left="420" w:right="420"/>
      </w:pPr>
      <w:r w:rsidRPr="0070467F">
        <w:rPr>
          <w:rFonts w:hint="eastAsia"/>
        </w:rPr>
        <w:t xml:space="preserve">    layer.c = layer.out_c = c;</w:t>
      </w:r>
    </w:p>
    <w:p w:rsidR="0070467F" w:rsidRPr="0070467F" w:rsidRDefault="0070467F" w:rsidP="0070467F">
      <w:pPr>
        <w:pStyle w:val="aff9"/>
        <w:ind w:left="420" w:right="420"/>
      </w:pPr>
      <w:r w:rsidRPr="0070467F">
        <w:rPr>
          <w:rFonts w:hint="eastAsia"/>
        </w:rPr>
        <w:t xml:space="preserve">    layer.kappa = kappa;</w:t>
      </w:r>
    </w:p>
    <w:p w:rsidR="0070467F" w:rsidRPr="0070467F" w:rsidRDefault="0070467F" w:rsidP="0070467F">
      <w:pPr>
        <w:pStyle w:val="aff9"/>
        <w:ind w:left="420" w:right="420"/>
      </w:pPr>
      <w:r w:rsidRPr="0070467F">
        <w:rPr>
          <w:rFonts w:hint="eastAsia"/>
        </w:rPr>
        <w:t xml:space="preserve">    layer.size = size;</w:t>
      </w:r>
    </w:p>
    <w:p w:rsidR="0070467F" w:rsidRPr="0070467F" w:rsidRDefault="0070467F" w:rsidP="0070467F">
      <w:pPr>
        <w:pStyle w:val="aff9"/>
        <w:ind w:left="420" w:right="420"/>
      </w:pPr>
      <w:r w:rsidRPr="0070467F">
        <w:rPr>
          <w:rFonts w:hint="eastAsia"/>
        </w:rPr>
        <w:t xml:space="preserve">    layer.alpha = alpha;</w:t>
      </w:r>
    </w:p>
    <w:p w:rsidR="0070467F" w:rsidRPr="0070467F" w:rsidRDefault="0070467F" w:rsidP="0070467F">
      <w:pPr>
        <w:pStyle w:val="aff9"/>
        <w:ind w:left="420" w:right="420"/>
      </w:pPr>
      <w:r w:rsidRPr="0070467F">
        <w:rPr>
          <w:rFonts w:hint="eastAsia"/>
        </w:rPr>
        <w:t xml:space="preserve">    layer.beta = beta;</w:t>
      </w:r>
    </w:p>
    <w:p w:rsidR="0070467F" w:rsidRPr="0070467F" w:rsidRDefault="0070467F" w:rsidP="0070467F">
      <w:pPr>
        <w:pStyle w:val="aff9"/>
        <w:ind w:left="420" w:right="420"/>
      </w:pPr>
      <w:r w:rsidRPr="0070467F">
        <w:rPr>
          <w:rFonts w:hint="eastAsia"/>
        </w:rPr>
        <w:t xml:space="preserve">    layer.output = calloc(h * w * c * batch, sizeof(float));</w:t>
      </w:r>
    </w:p>
    <w:p w:rsidR="0070467F" w:rsidRPr="0070467F" w:rsidRDefault="0070467F" w:rsidP="0070467F">
      <w:pPr>
        <w:pStyle w:val="aff9"/>
        <w:ind w:left="420" w:right="420"/>
      </w:pPr>
      <w:r w:rsidRPr="0070467F">
        <w:rPr>
          <w:rFonts w:hint="eastAsia"/>
        </w:rPr>
        <w:t xml:space="preserve">    layer.delta = calloc(h * w * c * batch, sizeof(float));</w:t>
      </w:r>
    </w:p>
    <w:p w:rsidR="0070467F" w:rsidRPr="0070467F" w:rsidRDefault="0070467F" w:rsidP="0070467F">
      <w:pPr>
        <w:pStyle w:val="aff9"/>
        <w:ind w:left="420" w:right="420"/>
      </w:pPr>
      <w:r w:rsidRPr="0070467F">
        <w:rPr>
          <w:rFonts w:hint="eastAsia"/>
        </w:rPr>
        <w:t xml:space="preserve">    layer.squared = calloc(h * w * c * batch, sizeof(float));</w:t>
      </w:r>
    </w:p>
    <w:p w:rsidR="0070467F" w:rsidRPr="0070467F" w:rsidRDefault="0070467F" w:rsidP="0070467F">
      <w:pPr>
        <w:pStyle w:val="aff9"/>
        <w:ind w:left="420" w:right="420"/>
      </w:pPr>
      <w:r w:rsidRPr="0070467F">
        <w:rPr>
          <w:rFonts w:hint="eastAsia"/>
        </w:rPr>
        <w:t xml:space="preserve">    layer.norms = calloc(h * w * c * batch, sizeof(float));</w:t>
      </w:r>
    </w:p>
    <w:p w:rsidR="0070467F" w:rsidRPr="0070467F" w:rsidRDefault="0070467F" w:rsidP="0070467F">
      <w:pPr>
        <w:pStyle w:val="aff9"/>
        <w:ind w:left="420" w:right="420"/>
      </w:pPr>
      <w:r w:rsidRPr="0070467F">
        <w:rPr>
          <w:rFonts w:hint="eastAsia"/>
        </w:rPr>
        <w:t xml:space="preserve">    layer.inputs = w*h*c;</w:t>
      </w:r>
    </w:p>
    <w:p w:rsidR="0070467F" w:rsidRPr="0070467F" w:rsidRDefault="0070467F" w:rsidP="0070467F">
      <w:pPr>
        <w:pStyle w:val="aff9"/>
        <w:ind w:left="420" w:right="420"/>
      </w:pPr>
      <w:r w:rsidRPr="0070467F">
        <w:rPr>
          <w:rFonts w:hint="eastAsia"/>
        </w:rPr>
        <w:t xml:space="preserve">    layer.outputs = layer.inputs;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layer.forward = forward_normalization_layer;</w:t>
      </w:r>
    </w:p>
    <w:p w:rsidR="0070467F" w:rsidRPr="0070467F" w:rsidRDefault="0070467F" w:rsidP="0070467F">
      <w:pPr>
        <w:pStyle w:val="aff9"/>
        <w:ind w:left="420" w:right="420"/>
      </w:pPr>
      <w:r w:rsidRPr="0070467F">
        <w:rPr>
          <w:rFonts w:hint="eastAsia"/>
        </w:rPr>
        <w:t xml:space="preserve">    layer.backward = backward_normalization_layer;</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t xml:space="preserve">    layer.forward_gpu = forward_normalization_layer_gpu;</w:t>
      </w:r>
    </w:p>
    <w:p w:rsidR="0070467F" w:rsidRPr="0070467F" w:rsidRDefault="0070467F" w:rsidP="0070467F">
      <w:pPr>
        <w:pStyle w:val="aff9"/>
        <w:ind w:left="420" w:right="420"/>
      </w:pPr>
      <w:r w:rsidRPr="0070467F">
        <w:rPr>
          <w:rFonts w:hint="eastAsia"/>
        </w:rPr>
        <w:t xml:space="preserve">    layer.backward_gpu = backward_normalization_layer_gpu;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layer.output_gpu =  cuda_make_array(layer.output, h * w * c * batch);</w:t>
      </w:r>
    </w:p>
    <w:p w:rsidR="0070467F" w:rsidRPr="0070467F" w:rsidRDefault="0070467F" w:rsidP="0070467F">
      <w:pPr>
        <w:pStyle w:val="aff9"/>
        <w:ind w:left="420" w:right="420"/>
      </w:pPr>
      <w:r w:rsidRPr="0070467F">
        <w:rPr>
          <w:rFonts w:hint="eastAsia"/>
        </w:rPr>
        <w:t xml:space="preserve">    layer.delta_gpu =   cuda_make_array(layer.delta, h * w * c * batch);</w:t>
      </w:r>
    </w:p>
    <w:p w:rsidR="0070467F" w:rsidRPr="0070467F" w:rsidRDefault="0070467F" w:rsidP="0070467F">
      <w:pPr>
        <w:pStyle w:val="aff9"/>
        <w:ind w:left="420" w:right="420"/>
      </w:pPr>
      <w:r w:rsidRPr="0070467F">
        <w:rPr>
          <w:rFonts w:hint="eastAsia"/>
        </w:rPr>
        <w:t xml:space="preserve">    layer.squared_gpu = cuda_make_array(layer.squared, h * w * c * batch);</w:t>
      </w:r>
    </w:p>
    <w:p w:rsidR="0070467F" w:rsidRPr="0070467F" w:rsidRDefault="0070467F" w:rsidP="0070467F">
      <w:pPr>
        <w:pStyle w:val="aff9"/>
        <w:ind w:left="420" w:right="420"/>
      </w:pPr>
      <w:r w:rsidRPr="0070467F">
        <w:rPr>
          <w:rFonts w:hint="eastAsia"/>
        </w:rPr>
        <w:t xml:space="preserve">    layer.norms_gpu =   cuda_make_array(layer.norms, h * w * c * batch);</w:t>
      </w:r>
    </w:p>
    <w:p w:rsidR="0070467F" w:rsidRPr="0070467F" w:rsidRDefault="0070467F" w:rsidP="0070467F">
      <w:pPr>
        <w:pStyle w:val="aff9"/>
        <w:ind w:left="420" w:right="420"/>
      </w:pPr>
      <w:r w:rsidRPr="0070467F">
        <w:rPr>
          <w:rFonts w:hint="eastAsia"/>
        </w:rPr>
        <w:lastRenderedPageBreak/>
        <w:t xml:space="preserve">    #endif</w:t>
      </w:r>
    </w:p>
    <w:p w:rsidR="0070467F" w:rsidRPr="0070467F" w:rsidRDefault="0070467F" w:rsidP="0070467F">
      <w:pPr>
        <w:pStyle w:val="aff9"/>
        <w:ind w:left="420" w:right="420"/>
      </w:pPr>
      <w:r w:rsidRPr="0070467F">
        <w:rPr>
          <w:rFonts w:hint="eastAsia"/>
        </w:rPr>
        <w:t xml:space="preserve">    return layer;</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2"/>
      </w:pPr>
      <w:bookmarkStart w:id="114" w:name="_Toc27315"/>
      <w:bookmarkStart w:id="115" w:name="_Toc7323"/>
      <w:bookmarkStart w:id="116" w:name="_Toc30938"/>
      <w:bookmarkStart w:id="117" w:name="_Toc20117"/>
      <w:bookmarkStart w:id="118" w:name="_Toc5999"/>
      <w:bookmarkStart w:id="119" w:name="_Toc24142"/>
      <w:bookmarkStart w:id="120" w:name="_Toc7301"/>
      <w:bookmarkStart w:id="121" w:name="_Toc4120"/>
      <w:bookmarkStart w:id="122" w:name="_Toc512259048"/>
      <w:bookmarkStart w:id="123" w:name="_Toc512675305"/>
      <w:bookmarkStart w:id="124" w:name="_Toc513081734"/>
      <w:bookmarkEnd w:id="114"/>
      <w:bookmarkEnd w:id="115"/>
      <w:bookmarkEnd w:id="116"/>
      <w:bookmarkEnd w:id="117"/>
      <w:bookmarkEnd w:id="118"/>
      <w:bookmarkEnd w:id="119"/>
      <w:bookmarkEnd w:id="120"/>
      <w:bookmarkEnd w:id="121"/>
      <w:bookmarkEnd w:id="122"/>
      <w:r w:rsidRPr="0070467F">
        <w:rPr>
          <w:rFonts w:hint="eastAsia"/>
        </w:rPr>
        <w:t>高分辨率分类器</w:t>
      </w:r>
      <w:bookmarkEnd w:id="123"/>
      <w:bookmarkEnd w:id="124"/>
    </w:p>
    <w:p w:rsidR="0070467F" w:rsidRPr="0070467F" w:rsidRDefault="0070467F" w:rsidP="0070467F">
      <w:pPr>
        <w:pStyle w:val="a5"/>
      </w:pPr>
      <w:r w:rsidRPr="0070467F">
        <w:rPr>
          <w:rFonts w:hint="eastAsia"/>
        </w:rPr>
        <w:t>高分辨率分类器（High Resolution Classifier），目前表现很好的图片分类器均采用基于ImageNet数据集的预训练模型。大部分类器的输入图片尺寸都小于256px * 256px。在YOLOv2中，首先采用448px * 448px分辨率的ImageNet数据，然后微调，使网络模型适应高分辨率图片输入，最终高分辨率输入使模型Mean AP提升了四个点。</w:t>
      </w:r>
    </w:p>
    <w:p w:rsidR="0070467F" w:rsidRPr="0070467F" w:rsidRDefault="0070467F" w:rsidP="0070467F">
      <w:pPr>
        <w:pStyle w:val="a5"/>
      </w:pPr>
      <w:bookmarkStart w:id="125" w:name="_Toc32104"/>
      <w:bookmarkStart w:id="126" w:name="_Toc24307"/>
      <w:bookmarkStart w:id="127" w:name="_Toc20381"/>
      <w:bookmarkStart w:id="128" w:name="_Toc13193"/>
      <w:bookmarkStart w:id="129" w:name="_Toc7628"/>
      <w:bookmarkStart w:id="130" w:name="_Toc20358"/>
      <w:bookmarkStart w:id="131" w:name="_Toc19381"/>
      <w:bookmarkStart w:id="132" w:name="_Toc2853"/>
      <w:bookmarkStart w:id="133" w:name="_Toc512259049"/>
      <w:bookmarkEnd w:id="125"/>
      <w:bookmarkEnd w:id="126"/>
      <w:bookmarkEnd w:id="127"/>
      <w:bookmarkEnd w:id="128"/>
      <w:bookmarkEnd w:id="129"/>
      <w:bookmarkEnd w:id="130"/>
      <w:bookmarkEnd w:id="131"/>
      <w:bookmarkEnd w:id="132"/>
      <w:r w:rsidRPr="0070467F">
        <w:rPr>
          <w:rFonts w:hint="eastAsia"/>
        </w:rPr>
        <w:t>缩放卷积层大小，有了这个接口，网络就可以随意缩放卷积层的输入输出大小。</w:t>
      </w:r>
      <w:bookmarkEnd w:id="133"/>
    </w:p>
    <w:p w:rsidR="0070467F" w:rsidRPr="0070467F" w:rsidRDefault="0070467F" w:rsidP="0070467F">
      <w:pPr>
        <w:pStyle w:val="aff9"/>
        <w:ind w:left="420" w:right="420"/>
      </w:pPr>
      <w:r w:rsidRPr="0070467F">
        <w:rPr>
          <w:rFonts w:hint="eastAsia"/>
        </w:rPr>
        <w:t>void resize_convolutional_layer(convolutional_layer *l, int w, int h)</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l-&gt;w = w;</w:t>
      </w:r>
    </w:p>
    <w:p w:rsidR="0070467F" w:rsidRPr="0070467F" w:rsidRDefault="0070467F" w:rsidP="0070467F">
      <w:pPr>
        <w:pStyle w:val="aff9"/>
        <w:ind w:left="420" w:right="420"/>
      </w:pPr>
      <w:r w:rsidRPr="0070467F">
        <w:rPr>
          <w:rFonts w:hint="eastAsia"/>
        </w:rPr>
        <w:t xml:space="preserve">    l-&gt;h = h;</w:t>
      </w:r>
    </w:p>
    <w:p w:rsidR="0070467F" w:rsidRPr="0070467F" w:rsidRDefault="0070467F" w:rsidP="0070467F">
      <w:pPr>
        <w:pStyle w:val="aff9"/>
        <w:ind w:left="420" w:right="420"/>
      </w:pPr>
      <w:r w:rsidRPr="0070467F">
        <w:rPr>
          <w:rFonts w:hint="eastAsia"/>
        </w:rPr>
        <w:t xml:space="preserve">    int out_w = convolutional_out_width(*l);</w:t>
      </w:r>
    </w:p>
    <w:p w:rsidR="0070467F" w:rsidRPr="0070467F" w:rsidRDefault="0070467F" w:rsidP="0070467F">
      <w:pPr>
        <w:pStyle w:val="aff9"/>
        <w:ind w:left="420" w:right="420"/>
      </w:pPr>
      <w:r w:rsidRPr="0070467F">
        <w:rPr>
          <w:rFonts w:hint="eastAsia"/>
        </w:rPr>
        <w:t xml:space="preserve">    int out_h = convolutional_out_height(*l);</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l-&gt;out_w = out_w;</w:t>
      </w:r>
    </w:p>
    <w:p w:rsidR="0070467F" w:rsidRPr="0070467F" w:rsidRDefault="0070467F" w:rsidP="0070467F">
      <w:pPr>
        <w:pStyle w:val="aff9"/>
        <w:ind w:left="420" w:right="420"/>
      </w:pPr>
      <w:r w:rsidRPr="0070467F">
        <w:rPr>
          <w:rFonts w:hint="eastAsia"/>
        </w:rPr>
        <w:t xml:space="preserve">    l-&gt;out_h = out_h;</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l-&gt;outputs = l-&gt;out_h * l-&gt;out_w * l-&gt;out_c;</w:t>
      </w:r>
    </w:p>
    <w:p w:rsidR="0070467F" w:rsidRPr="0070467F" w:rsidRDefault="0070467F" w:rsidP="0070467F">
      <w:pPr>
        <w:pStyle w:val="aff9"/>
        <w:ind w:left="420" w:right="420"/>
      </w:pPr>
      <w:r w:rsidRPr="0070467F">
        <w:rPr>
          <w:rFonts w:hint="eastAsia"/>
        </w:rPr>
        <w:t xml:space="preserve">    l-&gt;inputs = l-&gt;w * l-&gt;h * l-&gt;c;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l-&gt;output = realloc(l-&gt;output, l-&gt;batch*l-&gt;outputs*sizeof(float));</w:t>
      </w:r>
    </w:p>
    <w:p w:rsidR="0070467F" w:rsidRPr="0070467F" w:rsidRDefault="0070467F" w:rsidP="0070467F">
      <w:pPr>
        <w:pStyle w:val="aff9"/>
        <w:ind w:left="420" w:right="420"/>
      </w:pPr>
      <w:r w:rsidRPr="0070467F">
        <w:rPr>
          <w:rFonts w:hint="eastAsia"/>
        </w:rPr>
        <w:t xml:space="preserve">    l-&gt;delta  = realloc(l-&gt;delta,  l-&gt;batch*l-&gt;outputs*sizeof(float));</w:t>
      </w:r>
    </w:p>
    <w:p w:rsidR="0070467F" w:rsidRPr="0070467F" w:rsidRDefault="0070467F" w:rsidP="0070467F">
      <w:pPr>
        <w:pStyle w:val="aff9"/>
        <w:ind w:left="420" w:right="420"/>
      </w:pPr>
      <w:r w:rsidRPr="0070467F">
        <w:rPr>
          <w:rFonts w:hint="eastAsia"/>
        </w:rPr>
        <w:t xml:space="preserve">    if(l-&gt;batch_normalize){</w:t>
      </w:r>
    </w:p>
    <w:p w:rsidR="0070467F" w:rsidRPr="0070467F" w:rsidRDefault="0070467F" w:rsidP="0070467F">
      <w:pPr>
        <w:pStyle w:val="aff9"/>
        <w:ind w:left="420" w:right="420"/>
      </w:pPr>
      <w:r w:rsidRPr="0070467F">
        <w:rPr>
          <w:rFonts w:hint="eastAsia"/>
        </w:rPr>
        <w:t xml:space="preserve">        l-&gt;x = realloc(l-&gt;x, l-&gt;batch*l-&gt;outputs*sizeof(float));</w:t>
      </w:r>
    </w:p>
    <w:p w:rsidR="0070467F" w:rsidRPr="0070467F" w:rsidRDefault="0070467F" w:rsidP="0070467F">
      <w:pPr>
        <w:pStyle w:val="aff9"/>
        <w:ind w:left="420" w:right="420"/>
      </w:pPr>
      <w:r w:rsidRPr="0070467F">
        <w:rPr>
          <w:rFonts w:hint="eastAsia"/>
        </w:rPr>
        <w:t xml:space="preserve">        l-&gt;x_norm  = realloc(l-&gt;x_norm, l-&gt;batch*l-&gt;outputs*sizeof(float));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#ifdef GPU</w:t>
      </w:r>
    </w:p>
    <w:p w:rsidR="0070467F" w:rsidRPr="0070467F" w:rsidRDefault="0070467F" w:rsidP="0070467F">
      <w:pPr>
        <w:pStyle w:val="aff9"/>
        <w:ind w:left="420" w:right="420"/>
      </w:pPr>
      <w:r w:rsidRPr="0070467F">
        <w:rPr>
          <w:rFonts w:hint="eastAsia"/>
        </w:rPr>
        <w:t xml:space="preserve">    cuda_free(l-&gt;delta_gpu);</w:t>
      </w:r>
    </w:p>
    <w:p w:rsidR="0070467F" w:rsidRPr="0070467F" w:rsidRDefault="0070467F" w:rsidP="0070467F">
      <w:pPr>
        <w:pStyle w:val="aff9"/>
        <w:ind w:left="420" w:right="420"/>
      </w:pPr>
      <w:r w:rsidRPr="0070467F">
        <w:rPr>
          <w:rFonts w:hint="eastAsia"/>
        </w:rPr>
        <w:t xml:space="preserve">    cuda_free(l-&gt;output_gpu);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l-&gt;delta_gpu =  cuda_make_array(l-&gt;delta,  l-&gt;batch*l-&gt;outputs);</w:t>
      </w:r>
    </w:p>
    <w:p w:rsidR="0070467F" w:rsidRPr="0070467F" w:rsidRDefault="0070467F" w:rsidP="0070467F">
      <w:pPr>
        <w:pStyle w:val="aff9"/>
        <w:ind w:left="420" w:right="420"/>
      </w:pPr>
      <w:r w:rsidRPr="0070467F">
        <w:rPr>
          <w:rFonts w:hint="eastAsia"/>
        </w:rPr>
        <w:t xml:space="preserve">    l-&gt;output_gpu = cuda_make_array(l-&gt;output, l-&gt;batch*l-&gt;outputs);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if(l-&gt;batch_normalize){</w:t>
      </w:r>
    </w:p>
    <w:p w:rsidR="0070467F" w:rsidRPr="0070467F" w:rsidRDefault="0070467F" w:rsidP="0070467F">
      <w:pPr>
        <w:pStyle w:val="aff9"/>
        <w:ind w:left="420" w:right="420"/>
      </w:pPr>
      <w:r w:rsidRPr="0070467F">
        <w:rPr>
          <w:rFonts w:hint="eastAsia"/>
        </w:rPr>
        <w:t xml:space="preserve">        cuda_free(l-&gt;x_gpu);</w:t>
      </w:r>
    </w:p>
    <w:p w:rsidR="0070467F" w:rsidRPr="0070467F" w:rsidRDefault="0070467F" w:rsidP="0070467F">
      <w:pPr>
        <w:pStyle w:val="aff9"/>
        <w:ind w:left="420" w:right="420"/>
      </w:pPr>
      <w:r w:rsidRPr="0070467F">
        <w:rPr>
          <w:rFonts w:hint="eastAsia"/>
        </w:rPr>
        <w:t xml:space="preserve">        cuda_free(l-&gt;x_norm_gpu);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l-&gt;x_gpu = cuda_make_array(l-&gt;output, l-&gt;batch*l-&gt;outputs);</w:t>
      </w:r>
    </w:p>
    <w:p w:rsidR="0070467F" w:rsidRPr="0070467F" w:rsidRDefault="0070467F" w:rsidP="0070467F">
      <w:pPr>
        <w:pStyle w:val="aff9"/>
        <w:ind w:left="420" w:right="420"/>
      </w:pPr>
      <w:r w:rsidRPr="0070467F">
        <w:rPr>
          <w:rFonts w:hint="eastAsia"/>
        </w:rPr>
        <w:t xml:space="preserve">        l-&gt;x_norm_gpu = cuda_make_array(l-&gt;output, l-&gt;batch*l-&gt;outputs);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#ifdef CUDNN</w:t>
      </w:r>
    </w:p>
    <w:p w:rsidR="0070467F" w:rsidRPr="0070467F" w:rsidRDefault="0070467F" w:rsidP="0070467F">
      <w:pPr>
        <w:pStyle w:val="aff9"/>
        <w:ind w:left="420" w:right="420"/>
      </w:pPr>
      <w:r w:rsidRPr="0070467F">
        <w:rPr>
          <w:rFonts w:hint="eastAsia"/>
        </w:rPr>
        <w:t xml:space="preserve">    cudnn_convolutional_setup(l);</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 xml:space="preserve">    l-&gt;workspace_size = get_workspace_size(*l);</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2"/>
      </w:pPr>
      <w:bookmarkStart w:id="134" w:name="_Toc512675306"/>
      <w:bookmarkStart w:id="135" w:name="_Toc513081735"/>
      <w:bookmarkEnd w:id="134"/>
      <w:r w:rsidRPr="0070467F">
        <w:rPr>
          <w:rFonts w:hint="eastAsia"/>
        </w:rPr>
        <w:lastRenderedPageBreak/>
        <w:t>加锚点框的卷积层</w:t>
      </w:r>
      <w:bookmarkEnd w:id="135"/>
    </w:p>
    <w:p w:rsidR="0070467F" w:rsidRPr="0070467F" w:rsidRDefault="0070467F" w:rsidP="0070467F">
      <w:pPr>
        <w:pStyle w:val="a5"/>
      </w:pPr>
      <w:r w:rsidRPr="0070467F">
        <w:rPr>
          <w:rFonts w:hint="eastAsia"/>
        </w:rPr>
        <w:t>加锚点框的卷积层（Convolutional With 锚点框），YOLO采用全链接层来直接预测边界框，而Fast R-CNN采用人工选择的边界框。Fast R-CNN中的 region proposal network仅采用卷积层来预测固定的锚点框的偏移与置信度</w:t>
      </w:r>
      <w:r w:rsidR="00B51077">
        <w:rPr>
          <w:rStyle w:val="affc"/>
          <w:rFonts w:hint="eastAsia"/>
        </w:rPr>
        <w:t>[16</w:t>
      </w:r>
      <w:r w:rsidR="00B31FB7" w:rsidRPr="00B31FB7">
        <w:rPr>
          <w:rStyle w:val="affc"/>
          <w:rFonts w:hint="eastAsia"/>
        </w:rPr>
        <w:t>]</w:t>
      </w:r>
      <w:r w:rsidRPr="0070467F">
        <w:rPr>
          <w:rFonts w:hint="eastAsia"/>
        </w:rPr>
        <w:t>。</w:t>
      </w:r>
    </w:p>
    <w:p w:rsidR="0070467F" w:rsidRPr="0070467F" w:rsidRDefault="0070467F" w:rsidP="0070467F">
      <w:pPr>
        <w:pStyle w:val="a5"/>
      </w:pPr>
      <w:r w:rsidRPr="0070467F">
        <w:rPr>
          <w:rFonts w:hint="eastAsia"/>
        </w:rPr>
        <w:t>YOLOv2去除了全链接层，采用锚点框来预测边界框。首先，去除了一个池化层来提高卷积层输出分辨率。然后，修改网络输入尺寸：由448px * 448px 改为416px * 416 px，使特征图只有一个中心。大的物品更有可能出现在图片的中心。YOLO的卷积层下采样率为32，所以输入尺寸变为416px * 416px,输出尺寸为13*13。</w:t>
      </w:r>
    </w:p>
    <w:p w:rsidR="0070467F" w:rsidRPr="0070467F" w:rsidRDefault="0070467F" w:rsidP="0070467F">
      <w:pPr>
        <w:pStyle w:val="a5"/>
      </w:pPr>
      <w:r w:rsidRPr="0070467F">
        <w:rPr>
          <w:rFonts w:hint="eastAsia"/>
        </w:rPr>
        <w:t>采用锚点框，提升了精确度</w:t>
      </w:r>
      <w:r w:rsidR="004C1E68" w:rsidRPr="004C1E68">
        <w:rPr>
          <w:rStyle w:val="affc"/>
          <w:rFonts w:hint="eastAsia"/>
        </w:rPr>
        <w:t>[17]</w:t>
      </w:r>
      <w:r w:rsidRPr="0070467F">
        <w:rPr>
          <w:rFonts w:hint="eastAsia"/>
        </w:rPr>
        <w:t>。YOLO每张图片预测九十八个预测框，但是采用锚点框，每张图片可以预测超过一千个预测框。采用锚点框方法后，Mean AP值下降了一点点，可以忽略不计，而recall（召回率）增加了六个点。</w:t>
      </w:r>
    </w:p>
    <w:p w:rsidR="0070467F" w:rsidRPr="0070467F" w:rsidRDefault="0070467F" w:rsidP="0070467F">
      <w:pPr>
        <w:pStyle w:val="aff9"/>
        <w:ind w:left="420" w:right="420"/>
      </w:pPr>
      <w:r w:rsidRPr="0070467F">
        <w:rPr>
          <w:rFonts w:hint="eastAsia"/>
        </w:rPr>
        <w:t>box encode_box(box b, box anchor)</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box encode;</w:t>
      </w:r>
    </w:p>
    <w:p w:rsidR="0070467F" w:rsidRPr="0070467F" w:rsidRDefault="0070467F" w:rsidP="0070467F">
      <w:pPr>
        <w:pStyle w:val="aff9"/>
        <w:ind w:left="420" w:right="420"/>
      </w:pPr>
      <w:r w:rsidRPr="0070467F">
        <w:rPr>
          <w:rFonts w:hint="eastAsia"/>
        </w:rPr>
        <w:t xml:space="preserve">    encode.x = (b.x - anchor.x) / anchor.w;</w:t>
      </w:r>
    </w:p>
    <w:p w:rsidR="0070467F" w:rsidRPr="0070467F" w:rsidRDefault="0070467F" w:rsidP="0070467F">
      <w:pPr>
        <w:pStyle w:val="aff9"/>
        <w:ind w:left="420" w:right="420"/>
      </w:pPr>
      <w:r w:rsidRPr="0070467F">
        <w:rPr>
          <w:rFonts w:hint="eastAsia"/>
        </w:rPr>
        <w:t xml:space="preserve">    encode.y = (b.y - anchor.y) / anchor.h;</w:t>
      </w:r>
    </w:p>
    <w:p w:rsidR="0070467F" w:rsidRPr="0070467F" w:rsidRDefault="0070467F" w:rsidP="0070467F">
      <w:pPr>
        <w:pStyle w:val="aff9"/>
        <w:ind w:left="420" w:right="420"/>
      </w:pPr>
      <w:r w:rsidRPr="0070467F">
        <w:rPr>
          <w:rFonts w:hint="eastAsia"/>
        </w:rPr>
        <w:t xml:space="preserve">    encode.w = log2(b.w / anchor.w);</w:t>
      </w:r>
    </w:p>
    <w:p w:rsidR="0070467F" w:rsidRPr="0070467F" w:rsidRDefault="0070467F" w:rsidP="0070467F">
      <w:pPr>
        <w:pStyle w:val="aff9"/>
        <w:ind w:left="420" w:right="420"/>
      </w:pPr>
      <w:r w:rsidRPr="0070467F">
        <w:rPr>
          <w:rFonts w:hint="eastAsia"/>
        </w:rPr>
        <w:t xml:space="preserve">    encode.h = log2(b.h / anchor.h);</w:t>
      </w:r>
    </w:p>
    <w:p w:rsidR="0070467F" w:rsidRPr="0070467F" w:rsidRDefault="0070467F" w:rsidP="0070467F">
      <w:pPr>
        <w:pStyle w:val="aff9"/>
        <w:ind w:left="420" w:right="420"/>
      </w:pPr>
      <w:r w:rsidRPr="0070467F">
        <w:rPr>
          <w:rFonts w:hint="eastAsia"/>
        </w:rPr>
        <w:t xml:space="preserve">    return encode;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box decode_box(box b, box anchor)</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box decode;</w:t>
      </w:r>
    </w:p>
    <w:p w:rsidR="0070467F" w:rsidRPr="0070467F" w:rsidRDefault="0070467F" w:rsidP="0070467F">
      <w:pPr>
        <w:pStyle w:val="aff9"/>
        <w:ind w:left="420" w:right="420"/>
      </w:pPr>
      <w:r w:rsidRPr="0070467F">
        <w:rPr>
          <w:rFonts w:hint="eastAsia"/>
        </w:rPr>
        <w:t xml:space="preserve">    decode.x = b.x * anchor.w + anchor.x;</w:t>
      </w:r>
    </w:p>
    <w:p w:rsidR="0070467F" w:rsidRPr="0070467F" w:rsidRDefault="0070467F" w:rsidP="0070467F">
      <w:pPr>
        <w:pStyle w:val="aff9"/>
        <w:ind w:left="420" w:right="420"/>
      </w:pPr>
      <w:r w:rsidRPr="0070467F">
        <w:rPr>
          <w:rFonts w:hint="eastAsia"/>
        </w:rPr>
        <w:t xml:space="preserve">    decode.y = b.y * anchor.h + anchor.y;</w:t>
      </w:r>
    </w:p>
    <w:p w:rsidR="0070467F" w:rsidRPr="0070467F" w:rsidRDefault="0070467F" w:rsidP="0070467F">
      <w:pPr>
        <w:pStyle w:val="aff9"/>
        <w:ind w:left="420" w:right="420"/>
      </w:pPr>
      <w:r w:rsidRPr="0070467F">
        <w:rPr>
          <w:rFonts w:hint="eastAsia"/>
        </w:rPr>
        <w:t xml:space="preserve">    decode.w = pow(2., b.w) * anchor.w;</w:t>
      </w:r>
    </w:p>
    <w:p w:rsidR="0070467F" w:rsidRPr="0070467F" w:rsidRDefault="0070467F" w:rsidP="0070467F">
      <w:pPr>
        <w:pStyle w:val="aff9"/>
        <w:ind w:left="420" w:right="420"/>
      </w:pPr>
      <w:r w:rsidRPr="0070467F">
        <w:rPr>
          <w:rFonts w:hint="eastAsia"/>
        </w:rPr>
        <w:t xml:space="preserve">    decode.h = pow(2., b.h) * anchor.h;</w:t>
      </w:r>
    </w:p>
    <w:p w:rsidR="0070467F" w:rsidRPr="0070467F" w:rsidRDefault="0070467F" w:rsidP="0070467F">
      <w:pPr>
        <w:pStyle w:val="aff9"/>
        <w:ind w:left="420" w:right="420"/>
      </w:pPr>
      <w:r w:rsidRPr="0070467F">
        <w:rPr>
          <w:rFonts w:hint="eastAsia"/>
        </w:rPr>
        <w:t xml:space="preserve">    return decode;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2"/>
      </w:pPr>
      <w:bookmarkStart w:id="136" w:name="_Toc1160"/>
      <w:bookmarkStart w:id="137" w:name="_Toc11570"/>
      <w:bookmarkStart w:id="138" w:name="_Toc19764"/>
      <w:bookmarkStart w:id="139" w:name="_Toc23990"/>
      <w:bookmarkStart w:id="140" w:name="_Toc10263"/>
      <w:bookmarkStart w:id="141" w:name="_Toc7127"/>
      <w:bookmarkStart w:id="142" w:name="_Toc4028"/>
      <w:bookmarkStart w:id="143" w:name="_Toc27703"/>
      <w:bookmarkStart w:id="144" w:name="_Toc512259050"/>
      <w:bookmarkStart w:id="145" w:name="_Toc512675307"/>
      <w:bookmarkStart w:id="146" w:name="_Toc513081736"/>
      <w:bookmarkEnd w:id="136"/>
      <w:bookmarkEnd w:id="137"/>
      <w:bookmarkEnd w:id="138"/>
      <w:bookmarkEnd w:id="139"/>
      <w:bookmarkEnd w:id="140"/>
      <w:bookmarkEnd w:id="141"/>
      <w:bookmarkEnd w:id="142"/>
      <w:bookmarkEnd w:id="143"/>
      <w:bookmarkEnd w:id="144"/>
      <w:r w:rsidRPr="0070467F">
        <w:rPr>
          <w:rFonts w:hint="eastAsia"/>
        </w:rPr>
        <w:t>维度聚类</w:t>
      </w:r>
      <w:bookmarkEnd w:id="145"/>
      <w:bookmarkEnd w:id="146"/>
    </w:p>
    <w:p w:rsidR="0070467F" w:rsidRPr="0070467F" w:rsidRDefault="0070467F" w:rsidP="00C97CAD">
      <w:pPr>
        <w:pStyle w:val="a5"/>
      </w:pPr>
      <w:r w:rsidRPr="0070467F">
        <w:rPr>
          <w:rFonts w:hint="eastAsia"/>
        </w:rPr>
        <w:t>维度聚类（Dimension Clusters），在YOLO模型上采用锚点框有两个问题。第一，框的维度需要手动选择。模型可以简单的学习适当的调整预测框，但是假如人工事先选择先验框喂给网络模型，可以让模型更容易学习</w:t>
      </w:r>
      <w:r w:rsidR="00B31FB7" w:rsidRPr="00B31FB7">
        <w:rPr>
          <w:rStyle w:val="affc"/>
          <w:rFonts w:hint="eastAsia"/>
        </w:rPr>
        <w:t>[18]</w:t>
      </w:r>
      <w:r w:rsidRPr="0070467F">
        <w:rPr>
          <w:rFonts w:hint="eastAsia"/>
        </w:rPr>
        <w:t>。采用K-means聚类方法来自动选择最佳的先验框，这个过程可以通过一个python脚本，对训练集数据进行分析，最后得出5个锚点框作为先验框，手动选择的先验框可以有效的提高IOU分数。</w:t>
      </w:r>
    </w:p>
    <w:p w:rsidR="0070467F" w:rsidRPr="0070467F" w:rsidRDefault="0070467F" w:rsidP="00C97CAD">
      <w:pPr>
        <w:pStyle w:val="a5"/>
      </w:pPr>
      <w:r w:rsidRPr="0070467F">
        <w:rPr>
          <w:rFonts w:hint="eastAsia"/>
        </w:rPr>
        <w:t>这个操作是对数据集的训练前的一个评估预测，没有在网络框架中体现，它只需要生成5</w:t>
      </w:r>
      <w:r w:rsidR="00F2523C">
        <w:rPr>
          <w:rFonts w:hint="eastAsia"/>
        </w:rPr>
        <w:t>个与</w:t>
      </w:r>
      <w:r w:rsidRPr="0070467F">
        <w:rPr>
          <w:rFonts w:hint="eastAsia"/>
        </w:rPr>
        <w:t>数据集内</w:t>
      </w:r>
      <w:r w:rsidR="00F2523C">
        <w:rPr>
          <w:rFonts w:hint="eastAsia"/>
        </w:rPr>
        <w:t>的</w:t>
      </w:r>
      <w:r w:rsidRPr="0070467F">
        <w:rPr>
          <w:rFonts w:hint="eastAsia"/>
        </w:rPr>
        <w:t>标框相近的anchor就行，保存在一个txt文件就完成任务了，网络框架可以直接读取这个文件，所有另写了一个python脚本来实现这个功能。</w:t>
      </w:r>
    </w:p>
    <w:p w:rsidR="0070467F" w:rsidRPr="0070467F" w:rsidRDefault="0070467F" w:rsidP="0070467F">
      <w:pPr>
        <w:pStyle w:val="aff9"/>
        <w:ind w:left="420" w:right="420"/>
      </w:pPr>
      <w:r w:rsidRPr="0070467F">
        <w:rPr>
          <w:rFonts w:hint="eastAsia"/>
        </w:rPr>
        <w:t>def kmeans(X,centroids,eps,anchor_file):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D=[]</w:t>
      </w:r>
    </w:p>
    <w:p w:rsidR="0070467F" w:rsidRPr="0070467F" w:rsidRDefault="0070467F" w:rsidP="0070467F">
      <w:pPr>
        <w:pStyle w:val="aff9"/>
        <w:ind w:left="420" w:right="420"/>
      </w:pPr>
      <w:r w:rsidRPr="0070467F">
        <w:rPr>
          <w:rFonts w:hint="eastAsia"/>
        </w:rPr>
        <w:t xml:space="preserve">    old_D = []</w:t>
      </w:r>
    </w:p>
    <w:p w:rsidR="0070467F" w:rsidRPr="0070467F" w:rsidRDefault="0070467F" w:rsidP="0070467F">
      <w:pPr>
        <w:pStyle w:val="aff9"/>
        <w:ind w:left="420" w:right="420"/>
      </w:pPr>
      <w:r w:rsidRPr="0070467F">
        <w:rPr>
          <w:rFonts w:hint="eastAsia"/>
        </w:rPr>
        <w:lastRenderedPageBreak/>
        <w:t xml:space="preserve">    iterations = 0</w:t>
      </w:r>
    </w:p>
    <w:p w:rsidR="0070467F" w:rsidRPr="0070467F" w:rsidRDefault="0070467F" w:rsidP="0070467F">
      <w:pPr>
        <w:pStyle w:val="aff9"/>
        <w:ind w:left="420" w:right="420"/>
      </w:pPr>
      <w:r w:rsidRPr="0070467F">
        <w:rPr>
          <w:rFonts w:hint="eastAsia"/>
        </w:rPr>
        <w:t xml:space="preserve">    diff = 1e5</w:t>
      </w:r>
    </w:p>
    <w:p w:rsidR="0070467F" w:rsidRPr="0070467F" w:rsidRDefault="0070467F" w:rsidP="0070467F">
      <w:pPr>
        <w:pStyle w:val="aff9"/>
        <w:ind w:left="420" w:right="420"/>
      </w:pPr>
      <w:r w:rsidRPr="0070467F">
        <w:rPr>
          <w:rFonts w:hint="eastAsia"/>
        </w:rPr>
        <w:t xml:space="preserve">    c,dim = centroids.shape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while True:</w:t>
      </w:r>
    </w:p>
    <w:p w:rsidR="0070467F" w:rsidRPr="0070467F" w:rsidRDefault="0070467F" w:rsidP="0070467F">
      <w:pPr>
        <w:pStyle w:val="aff9"/>
        <w:ind w:left="420" w:right="420"/>
      </w:pPr>
      <w:r w:rsidRPr="0070467F">
        <w:rPr>
          <w:rFonts w:hint="eastAsia"/>
        </w:rPr>
        <w:t xml:space="preserve">        iterations+=1</w:t>
      </w:r>
    </w:p>
    <w:p w:rsidR="0070467F" w:rsidRPr="0070467F" w:rsidRDefault="0070467F" w:rsidP="0070467F">
      <w:pPr>
        <w:pStyle w:val="aff9"/>
        <w:ind w:left="420" w:right="420"/>
      </w:pPr>
      <w:r w:rsidRPr="0070467F">
        <w:rPr>
          <w:rFonts w:hint="eastAsia"/>
        </w:rPr>
        <w:t xml:space="preserve">        D = []            </w:t>
      </w:r>
    </w:p>
    <w:p w:rsidR="0070467F" w:rsidRPr="0070467F" w:rsidRDefault="0070467F" w:rsidP="0070467F">
      <w:pPr>
        <w:pStyle w:val="aff9"/>
        <w:ind w:left="420" w:right="420"/>
      </w:pPr>
      <w:r w:rsidRPr="0070467F">
        <w:rPr>
          <w:rFonts w:hint="eastAsia"/>
        </w:rPr>
        <w:t xml:space="preserve">        for i in range(X.shape[0]):</w:t>
      </w:r>
    </w:p>
    <w:p w:rsidR="0070467F" w:rsidRPr="0070467F" w:rsidRDefault="0070467F" w:rsidP="0070467F">
      <w:pPr>
        <w:pStyle w:val="aff9"/>
        <w:ind w:left="420" w:right="420"/>
      </w:pPr>
      <w:r w:rsidRPr="0070467F">
        <w:rPr>
          <w:rFonts w:hint="eastAsia"/>
        </w:rPr>
        <w:t xml:space="preserve">            d = 1 - IOU(X[i],centroids)</w:t>
      </w:r>
    </w:p>
    <w:p w:rsidR="0070467F" w:rsidRPr="0070467F" w:rsidRDefault="0070467F" w:rsidP="0070467F">
      <w:pPr>
        <w:pStyle w:val="aff9"/>
        <w:ind w:left="420" w:right="420"/>
      </w:pPr>
      <w:r w:rsidRPr="0070467F">
        <w:rPr>
          <w:rFonts w:hint="eastAsia"/>
        </w:rPr>
        <w:t xml:space="preserve">            D.append(d)</w:t>
      </w:r>
    </w:p>
    <w:p w:rsidR="0070467F" w:rsidRPr="0070467F" w:rsidRDefault="0070467F" w:rsidP="0070467F">
      <w:pPr>
        <w:pStyle w:val="aff9"/>
        <w:ind w:left="420" w:right="420"/>
      </w:pPr>
      <w:r w:rsidRPr="0070467F">
        <w:rPr>
          <w:rFonts w:hint="eastAsia"/>
        </w:rPr>
        <w:t xml:space="preserve">        D = np.array(D)</w:t>
      </w:r>
    </w:p>
    <w:p w:rsidR="0070467F" w:rsidRPr="0070467F" w:rsidRDefault="0070467F" w:rsidP="0070467F">
      <w:pPr>
        <w:pStyle w:val="aff9"/>
        <w:ind w:left="420" w:right="420"/>
      </w:pPr>
      <w:r w:rsidRPr="0070467F">
        <w:rPr>
          <w:rFonts w:hint="eastAsia"/>
        </w:rPr>
        <w:t xml:space="preserve">        if len(old_D)&gt;0:</w:t>
      </w:r>
    </w:p>
    <w:p w:rsidR="0070467F" w:rsidRPr="0070467F" w:rsidRDefault="0070467F" w:rsidP="0070467F">
      <w:pPr>
        <w:pStyle w:val="aff9"/>
        <w:ind w:left="420" w:right="420"/>
      </w:pPr>
      <w:r w:rsidRPr="0070467F">
        <w:rPr>
          <w:rFonts w:hint="eastAsia"/>
        </w:rPr>
        <w:t xml:space="preserve">            diff = np.sum(np.abs(D-old_D))</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print 'diff = %f'%diff</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 diff&lt;eps or iterations&gt;100:</w:t>
      </w:r>
    </w:p>
    <w:p w:rsidR="0070467F" w:rsidRPr="0070467F" w:rsidRDefault="0070467F" w:rsidP="0070467F">
      <w:pPr>
        <w:pStyle w:val="aff9"/>
        <w:ind w:left="420" w:right="420"/>
      </w:pPr>
      <w:r w:rsidRPr="0070467F">
        <w:rPr>
          <w:rFonts w:hint="eastAsia"/>
        </w:rPr>
        <w:t xml:space="preserve">            print "Number of iterations took = %d"%(iterations)</w:t>
      </w:r>
    </w:p>
    <w:p w:rsidR="0070467F" w:rsidRPr="0070467F" w:rsidRDefault="0070467F" w:rsidP="0070467F">
      <w:pPr>
        <w:pStyle w:val="aff9"/>
        <w:ind w:left="420" w:right="420"/>
      </w:pPr>
      <w:r w:rsidRPr="0070467F">
        <w:rPr>
          <w:rFonts w:hint="eastAsia"/>
        </w:rPr>
        <w:t xml:space="preserve">            print "Centroids = ",centroids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write_anchors_to_file(centroids,X,anchor_file)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return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#assign samples to centroids </w:t>
      </w:r>
    </w:p>
    <w:p w:rsidR="0070467F" w:rsidRPr="0070467F" w:rsidRDefault="0070467F" w:rsidP="0070467F">
      <w:pPr>
        <w:pStyle w:val="aff9"/>
        <w:ind w:left="420" w:right="420"/>
      </w:pPr>
      <w:r w:rsidRPr="0070467F">
        <w:rPr>
          <w:rFonts w:hint="eastAsia"/>
        </w:rPr>
        <w:t xml:space="preserve">        belonging_centroids = np.argmin(D,axis=1)</w:t>
      </w:r>
    </w:p>
    <w:p w:rsidR="0070467F" w:rsidRPr="0070467F" w:rsidRDefault="0070467F" w:rsidP="0070467F">
      <w:pPr>
        <w:pStyle w:val="aff9"/>
        <w:ind w:left="420" w:right="420"/>
      </w:pPr>
      <w:r w:rsidRPr="0070467F">
        <w:rPr>
          <w:rFonts w:hint="eastAsia"/>
        </w:rPr>
        <w:t xml:space="preserve">        print belonging_centroids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#calculate the new centroids</w:t>
      </w:r>
    </w:p>
    <w:p w:rsidR="0070467F" w:rsidRPr="0070467F" w:rsidRDefault="0070467F" w:rsidP="0070467F">
      <w:pPr>
        <w:pStyle w:val="aff9"/>
        <w:ind w:left="420" w:right="420"/>
      </w:pPr>
      <w:r w:rsidRPr="0070467F">
        <w:rPr>
          <w:rFonts w:hint="eastAsia"/>
        </w:rPr>
        <w:t xml:space="preserve">        centroid_sums=np.zeros((c,dim),np.float)</w:t>
      </w:r>
    </w:p>
    <w:p w:rsidR="0070467F" w:rsidRPr="0070467F" w:rsidRDefault="0070467F" w:rsidP="0070467F">
      <w:pPr>
        <w:pStyle w:val="aff9"/>
        <w:ind w:left="420" w:right="420"/>
      </w:pPr>
      <w:r w:rsidRPr="0070467F">
        <w:rPr>
          <w:rFonts w:hint="eastAsia"/>
        </w:rPr>
        <w:t xml:space="preserve">        for i in range(belonging_centroids.shape[0]):</w:t>
      </w:r>
    </w:p>
    <w:p w:rsidR="0070467F" w:rsidRPr="0070467F" w:rsidRDefault="0070467F" w:rsidP="0070467F">
      <w:pPr>
        <w:pStyle w:val="aff9"/>
        <w:ind w:left="420" w:right="420"/>
      </w:pPr>
      <w:r w:rsidRPr="0070467F">
        <w:rPr>
          <w:rFonts w:hint="eastAsia"/>
        </w:rPr>
        <w:t xml:space="preserve">            centroid_sums[belonging_centroids[i]]+=X[i]</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for j in range(c):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print '#annotations in centroid[%d] is %d'%(j,np.sum(belonging_centroids==j))</w:t>
      </w:r>
    </w:p>
    <w:p w:rsidR="0070467F" w:rsidRPr="0070467F" w:rsidRDefault="0070467F" w:rsidP="0070467F">
      <w:pPr>
        <w:pStyle w:val="aff9"/>
        <w:ind w:left="420" w:right="420"/>
      </w:pPr>
      <w:r w:rsidRPr="0070467F">
        <w:rPr>
          <w:rFonts w:hint="eastAsia"/>
        </w:rPr>
        <w:t xml:space="preserve">            centroids[j] = centroid_sums[j]/np.sum(belonging_centroids==j)</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print 'new centroids = ',centroids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old_D = D.copy()</w:t>
      </w:r>
    </w:p>
    <w:p w:rsidR="0070467F" w:rsidRPr="0070467F" w:rsidRDefault="0070467F" w:rsidP="0070467F">
      <w:pPr>
        <w:pStyle w:val="aff9"/>
        <w:ind w:left="420" w:right="420"/>
      </w:pPr>
      <w:r w:rsidRPr="0070467F">
        <w:rPr>
          <w:rFonts w:hint="eastAsia"/>
        </w:rPr>
        <w:t xml:space="preserve">    print D</w:t>
      </w:r>
    </w:p>
    <w:p w:rsidR="0070467F" w:rsidRPr="0070467F" w:rsidRDefault="0070467F" w:rsidP="0070467F">
      <w:pPr>
        <w:pStyle w:val="2"/>
      </w:pPr>
      <w:bookmarkStart w:id="147" w:name="_Toc5069"/>
      <w:bookmarkStart w:id="148" w:name="_Toc32598"/>
      <w:bookmarkStart w:id="149" w:name="_Toc22377"/>
      <w:bookmarkStart w:id="150" w:name="_Toc25031"/>
      <w:bookmarkStart w:id="151" w:name="_Toc24640"/>
      <w:bookmarkStart w:id="152" w:name="_Toc22121"/>
      <w:bookmarkStart w:id="153" w:name="_Toc7741"/>
      <w:bookmarkStart w:id="154" w:name="_Toc8120"/>
      <w:bookmarkStart w:id="155" w:name="_Toc512259051"/>
      <w:bookmarkStart w:id="156" w:name="_Toc512675308"/>
      <w:bookmarkStart w:id="157" w:name="_Toc513081737"/>
      <w:bookmarkEnd w:id="147"/>
      <w:bookmarkEnd w:id="148"/>
      <w:bookmarkEnd w:id="149"/>
      <w:bookmarkEnd w:id="150"/>
      <w:bookmarkEnd w:id="151"/>
      <w:bookmarkEnd w:id="152"/>
      <w:bookmarkEnd w:id="153"/>
      <w:bookmarkEnd w:id="154"/>
      <w:bookmarkEnd w:id="155"/>
      <w:r w:rsidRPr="0070467F">
        <w:rPr>
          <w:rFonts w:hint="eastAsia"/>
        </w:rPr>
        <w:t>直接定位预测</w:t>
      </w:r>
      <w:bookmarkEnd w:id="156"/>
      <w:bookmarkEnd w:id="157"/>
    </w:p>
    <w:p w:rsidR="0070467F" w:rsidRPr="0070467F" w:rsidRDefault="0070467F" w:rsidP="0070467F">
      <w:pPr>
        <w:pStyle w:val="a5"/>
      </w:pPr>
      <w:r w:rsidRPr="0070467F">
        <w:rPr>
          <w:rFonts w:hint="eastAsia"/>
        </w:rPr>
        <w:t>直接定位预测（Direct Location Prediction），在YOLO模型上采用锚点框的原因就是网络模型不稳定，特别是在前几轮训练</w:t>
      </w:r>
      <w:r w:rsidR="00B31FB7" w:rsidRPr="00B31FB7">
        <w:rPr>
          <w:rStyle w:val="affc"/>
          <w:rFonts w:hint="eastAsia"/>
        </w:rPr>
        <w:t>[19]</w:t>
      </w:r>
      <w:r w:rsidRPr="0070467F">
        <w:rPr>
          <w:rFonts w:hint="eastAsia"/>
        </w:rPr>
        <w:t>。大部分不稳定因素出自于预测框中心位置（x，y</w:t>
      </w:r>
      <w:r w:rsidR="00FF090F">
        <w:rPr>
          <w:rFonts w:hint="eastAsia"/>
        </w:rPr>
        <w:t>）偏差严重，移动</w:t>
      </w:r>
      <w:r w:rsidRPr="0070467F">
        <w:rPr>
          <w:rFonts w:hint="eastAsia"/>
        </w:rPr>
        <w:t>范围限制在YOLO的格子的宽和高的范围，将预测值限定在格子框宽高的[0，1]比率范围内，增强稳定性。网络对特征矩阵中的每个格子预测五个边界框。对每一个边界框，模型预测5个值</w:t>
      </w:r>
      <w:r w:rsidR="004E5133">
        <w:rPr>
          <w:rFonts w:hint="eastAsia"/>
        </w:rPr>
        <w:t>：</w:t>
      </w:r>
      <w:r w:rsidRPr="0070467F">
        <w:rPr>
          <w:rFonts w:hint="eastAsia"/>
        </w:rPr>
        <w:t>中心横纵坐标、框的宽高、置信度。采用聚类方法选择boxes维度与直接预测边界框中心位置将精确率提高将近5%。</w:t>
      </w:r>
    </w:p>
    <w:p w:rsidR="0070467F" w:rsidRPr="0070467F" w:rsidRDefault="0070467F" w:rsidP="0070467F">
      <w:pPr>
        <w:pStyle w:val="aff9"/>
        <w:ind w:left="420" w:right="420"/>
      </w:pPr>
      <w:r w:rsidRPr="0070467F">
        <w:rPr>
          <w:rFonts w:hint="eastAsia"/>
        </w:rPr>
        <w:lastRenderedPageBreak/>
        <w:t>def IOU(x,centroids):</w:t>
      </w:r>
    </w:p>
    <w:p w:rsidR="0070467F" w:rsidRPr="0070467F" w:rsidRDefault="0070467F" w:rsidP="0070467F">
      <w:pPr>
        <w:pStyle w:val="aff9"/>
        <w:ind w:left="420" w:right="420"/>
      </w:pPr>
      <w:r w:rsidRPr="0070467F">
        <w:rPr>
          <w:rFonts w:hint="eastAsia"/>
        </w:rPr>
        <w:t xml:space="preserve">    dists = []</w:t>
      </w:r>
    </w:p>
    <w:p w:rsidR="0070467F" w:rsidRPr="0070467F" w:rsidRDefault="0070467F" w:rsidP="0070467F">
      <w:pPr>
        <w:pStyle w:val="aff9"/>
        <w:ind w:left="420" w:right="420"/>
      </w:pPr>
      <w:r w:rsidRPr="0070467F">
        <w:rPr>
          <w:rFonts w:hint="eastAsia"/>
        </w:rPr>
        <w:t xml:space="preserve">    for centroid in centroids:</w:t>
      </w:r>
    </w:p>
    <w:p w:rsidR="0070467F" w:rsidRPr="0070467F" w:rsidRDefault="0070467F" w:rsidP="0070467F">
      <w:pPr>
        <w:pStyle w:val="aff9"/>
        <w:ind w:left="420" w:right="420"/>
      </w:pPr>
      <w:r w:rsidRPr="0070467F">
        <w:rPr>
          <w:rFonts w:hint="eastAsia"/>
        </w:rPr>
        <w:t xml:space="preserve">        c_w,c_h = centroid</w:t>
      </w:r>
    </w:p>
    <w:p w:rsidR="0070467F" w:rsidRPr="0070467F" w:rsidRDefault="0070467F" w:rsidP="0070467F">
      <w:pPr>
        <w:pStyle w:val="aff9"/>
        <w:ind w:left="420" w:right="420"/>
      </w:pPr>
      <w:r w:rsidRPr="0070467F">
        <w:rPr>
          <w:rFonts w:hint="eastAsia"/>
        </w:rPr>
        <w:t xml:space="preserve">        w,h = x</w:t>
      </w:r>
    </w:p>
    <w:p w:rsidR="0070467F" w:rsidRPr="0070467F" w:rsidRDefault="0070467F" w:rsidP="0070467F">
      <w:pPr>
        <w:pStyle w:val="aff9"/>
        <w:ind w:left="420" w:right="420"/>
      </w:pPr>
      <w:r w:rsidRPr="0070467F">
        <w:rPr>
          <w:rFonts w:hint="eastAsia"/>
        </w:rPr>
        <w:t xml:space="preserve">        if c_w&gt;=w and c_h&gt;=h:</w:t>
      </w:r>
    </w:p>
    <w:p w:rsidR="0070467F" w:rsidRPr="0070467F" w:rsidRDefault="0070467F" w:rsidP="0070467F">
      <w:pPr>
        <w:pStyle w:val="aff9"/>
        <w:ind w:left="420" w:right="420"/>
      </w:pPr>
      <w:r w:rsidRPr="0070467F">
        <w:rPr>
          <w:rFonts w:hint="eastAsia"/>
        </w:rPr>
        <w:t xml:space="preserve">            dist = w*h/(c_w*c_h)</w:t>
      </w:r>
    </w:p>
    <w:p w:rsidR="0070467F" w:rsidRPr="0070467F" w:rsidRDefault="0070467F" w:rsidP="0070467F">
      <w:pPr>
        <w:pStyle w:val="aff9"/>
        <w:ind w:left="420" w:right="420"/>
      </w:pPr>
      <w:r w:rsidRPr="0070467F">
        <w:rPr>
          <w:rFonts w:hint="eastAsia"/>
        </w:rPr>
        <w:t xml:space="preserve">        elif c_w&gt;=w and c_h&lt;=h:</w:t>
      </w:r>
    </w:p>
    <w:p w:rsidR="0070467F" w:rsidRPr="0070467F" w:rsidRDefault="0070467F" w:rsidP="0070467F">
      <w:pPr>
        <w:pStyle w:val="aff9"/>
        <w:ind w:left="420" w:right="420"/>
      </w:pPr>
      <w:r w:rsidRPr="0070467F">
        <w:rPr>
          <w:rFonts w:hint="eastAsia"/>
        </w:rPr>
        <w:t xml:space="preserve">            dist = w*c_h/(w*h + (c_w-w)*c_h)</w:t>
      </w:r>
    </w:p>
    <w:p w:rsidR="0070467F" w:rsidRPr="0070467F" w:rsidRDefault="0070467F" w:rsidP="0070467F">
      <w:pPr>
        <w:pStyle w:val="aff9"/>
        <w:ind w:left="420" w:right="420"/>
      </w:pPr>
      <w:r w:rsidRPr="0070467F">
        <w:rPr>
          <w:rFonts w:hint="eastAsia"/>
        </w:rPr>
        <w:t xml:space="preserve">        elif c_w&lt;=w and c_h&gt;=h:</w:t>
      </w:r>
    </w:p>
    <w:p w:rsidR="0070467F" w:rsidRPr="0070467F" w:rsidRDefault="0070467F" w:rsidP="0070467F">
      <w:pPr>
        <w:pStyle w:val="aff9"/>
        <w:ind w:left="420" w:right="420"/>
      </w:pPr>
      <w:r w:rsidRPr="0070467F">
        <w:rPr>
          <w:rFonts w:hint="eastAsia"/>
        </w:rPr>
        <w:t xml:space="preserve">            dist = c_w*h/(w*h + c_w*(c_h-h))</w:t>
      </w:r>
    </w:p>
    <w:p w:rsidR="0070467F" w:rsidRPr="0070467F" w:rsidRDefault="0070467F" w:rsidP="0070467F">
      <w:pPr>
        <w:pStyle w:val="aff9"/>
        <w:ind w:left="420" w:right="420"/>
      </w:pPr>
      <w:r w:rsidRPr="0070467F">
        <w:rPr>
          <w:rFonts w:hint="eastAsia"/>
        </w:rPr>
        <w:t xml:space="preserve">        else: #means both w,h are bigger than c_w and c_h respectively</w:t>
      </w:r>
    </w:p>
    <w:p w:rsidR="0070467F" w:rsidRPr="0070467F" w:rsidRDefault="0070467F" w:rsidP="0070467F">
      <w:pPr>
        <w:pStyle w:val="aff9"/>
        <w:ind w:left="420" w:right="420"/>
      </w:pPr>
      <w:r w:rsidRPr="0070467F">
        <w:rPr>
          <w:rFonts w:hint="eastAsia"/>
        </w:rPr>
        <w:t xml:space="preserve">            dist = (c_w*c_h)/(w*h)</w:t>
      </w:r>
    </w:p>
    <w:p w:rsidR="0070467F" w:rsidRPr="0070467F" w:rsidRDefault="0070467F" w:rsidP="0070467F">
      <w:pPr>
        <w:pStyle w:val="aff9"/>
        <w:ind w:left="420" w:right="420"/>
      </w:pPr>
      <w:r w:rsidRPr="0070467F">
        <w:rPr>
          <w:rFonts w:hint="eastAsia"/>
        </w:rPr>
        <w:t xml:space="preserve">        dists.append(dist)</w:t>
      </w:r>
    </w:p>
    <w:p w:rsidR="0070467F" w:rsidRPr="0070467F" w:rsidRDefault="0070467F" w:rsidP="0070467F">
      <w:pPr>
        <w:pStyle w:val="aff9"/>
        <w:ind w:left="420" w:right="420"/>
      </w:pPr>
      <w:r w:rsidRPr="0070467F">
        <w:rPr>
          <w:rFonts w:hint="eastAsia"/>
        </w:rPr>
        <w:t xml:space="preserve">    return np.array(dists)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def avg_IOU(X,centroids):</w:t>
      </w:r>
    </w:p>
    <w:p w:rsidR="0070467F" w:rsidRPr="0070467F" w:rsidRDefault="0070467F" w:rsidP="0070467F">
      <w:pPr>
        <w:pStyle w:val="aff9"/>
        <w:ind w:left="420" w:right="420"/>
      </w:pPr>
      <w:r w:rsidRPr="0070467F">
        <w:rPr>
          <w:rFonts w:hint="eastAsia"/>
        </w:rPr>
        <w:t xml:space="preserve">    n,d = X.shape</w:t>
      </w:r>
    </w:p>
    <w:p w:rsidR="0070467F" w:rsidRPr="0070467F" w:rsidRDefault="0070467F" w:rsidP="0070467F">
      <w:pPr>
        <w:pStyle w:val="aff9"/>
        <w:ind w:left="420" w:right="420"/>
      </w:pPr>
      <w:r w:rsidRPr="0070467F">
        <w:rPr>
          <w:rFonts w:hint="eastAsia"/>
        </w:rPr>
        <w:t xml:space="preserve">    sum = 0.</w:t>
      </w:r>
    </w:p>
    <w:p w:rsidR="0070467F" w:rsidRPr="0070467F" w:rsidRDefault="0070467F" w:rsidP="0070467F">
      <w:pPr>
        <w:pStyle w:val="aff9"/>
        <w:ind w:left="420" w:right="420"/>
      </w:pPr>
      <w:r w:rsidRPr="0070467F">
        <w:rPr>
          <w:rFonts w:hint="eastAsia"/>
        </w:rPr>
        <w:t xml:space="preserve">    for i in range(X.shape[0]):</w:t>
      </w:r>
    </w:p>
    <w:p w:rsidR="0070467F" w:rsidRPr="0070467F" w:rsidRDefault="0070467F" w:rsidP="0070467F">
      <w:pPr>
        <w:pStyle w:val="aff9"/>
        <w:ind w:left="420" w:right="420"/>
      </w:pPr>
      <w:r w:rsidRPr="0070467F">
        <w:rPr>
          <w:rFonts w:hint="eastAsia"/>
        </w:rPr>
        <w:t xml:space="preserve">        #note IOU() will return array which contains IoU for each centroid and X[i] // slightly ineffective, but I am too lazy</w:t>
      </w:r>
    </w:p>
    <w:p w:rsidR="0070467F" w:rsidRPr="0070467F" w:rsidRDefault="0070467F" w:rsidP="0070467F">
      <w:pPr>
        <w:pStyle w:val="aff9"/>
        <w:ind w:left="420" w:right="420"/>
      </w:pPr>
      <w:r w:rsidRPr="0070467F">
        <w:rPr>
          <w:rFonts w:hint="eastAsia"/>
        </w:rPr>
        <w:t xml:space="preserve">        sum+= max(IOU(X[i],centroids)) </w:t>
      </w:r>
    </w:p>
    <w:p w:rsidR="0070467F" w:rsidRPr="0070467F" w:rsidRDefault="0070467F" w:rsidP="0070467F">
      <w:pPr>
        <w:pStyle w:val="aff9"/>
        <w:ind w:left="420" w:right="420"/>
      </w:pPr>
      <w:r w:rsidRPr="0070467F">
        <w:rPr>
          <w:rFonts w:hint="eastAsia"/>
        </w:rPr>
        <w:t xml:space="preserve">    return sum/n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def write_anchors_to_file(centroids,X,anchor_file):</w:t>
      </w:r>
    </w:p>
    <w:p w:rsidR="0070467F" w:rsidRPr="0070467F" w:rsidRDefault="0070467F" w:rsidP="0070467F">
      <w:pPr>
        <w:pStyle w:val="aff9"/>
        <w:ind w:left="420" w:right="420"/>
      </w:pPr>
      <w:r w:rsidRPr="0070467F">
        <w:rPr>
          <w:rFonts w:hint="eastAsia"/>
        </w:rPr>
        <w:t xml:space="preserve">    f = open(anchor_file,'w')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#anchors = centroids*416/32</w:t>
      </w:r>
    </w:p>
    <w:p w:rsidR="0070467F" w:rsidRPr="0070467F" w:rsidRDefault="0070467F" w:rsidP="0070467F">
      <w:pPr>
        <w:pStyle w:val="aff9"/>
        <w:ind w:left="420" w:right="420"/>
      </w:pPr>
      <w:r w:rsidRPr="0070467F">
        <w:rPr>
          <w:rFonts w:hint="eastAsia"/>
        </w:rPr>
        <w:t xml:space="preserve">    anchors = centroids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#print 'Anchors = ', centroids*416/32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num_anchors = anchors.shape[0]</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for i in range(num_anchors):</w:t>
      </w:r>
    </w:p>
    <w:p w:rsidR="0070467F" w:rsidRPr="0070467F" w:rsidRDefault="0070467F" w:rsidP="0070467F">
      <w:pPr>
        <w:pStyle w:val="aff9"/>
        <w:ind w:left="420" w:right="420"/>
      </w:pPr>
      <w:r w:rsidRPr="0070467F">
        <w:rPr>
          <w:rFonts w:hint="eastAsia"/>
        </w:rPr>
        <w:t xml:space="preserve">        anchors[i][0] = anchors[i][0]*512/32</w:t>
      </w:r>
    </w:p>
    <w:p w:rsidR="0070467F" w:rsidRPr="0070467F" w:rsidRDefault="0070467F" w:rsidP="0070467F">
      <w:pPr>
        <w:pStyle w:val="aff9"/>
        <w:ind w:left="420" w:right="420"/>
      </w:pPr>
      <w:r w:rsidRPr="0070467F">
        <w:rPr>
          <w:rFonts w:hint="eastAsia"/>
        </w:rPr>
        <w:t xml:space="preserve">        anchors[i][1] = anchors[i][1]*200/32</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for i in range(num_anchors-1):</w:t>
      </w:r>
    </w:p>
    <w:p w:rsidR="0070467F" w:rsidRPr="0070467F" w:rsidRDefault="0070467F" w:rsidP="0070467F">
      <w:pPr>
        <w:pStyle w:val="aff9"/>
        <w:ind w:left="420" w:right="420"/>
      </w:pPr>
      <w:r w:rsidRPr="0070467F">
        <w:rPr>
          <w:rFonts w:hint="eastAsia"/>
        </w:rPr>
        <w:t xml:space="preserve">        f.write('%f,%f, '%(anchors[i][0],anchors[i][1]))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#there should not be comma after last anchor, that's why</w:t>
      </w:r>
    </w:p>
    <w:p w:rsidR="0070467F" w:rsidRPr="0070467F" w:rsidRDefault="0070467F" w:rsidP="0070467F">
      <w:pPr>
        <w:pStyle w:val="aff9"/>
        <w:ind w:left="420" w:right="420"/>
      </w:pPr>
      <w:r w:rsidRPr="0070467F">
        <w:rPr>
          <w:rFonts w:hint="eastAsia"/>
        </w:rPr>
        <w:t xml:space="preserve">    f.write('%f,%f\n'%(anchors[num_anchors-1][0],anchors[num_anchors-1][1]))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f.write('%f\n'%(avg_IOU(X,centroids)))</w:t>
      </w:r>
    </w:p>
    <w:p w:rsidR="0070467F" w:rsidRPr="0070467F" w:rsidRDefault="0070467F" w:rsidP="0070467F">
      <w:r w:rsidRPr="0070467F">
        <w:rPr>
          <w:rFonts w:hint="eastAsia"/>
        </w:rPr>
        <w:t xml:space="preserve"> </w:t>
      </w:r>
    </w:p>
    <w:p w:rsidR="0070467F" w:rsidRPr="0070467F" w:rsidRDefault="0070467F" w:rsidP="0070467F">
      <w:pPr>
        <w:pStyle w:val="2"/>
      </w:pPr>
      <w:bookmarkStart w:id="158" w:name="_Toc9463"/>
      <w:bookmarkStart w:id="159" w:name="_Toc26122"/>
      <w:bookmarkStart w:id="160" w:name="_Toc18070"/>
      <w:bookmarkStart w:id="161" w:name="_Toc30156"/>
      <w:bookmarkStart w:id="162" w:name="_Toc18827"/>
      <w:bookmarkStart w:id="163" w:name="_Toc25786"/>
      <w:bookmarkStart w:id="164" w:name="_Toc25881"/>
      <w:bookmarkStart w:id="165" w:name="_Toc2517"/>
      <w:bookmarkStart w:id="166" w:name="_Toc512259052"/>
      <w:bookmarkStart w:id="167" w:name="_Toc512675309"/>
      <w:bookmarkStart w:id="168" w:name="_Toc513081738"/>
      <w:bookmarkEnd w:id="158"/>
      <w:bookmarkEnd w:id="159"/>
      <w:bookmarkEnd w:id="160"/>
      <w:bookmarkEnd w:id="161"/>
      <w:bookmarkEnd w:id="162"/>
      <w:bookmarkEnd w:id="163"/>
      <w:bookmarkEnd w:id="164"/>
      <w:bookmarkEnd w:id="165"/>
      <w:bookmarkEnd w:id="166"/>
      <w:r w:rsidRPr="0070467F">
        <w:rPr>
          <w:rFonts w:hint="eastAsia"/>
        </w:rPr>
        <w:t>细粒度特征</w:t>
      </w:r>
      <w:bookmarkEnd w:id="167"/>
      <w:bookmarkEnd w:id="168"/>
    </w:p>
    <w:p w:rsidR="0070467F" w:rsidRPr="0070467F" w:rsidRDefault="0070467F" w:rsidP="0070467F">
      <w:pPr>
        <w:pStyle w:val="a5"/>
      </w:pPr>
      <w:r w:rsidRPr="0070467F">
        <w:rPr>
          <w:rFonts w:hint="eastAsia"/>
        </w:rPr>
        <w:t>细粒度特征（Fine-Grained Features），改进后的YOLO对13*13的格子进行目标检测。更精确的特征（finer grained features）可以有效的提高对于小目标的检测精度。向网络加入passtrough层</w:t>
      </w:r>
      <w:r w:rsidR="00387D4A">
        <w:rPr>
          <w:rFonts w:hint="eastAsia"/>
        </w:rPr>
        <w:t>(直通层)</w:t>
      </w:r>
      <w:r w:rsidRPr="0070467F">
        <w:rPr>
          <w:rFonts w:hint="eastAsia"/>
        </w:rPr>
        <w:t>以增加特征。Passthrough层类似于ResNet，将高分辨率特征与低分辨率特征结合，使26*26*512的特征图转化为13*13*2048的特征图。该改进使模型的性能增加了一个点。</w:t>
      </w:r>
    </w:p>
    <w:p w:rsidR="0070467F" w:rsidRPr="0070467F" w:rsidRDefault="0070467F" w:rsidP="0023781C">
      <w:pPr>
        <w:pStyle w:val="a5"/>
      </w:pPr>
      <w:r w:rsidRPr="0070467F">
        <w:rPr>
          <w:rFonts w:hint="eastAsia"/>
        </w:rPr>
        <w:lastRenderedPageBreak/>
        <w:t>这个只需要改参就行了，没有代码。</w:t>
      </w:r>
    </w:p>
    <w:p w:rsidR="0070467F" w:rsidRPr="0070467F" w:rsidRDefault="0070467F" w:rsidP="0070467F">
      <w:pPr>
        <w:pStyle w:val="2"/>
      </w:pPr>
      <w:bookmarkStart w:id="169" w:name="_Toc9444"/>
      <w:bookmarkStart w:id="170" w:name="_Toc3766"/>
      <w:bookmarkStart w:id="171" w:name="_Toc10894"/>
      <w:bookmarkStart w:id="172" w:name="_Toc6590"/>
      <w:bookmarkStart w:id="173" w:name="_Toc13270"/>
      <w:bookmarkStart w:id="174" w:name="_Toc10657"/>
      <w:bookmarkStart w:id="175" w:name="_Toc30534"/>
      <w:bookmarkStart w:id="176" w:name="_Toc16667"/>
      <w:bookmarkStart w:id="177" w:name="_Toc512259053"/>
      <w:bookmarkStart w:id="178" w:name="_Toc512675310"/>
      <w:bookmarkStart w:id="179" w:name="_Toc513081739"/>
      <w:bookmarkEnd w:id="169"/>
      <w:bookmarkEnd w:id="170"/>
      <w:bookmarkEnd w:id="171"/>
      <w:bookmarkEnd w:id="172"/>
      <w:bookmarkEnd w:id="173"/>
      <w:bookmarkEnd w:id="174"/>
      <w:bookmarkEnd w:id="175"/>
      <w:bookmarkEnd w:id="176"/>
      <w:bookmarkEnd w:id="177"/>
      <w:r w:rsidRPr="0070467F">
        <w:rPr>
          <w:rFonts w:hint="eastAsia"/>
        </w:rPr>
        <w:t>多尺度训练</w:t>
      </w:r>
      <w:bookmarkEnd w:id="178"/>
      <w:bookmarkEnd w:id="179"/>
    </w:p>
    <w:p w:rsidR="0070467F" w:rsidRPr="0070467F" w:rsidRDefault="0070467F" w:rsidP="0070467F">
      <w:pPr>
        <w:pStyle w:val="a5"/>
      </w:pPr>
      <w:r w:rsidRPr="0070467F">
        <w:rPr>
          <w:rFonts w:hint="eastAsia"/>
        </w:rPr>
        <w:t>多尺度训练（Multi-Scale Training），最初的YOLO输入尺寸为448px * 448px，加入锚点框后，输入尺寸为416px * 416px。模型只涵盖卷积层与</w:t>
      </w:r>
      <w:r w:rsidR="006425D7">
        <w:rPr>
          <w:rFonts w:hint="eastAsia"/>
        </w:rPr>
        <w:t>pooling</w:t>
      </w:r>
      <w:r w:rsidRPr="0070467F">
        <w:rPr>
          <w:rFonts w:hint="eastAsia"/>
        </w:rPr>
        <w:t>层，两者输入输出都很灵活，所以可以方便的改变输入尺寸。</w:t>
      </w:r>
    </w:p>
    <w:p w:rsidR="0070467F" w:rsidRPr="0070467F" w:rsidRDefault="0070467F" w:rsidP="0070467F">
      <w:pPr>
        <w:pStyle w:val="a5"/>
      </w:pPr>
      <w:r w:rsidRPr="0070467F">
        <w:rPr>
          <w:rFonts w:hint="eastAsia"/>
        </w:rPr>
        <w:t>YOLO在训练时，每间隔一定批次就要改变模型输入的尺寸，以使模型对不同尺寸图片具有稳定的识别能力。每隔十批次，模型选择一种新的输入图片尺寸（320,352,...608，等），这些参数都是32的倍数，因为模型的下采样数量为32，缩放的大小是随机的，重新缩放输入的图片，继续训练。</w:t>
      </w:r>
    </w:p>
    <w:p w:rsidR="0070467F" w:rsidRPr="0070467F" w:rsidRDefault="0070467F" w:rsidP="0070467F">
      <w:pPr>
        <w:pStyle w:val="a5"/>
      </w:pPr>
      <w:r w:rsidRPr="0070467F">
        <w:rPr>
          <w:rFonts w:hint="eastAsia"/>
        </w:rPr>
        <w:t>该训练的规则能让模型自己去适应不同的输入图片的分辨率。模型对于小的尺寸的图片输入有更快的处理速度，但是精确度低，模型对于大的尺寸的图片输入有更慢的处理速度，但是精确度高，所以要想调节速度与精确率，YOLOv2可以按照任意的需求更改输入的分辨率。在低分辨率的情况下（288px * 288px），YOLOv2可以与Fast R-CNN的精确率持平情况下，处理的速度可以达到九十帧每秒。</w:t>
      </w:r>
      <w:r w:rsidR="00236BBD" w:rsidRPr="00236BBD">
        <w:rPr>
          <w:rStyle w:val="affc"/>
          <w:rFonts w:hint="eastAsia"/>
        </w:rPr>
        <w:t>[19]</w:t>
      </w:r>
    </w:p>
    <w:p w:rsidR="0070467F" w:rsidRPr="0070467F" w:rsidRDefault="0070467F" w:rsidP="0070467F">
      <w:pPr>
        <w:pStyle w:val="aff9"/>
        <w:ind w:left="420" w:right="420"/>
      </w:pPr>
      <w:r w:rsidRPr="0070467F">
        <w:rPr>
          <w:rFonts w:hint="eastAsia"/>
        </w:rPr>
        <w:t xml:space="preserve"> layer make_normalization_layer(int batch, int w, int h, int c, int size, float alpha, float beta, float kappa)</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fprintf(stderr, "Local Response Normalization Layer: %d x %d x %d image, %d size\n", w,h,c,size);</w:t>
      </w:r>
    </w:p>
    <w:p w:rsidR="0070467F" w:rsidRPr="0070467F" w:rsidRDefault="0070467F" w:rsidP="0070467F">
      <w:pPr>
        <w:pStyle w:val="aff9"/>
        <w:ind w:left="420" w:right="420"/>
      </w:pPr>
      <w:r w:rsidRPr="0070467F">
        <w:rPr>
          <w:rFonts w:hint="eastAsia"/>
        </w:rPr>
        <w:t xml:space="preserve">    layer layer = {0};</w:t>
      </w:r>
    </w:p>
    <w:p w:rsidR="0070467F" w:rsidRPr="0070467F" w:rsidRDefault="0070467F" w:rsidP="0070467F">
      <w:pPr>
        <w:pStyle w:val="aff9"/>
        <w:ind w:left="420" w:right="420"/>
      </w:pPr>
      <w:r w:rsidRPr="0070467F">
        <w:rPr>
          <w:rFonts w:hint="eastAsia"/>
        </w:rPr>
        <w:t xml:space="preserve">    layer.type = NORMALIZATION;</w:t>
      </w:r>
    </w:p>
    <w:p w:rsidR="0070467F" w:rsidRPr="0070467F" w:rsidRDefault="0070467F" w:rsidP="0070467F">
      <w:pPr>
        <w:pStyle w:val="aff9"/>
        <w:ind w:left="420" w:right="420"/>
      </w:pPr>
      <w:r w:rsidRPr="0070467F">
        <w:rPr>
          <w:rFonts w:hint="eastAsia"/>
        </w:rPr>
        <w:t xml:space="preserve">    layer.batch = batch;</w:t>
      </w:r>
    </w:p>
    <w:p w:rsidR="0070467F" w:rsidRPr="0070467F" w:rsidRDefault="0070467F" w:rsidP="0070467F">
      <w:pPr>
        <w:pStyle w:val="aff9"/>
        <w:ind w:left="420" w:right="420"/>
      </w:pPr>
      <w:r w:rsidRPr="0070467F">
        <w:rPr>
          <w:rFonts w:hint="eastAsia"/>
        </w:rPr>
        <w:t xml:space="preserve">    layer.h = layer.out_h = h;</w:t>
      </w:r>
    </w:p>
    <w:p w:rsidR="0070467F" w:rsidRPr="0070467F" w:rsidRDefault="0070467F" w:rsidP="0070467F">
      <w:pPr>
        <w:pStyle w:val="aff9"/>
        <w:ind w:left="420" w:right="420"/>
      </w:pPr>
      <w:r w:rsidRPr="0070467F">
        <w:rPr>
          <w:rFonts w:hint="eastAsia"/>
        </w:rPr>
        <w:t xml:space="preserve">    layer.w = layer.out_w = w;</w:t>
      </w:r>
    </w:p>
    <w:p w:rsidR="0070467F" w:rsidRPr="0070467F" w:rsidRDefault="0070467F" w:rsidP="0070467F">
      <w:pPr>
        <w:pStyle w:val="aff9"/>
        <w:ind w:left="420" w:right="420"/>
      </w:pPr>
      <w:r w:rsidRPr="0070467F">
        <w:rPr>
          <w:rFonts w:hint="eastAsia"/>
        </w:rPr>
        <w:t xml:space="preserve">    layer.c = layer.out_c = c;</w:t>
      </w:r>
    </w:p>
    <w:p w:rsidR="0070467F" w:rsidRPr="0070467F" w:rsidRDefault="0070467F" w:rsidP="0070467F">
      <w:pPr>
        <w:pStyle w:val="aff9"/>
        <w:ind w:left="420" w:right="420"/>
      </w:pPr>
      <w:r w:rsidRPr="0070467F">
        <w:rPr>
          <w:rFonts w:hint="eastAsia"/>
        </w:rPr>
        <w:t xml:space="preserve">    layer.kappa = kappa;</w:t>
      </w:r>
    </w:p>
    <w:p w:rsidR="0070467F" w:rsidRPr="0070467F" w:rsidRDefault="0070467F" w:rsidP="0070467F">
      <w:pPr>
        <w:pStyle w:val="aff9"/>
        <w:ind w:left="420" w:right="420"/>
      </w:pPr>
      <w:r w:rsidRPr="0070467F">
        <w:rPr>
          <w:rFonts w:hint="eastAsia"/>
        </w:rPr>
        <w:t xml:space="preserve">    layer.size = size;</w:t>
      </w:r>
    </w:p>
    <w:p w:rsidR="0070467F" w:rsidRPr="0070467F" w:rsidRDefault="0070467F" w:rsidP="0070467F">
      <w:pPr>
        <w:pStyle w:val="aff9"/>
        <w:ind w:left="420" w:right="420"/>
      </w:pPr>
      <w:r w:rsidRPr="0070467F">
        <w:rPr>
          <w:rFonts w:hint="eastAsia"/>
        </w:rPr>
        <w:t xml:space="preserve">    layer.alpha = alpha;</w:t>
      </w:r>
    </w:p>
    <w:p w:rsidR="0070467F" w:rsidRPr="0070467F" w:rsidRDefault="0070467F" w:rsidP="0070467F">
      <w:pPr>
        <w:pStyle w:val="aff9"/>
        <w:ind w:left="420" w:right="420"/>
      </w:pPr>
      <w:r w:rsidRPr="0070467F">
        <w:rPr>
          <w:rFonts w:hint="eastAsia"/>
        </w:rPr>
        <w:t xml:space="preserve">    layer.beta = beta;</w:t>
      </w:r>
    </w:p>
    <w:p w:rsidR="0070467F" w:rsidRPr="0070467F" w:rsidRDefault="0070467F" w:rsidP="0070467F">
      <w:pPr>
        <w:pStyle w:val="aff9"/>
        <w:ind w:left="420" w:right="420"/>
      </w:pPr>
      <w:r w:rsidRPr="0070467F">
        <w:rPr>
          <w:rFonts w:hint="eastAsia"/>
        </w:rPr>
        <w:t xml:space="preserve">    layer.output = calloc(h * w * c * batch, sizeof(float));</w:t>
      </w:r>
    </w:p>
    <w:p w:rsidR="0070467F" w:rsidRPr="0070467F" w:rsidRDefault="0070467F" w:rsidP="0070467F">
      <w:pPr>
        <w:pStyle w:val="aff9"/>
        <w:ind w:left="420" w:right="420"/>
      </w:pPr>
      <w:r w:rsidRPr="0070467F">
        <w:rPr>
          <w:rFonts w:hint="eastAsia"/>
        </w:rPr>
        <w:t xml:space="preserve">    layer.delta = calloc(h * w * c * batch, sizeof(float));</w:t>
      </w:r>
    </w:p>
    <w:p w:rsidR="0070467F" w:rsidRPr="0070467F" w:rsidRDefault="0070467F" w:rsidP="0070467F">
      <w:pPr>
        <w:pStyle w:val="aff9"/>
        <w:ind w:left="420" w:right="420"/>
      </w:pPr>
      <w:r w:rsidRPr="0070467F">
        <w:rPr>
          <w:rFonts w:hint="eastAsia"/>
        </w:rPr>
        <w:t xml:space="preserve">    layer.squared = calloc(h * w * c * batch, sizeof(float));</w:t>
      </w:r>
    </w:p>
    <w:p w:rsidR="0070467F" w:rsidRPr="0070467F" w:rsidRDefault="0070467F" w:rsidP="0070467F">
      <w:pPr>
        <w:pStyle w:val="aff9"/>
        <w:ind w:left="420" w:right="420"/>
      </w:pPr>
      <w:r w:rsidRPr="0070467F">
        <w:rPr>
          <w:rFonts w:hint="eastAsia"/>
        </w:rPr>
        <w:t xml:space="preserve">    layer.norms = calloc(h * w * c * batch, sizeof(float));</w:t>
      </w:r>
    </w:p>
    <w:p w:rsidR="0070467F" w:rsidRPr="0070467F" w:rsidRDefault="0070467F" w:rsidP="0070467F">
      <w:pPr>
        <w:pStyle w:val="aff9"/>
        <w:ind w:left="420" w:right="420"/>
      </w:pPr>
      <w:r w:rsidRPr="0070467F">
        <w:rPr>
          <w:rFonts w:hint="eastAsia"/>
        </w:rPr>
        <w:t xml:space="preserve">    layer.inputs = w*h*c;</w:t>
      </w:r>
    </w:p>
    <w:p w:rsidR="0070467F" w:rsidRPr="0070467F" w:rsidRDefault="0070467F" w:rsidP="0070467F">
      <w:pPr>
        <w:pStyle w:val="aff9"/>
        <w:ind w:left="420" w:right="420"/>
      </w:pPr>
      <w:r w:rsidRPr="0070467F">
        <w:rPr>
          <w:rFonts w:hint="eastAsia"/>
        </w:rPr>
        <w:t xml:space="preserve">    layer.outputs = layer.inputs;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layer.forward = forward_normalization_layer;</w:t>
      </w:r>
    </w:p>
    <w:p w:rsidR="0070467F" w:rsidRPr="0070467F" w:rsidRDefault="0070467F" w:rsidP="0070467F">
      <w:pPr>
        <w:pStyle w:val="aff9"/>
        <w:ind w:left="420" w:right="420"/>
      </w:pPr>
      <w:r w:rsidRPr="0070467F">
        <w:rPr>
          <w:rFonts w:hint="eastAsia"/>
        </w:rPr>
        <w:t xml:space="preserve">    layer.backward = backward_normalization_layer;</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t xml:space="preserve">    layer.forward_gpu = forward_normalization_layer_gpu;</w:t>
      </w:r>
    </w:p>
    <w:p w:rsidR="0070467F" w:rsidRPr="0070467F" w:rsidRDefault="0070467F" w:rsidP="0070467F">
      <w:pPr>
        <w:pStyle w:val="aff9"/>
        <w:ind w:left="420" w:right="420"/>
      </w:pPr>
      <w:r w:rsidRPr="0070467F">
        <w:rPr>
          <w:rFonts w:hint="eastAsia"/>
        </w:rPr>
        <w:t xml:space="preserve">    layer.backward_gpu = backward_normalization_layer_gpu;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layer.output_gpu =  cuda_make_array(layer.output, h * w * c * batch);</w:t>
      </w:r>
    </w:p>
    <w:p w:rsidR="0070467F" w:rsidRPr="0070467F" w:rsidRDefault="0070467F" w:rsidP="0070467F">
      <w:pPr>
        <w:pStyle w:val="aff9"/>
        <w:ind w:left="420" w:right="420"/>
      </w:pPr>
      <w:r w:rsidRPr="0070467F">
        <w:rPr>
          <w:rFonts w:hint="eastAsia"/>
        </w:rPr>
        <w:t xml:space="preserve">    layer.delta_gpu =   cuda_make_array(layer.delta, h * w * c * batch);</w:t>
      </w:r>
    </w:p>
    <w:p w:rsidR="0070467F" w:rsidRPr="0070467F" w:rsidRDefault="0070467F" w:rsidP="0070467F">
      <w:pPr>
        <w:pStyle w:val="aff9"/>
        <w:ind w:left="420" w:right="420"/>
      </w:pPr>
      <w:r w:rsidRPr="0070467F">
        <w:rPr>
          <w:rFonts w:hint="eastAsia"/>
        </w:rPr>
        <w:t xml:space="preserve">    layer.squared_gpu = cuda_make_array(layer.squared, h * w * c * batch);</w:t>
      </w:r>
    </w:p>
    <w:p w:rsidR="0070467F" w:rsidRPr="0070467F" w:rsidRDefault="0070467F" w:rsidP="0070467F">
      <w:pPr>
        <w:pStyle w:val="aff9"/>
        <w:ind w:left="420" w:right="420"/>
      </w:pPr>
      <w:r w:rsidRPr="0070467F">
        <w:rPr>
          <w:rFonts w:hint="eastAsia"/>
        </w:rPr>
        <w:t xml:space="preserve">    layer.norms_gpu =   cuda_make_array(layer.norms, h * w * c * batch);</w:t>
      </w:r>
    </w:p>
    <w:p w:rsidR="0070467F" w:rsidRPr="0070467F" w:rsidRDefault="0070467F" w:rsidP="0070467F">
      <w:pPr>
        <w:pStyle w:val="aff9"/>
        <w:ind w:left="420" w:right="420"/>
      </w:pPr>
      <w:r w:rsidRPr="0070467F">
        <w:rPr>
          <w:rFonts w:hint="eastAsia"/>
        </w:rPr>
        <w:t xml:space="preserve">    #endif</w:t>
      </w:r>
    </w:p>
    <w:p w:rsidR="0070467F" w:rsidRPr="0070467F" w:rsidRDefault="0070467F" w:rsidP="0070467F">
      <w:pPr>
        <w:pStyle w:val="aff9"/>
        <w:ind w:left="420" w:right="420"/>
      </w:pPr>
      <w:r w:rsidRPr="0070467F">
        <w:rPr>
          <w:rFonts w:hint="eastAsia"/>
        </w:rPr>
        <w:t xml:space="preserve">    return layer;</w:t>
      </w:r>
    </w:p>
    <w:p w:rsidR="0070467F" w:rsidRPr="0070467F" w:rsidRDefault="0070467F" w:rsidP="008A1794">
      <w:pPr>
        <w:pStyle w:val="aff9"/>
        <w:ind w:left="420" w:right="420"/>
      </w:pPr>
      <w:r w:rsidRPr="0070467F">
        <w:rPr>
          <w:rFonts w:hint="eastAsia"/>
        </w:rPr>
        <w:lastRenderedPageBreak/>
        <w:t>}</w:t>
      </w:r>
    </w:p>
    <w:p w:rsidR="00356D09" w:rsidRDefault="00356D09" w:rsidP="00B63294">
      <w:pPr>
        <w:pStyle w:val="2"/>
      </w:pPr>
      <w:bookmarkStart w:id="180" w:name="_Toc24282"/>
      <w:bookmarkStart w:id="181" w:name="_Toc9240"/>
      <w:bookmarkStart w:id="182" w:name="_Toc6675"/>
      <w:bookmarkStart w:id="183" w:name="_Toc16410"/>
      <w:bookmarkStart w:id="184" w:name="_Toc9347"/>
      <w:bookmarkStart w:id="185" w:name="_Toc30170"/>
      <w:bookmarkStart w:id="186" w:name="_Toc17345"/>
      <w:bookmarkStart w:id="187" w:name="_Toc18045"/>
      <w:bookmarkStart w:id="188" w:name="_Toc512259054"/>
      <w:bookmarkStart w:id="189" w:name="_Toc512675311"/>
      <w:bookmarkStart w:id="190" w:name="_Toc513081740"/>
      <w:bookmarkEnd w:id="180"/>
      <w:bookmarkEnd w:id="181"/>
      <w:bookmarkEnd w:id="182"/>
      <w:bookmarkEnd w:id="183"/>
      <w:bookmarkEnd w:id="184"/>
      <w:bookmarkEnd w:id="185"/>
      <w:bookmarkEnd w:id="186"/>
      <w:bookmarkEnd w:id="187"/>
      <w:bookmarkEnd w:id="188"/>
      <w:r>
        <w:rPr>
          <w:rFonts w:hint="eastAsia"/>
        </w:rPr>
        <w:t>三个重要的超参数优化</w:t>
      </w:r>
      <w:bookmarkEnd w:id="190"/>
    </w:p>
    <w:p w:rsidR="00356D09" w:rsidRDefault="00356D09" w:rsidP="0079125B">
      <w:pPr>
        <w:pStyle w:val="a5"/>
      </w:pPr>
      <w:r>
        <w:rPr>
          <w:rFonts w:hint="eastAsia"/>
        </w:rPr>
        <w:t>B</w:t>
      </w:r>
      <w:r>
        <w:t>atch:</w:t>
      </w:r>
      <w:r>
        <w:rPr>
          <w:rFonts w:hint="eastAsia"/>
        </w:rPr>
        <w:t>每次迭代需要图像的张数，也就是模型训练的时候是按批次来训练的，batch代表每批次需要多少张图片，这个数值越大越好，因为图片数量越多，它学到的特征比较泛化，loss值可以平稳收敛，否则loss会波动严重，不利于模型的收敛，但是batch的上限受显存限制。优化这个参数的时候有个技巧，先大概计算一下，显存</w:t>
      </w:r>
      <w:r w:rsidR="00B55B04">
        <w:rPr>
          <w:rFonts w:hint="eastAsia"/>
        </w:rPr>
        <w:t>大小</w:t>
      </w:r>
      <w:r>
        <w:rPr>
          <w:rFonts w:hint="eastAsia"/>
        </w:rPr>
        <w:t>除以网络中最大图片的大小约等于这个batch的值。如果训练过程中超出了显存大小，可以把batch减小一半。</w:t>
      </w:r>
    </w:p>
    <w:p w:rsidR="00356D09" w:rsidRPr="00124721" w:rsidRDefault="00356D09" w:rsidP="0079125B">
      <w:pPr>
        <w:pStyle w:val="a5"/>
      </w:pPr>
      <w:r w:rsidRPr="00532DAE">
        <w:t>Subdivisions</w:t>
      </w:r>
      <w:r>
        <w:rPr>
          <w:rFonts w:hint="eastAsia"/>
        </w:rPr>
        <w:t>：这个超参数可以缓解batch的上限限制，他可以将batch张图像分成batch/</w:t>
      </w:r>
      <w:r w:rsidRPr="00532DAE">
        <w:t xml:space="preserve"> subdivisions</w:t>
      </w:r>
      <w:r>
        <w:t>个小批次训练</w:t>
      </w:r>
      <w:r>
        <w:rPr>
          <w:rFonts w:hint="eastAsia"/>
        </w:rPr>
        <w:t>，</w:t>
      </w:r>
      <w:r>
        <w:t>这些小批次先后放在显存中计算</w:t>
      </w:r>
      <w:r>
        <w:rPr>
          <w:rFonts w:hint="eastAsia"/>
        </w:rPr>
        <w:t>，</w:t>
      </w:r>
      <w:r>
        <w:t>全部计算完后再综合起来算loss</w:t>
      </w:r>
      <w:r>
        <w:rPr>
          <w:rFonts w:hint="eastAsia"/>
        </w:rPr>
        <w:t>，</w:t>
      </w:r>
      <w:r>
        <w:t>有了这个参数batch就可以再设置大一点</w:t>
      </w:r>
      <w:r>
        <w:rPr>
          <w:rFonts w:hint="eastAsia"/>
        </w:rPr>
        <w:t>。</w:t>
      </w:r>
    </w:p>
    <w:p w:rsidR="00356D09" w:rsidRPr="00124721" w:rsidRDefault="00356D09" w:rsidP="0079125B">
      <w:pPr>
        <w:pStyle w:val="a5"/>
      </w:pPr>
      <w:r w:rsidRPr="003C50A5">
        <w:t>learning_rate</w:t>
      </w:r>
      <w:r>
        <w:rPr>
          <w:rFonts w:hint="eastAsia"/>
        </w:rPr>
        <w:t>：这个参数非常重要，它可以改变模型的学习速率。模型训练过程中，实际上是在一个多维的函数上找最优解，当学习率过大的时候，模型会在最优解附近跳动，无法收敛到最优解，这时将学习率调小可以焊接这个问题，通常会将原来的学习率调小到原来的百分之一。</w:t>
      </w:r>
    </w:p>
    <w:p w:rsidR="00091E57" w:rsidRPr="00091E57" w:rsidRDefault="00356D09" w:rsidP="00B63294">
      <w:pPr>
        <w:pStyle w:val="2"/>
      </w:pPr>
      <w:bookmarkStart w:id="191" w:name="_Toc513081741"/>
      <w:r w:rsidRPr="0070467F">
        <w:rPr>
          <w:rFonts w:hint="eastAsia"/>
        </w:rPr>
        <w:t>交叉熵</w:t>
      </w:r>
      <w:bookmarkEnd w:id="189"/>
      <w:bookmarkEnd w:id="191"/>
    </w:p>
    <w:p w:rsidR="00091E57" w:rsidRPr="00035E61" w:rsidRDefault="00091E57" w:rsidP="009C71B6">
      <w:pPr>
        <w:pStyle w:val="a5"/>
      </w:pPr>
      <w:r w:rsidRPr="00091E57">
        <w:rPr>
          <w:rFonts w:hint="eastAsia"/>
        </w:rPr>
        <w:t>交叉熵</w:t>
      </w:r>
      <w:r>
        <w:rPr>
          <w:rFonts w:hint="eastAsia"/>
        </w:rPr>
        <w:t>(</w:t>
      </w:r>
      <w:r w:rsidRPr="00091E57">
        <w:rPr>
          <w:rFonts w:hint="eastAsia"/>
        </w:rPr>
        <w:t>Cross-Entropy</w:t>
      </w:r>
      <w:r w:rsidR="006A0451">
        <w:rPr>
          <w:rFonts w:hint="eastAsia"/>
        </w:rPr>
        <w:t>，CE</w:t>
      </w:r>
      <w:r w:rsidRPr="00091E57">
        <w:rPr>
          <w:rFonts w:hint="eastAsia"/>
        </w:rPr>
        <w:t>)最大的优点是训练时可以避免函数</w:t>
      </w:r>
      <w:r w:rsidR="00AD6276">
        <w:rPr>
          <w:rFonts w:hint="eastAsia"/>
        </w:rPr>
        <w:t>的</w:t>
      </w:r>
      <w:r w:rsidR="00035E61">
        <w:rPr>
          <w:rFonts w:hint="eastAsia"/>
        </w:rPr>
        <w:t>梯度消失，主要</w:t>
      </w:r>
      <w:r w:rsidR="00035E61" w:rsidRPr="00091E57">
        <w:rPr>
          <w:rFonts w:hint="eastAsia"/>
        </w:rPr>
        <w:t>用于度量两个概率分布之间的相似性</w:t>
      </w:r>
      <w:r w:rsidR="00B31FB7" w:rsidRPr="00B31FB7">
        <w:rPr>
          <w:rStyle w:val="affc"/>
          <w:rFonts w:hint="eastAsia"/>
        </w:rPr>
        <w:t>[20]</w:t>
      </w:r>
      <w:r w:rsidR="00035E61" w:rsidRPr="00091E57">
        <w:rPr>
          <w:rFonts w:hint="eastAsia"/>
        </w:rPr>
        <w:t>。为了解决参数更新效率下降这一问题，代码中，用交叉熵的损失函数替代了网络框架中的平方差的损失函数。</w:t>
      </w:r>
      <w:r w:rsidR="00035E61">
        <w:rPr>
          <w:rFonts w:hint="eastAsia"/>
        </w:rPr>
        <w:t>如果预测值与实际值的误差越大，那么在反向传播的过程中权重</w:t>
      </w:r>
      <w:r w:rsidR="00035E61" w:rsidRPr="00140950">
        <w:rPr>
          <w:rFonts w:hint="eastAsia"/>
        </w:rPr>
        <w:t>调整的幅度就要</w:t>
      </w:r>
      <w:r w:rsidR="00035E61">
        <w:rPr>
          <w:rFonts w:hint="eastAsia"/>
        </w:rPr>
        <w:t>越</w:t>
      </w:r>
      <w:r w:rsidR="00035E61" w:rsidRPr="00140950">
        <w:rPr>
          <w:rFonts w:hint="eastAsia"/>
        </w:rPr>
        <w:t>大，从而</w:t>
      </w:r>
      <w:r w:rsidR="00035E61">
        <w:rPr>
          <w:rFonts w:hint="eastAsia"/>
        </w:rPr>
        <w:t>能够</w:t>
      </w:r>
      <w:r w:rsidR="00035E61" w:rsidRPr="00140950">
        <w:rPr>
          <w:rFonts w:hint="eastAsia"/>
        </w:rPr>
        <w:t>使训练</w:t>
      </w:r>
      <w:r w:rsidR="00035E61">
        <w:rPr>
          <w:rFonts w:hint="eastAsia"/>
        </w:rPr>
        <w:t>加速</w:t>
      </w:r>
      <w:r w:rsidR="00035E61" w:rsidRPr="00140950">
        <w:rPr>
          <w:rFonts w:hint="eastAsia"/>
        </w:rPr>
        <w:t>收敛。</w:t>
      </w:r>
    </w:p>
    <w:p w:rsidR="0070467F" w:rsidRPr="0070467F" w:rsidRDefault="0070467F" w:rsidP="0070467F">
      <w:pPr>
        <w:pStyle w:val="a5"/>
      </w:pPr>
      <w:r w:rsidRPr="0070467F">
        <w:rPr>
          <w:rFonts w:hint="eastAsia"/>
        </w:rPr>
        <w:t>当分类器为二分类时:</w:t>
      </w:r>
    </w:p>
    <w:p w:rsidR="0070467F" w:rsidRPr="0070467F" w:rsidRDefault="0070467F" w:rsidP="00B63294">
      <w:pPr>
        <w:pStyle w:val="a5"/>
      </w:pPr>
      <w:r w:rsidRPr="0070467F">
        <w:fldChar w:fldCharType="begin"/>
      </w:r>
      <w:r w:rsidRPr="0070467F">
        <w:instrText xml:space="preserve"> INCLUDEPICTURE "C:\\Users\\byhang\\AppData\\Local\\Temp\\ksohtml\\wps1437.tmp.png" \* MERGEFORMATINET </w:instrText>
      </w:r>
      <w:r w:rsidRPr="0070467F">
        <w:fldChar w:fldCharType="separate"/>
      </w:r>
      <w:r w:rsidR="007352B2">
        <w:fldChar w:fldCharType="begin"/>
      </w:r>
      <w:r w:rsidR="007352B2">
        <w:instrText xml:space="preserve"> INCLUDEPICTURE  "C:\\Users\\byhang\\AppData\\Local\\Temp\\ksohtml\\wps1437.tmp.png" \* MERGEFORMATINET </w:instrText>
      </w:r>
      <w:r w:rsidR="007352B2">
        <w:fldChar w:fldCharType="separate"/>
      </w:r>
      <w:r w:rsidR="00FF66A3">
        <w:pict>
          <v:shape id="_x0000_i1034" type="#_x0000_t75" style="width:137.9pt;height:36.7pt">
            <v:imagedata r:id="rId31" r:href="rId32"/>
          </v:shape>
        </w:pict>
      </w:r>
      <w:r w:rsidR="007352B2">
        <w:fldChar w:fldCharType="end"/>
      </w:r>
      <w:r w:rsidRPr="0070467F">
        <w:fldChar w:fldCharType="end"/>
      </w:r>
    </w:p>
    <w:p w:rsidR="0070467F" w:rsidRPr="0070467F" w:rsidRDefault="0070467F" w:rsidP="0070467F">
      <w:pPr>
        <w:pStyle w:val="a5"/>
      </w:pPr>
      <w:r w:rsidRPr="0070467F">
        <w:rPr>
          <w:rFonts w:hint="eastAsia"/>
        </w:rPr>
        <w:t>当分类器为非二分器时：</w:t>
      </w:r>
    </w:p>
    <w:p w:rsidR="0070467F" w:rsidRPr="0070467F" w:rsidRDefault="0070467F" w:rsidP="00B63294">
      <w:pPr>
        <w:pStyle w:val="a5"/>
      </w:pPr>
      <w:r w:rsidRPr="0070467F">
        <w:fldChar w:fldCharType="begin"/>
      </w:r>
      <w:r w:rsidRPr="0070467F">
        <w:instrText xml:space="preserve"> INCLUDEPICTURE "C:\\Users\\byhang\\AppData\\Local\\Temp\\ksohtml\\wps1448.tmp.png" \* MERGEFORMATINET </w:instrText>
      </w:r>
      <w:r w:rsidRPr="0070467F">
        <w:fldChar w:fldCharType="separate"/>
      </w:r>
      <w:r w:rsidR="007352B2">
        <w:fldChar w:fldCharType="begin"/>
      </w:r>
      <w:r w:rsidR="007352B2">
        <w:instrText xml:space="preserve"> INCLUDEPICTURE  "C:\\Users\\byhang\\AppData\\Local\\Temp\\ksohtml\\wps1448.tmp.png" \* MERGEFORMATINET </w:instrText>
      </w:r>
      <w:r w:rsidR="007352B2">
        <w:fldChar w:fldCharType="separate"/>
      </w:r>
      <w:r w:rsidR="00FF66A3">
        <w:pict>
          <v:shape id="_x0000_i1035" type="#_x0000_t75" style="width:182.7pt;height:27.15pt">
            <v:imagedata r:id="rId33" r:href="rId34"/>
          </v:shape>
        </w:pict>
      </w:r>
      <w:r w:rsidR="007352B2">
        <w:fldChar w:fldCharType="end"/>
      </w:r>
      <w:r w:rsidRPr="0070467F">
        <w:fldChar w:fldCharType="end"/>
      </w:r>
    </w:p>
    <w:p w:rsidR="0070467F" w:rsidRDefault="0070467F" w:rsidP="0070467F">
      <w:pPr>
        <w:pStyle w:val="a5"/>
      </w:pPr>
      <w:r w:rsidRPr="0070467F">
        <w:rPr>
          <w:rFonts w:hint="eastAsia"/>
        </w:rPr>
        <w:t>其</w:t>
      </w:r>
      <w:r w:rsidR="00BB126F">
        <w:rPr>
          <w:rFonts w:hint="eastAsia"/>
        </w:rPr>
        <w:t>偏</w:t>
      </w:r>
      <w:r w:rsidRPr="0070467F">
        <w:rPr>
          <w:rFonts w:hint="eastAsia"/>
        </w:rPr>
        <w:t>导函数是;</w:t>
      </w:r>
    </w:p>
    <w:p w:rsidR="007C2423" w:rsidRPr="0070467F" w:rsidRDefault="00FF66A3" w:rsidP="00B63294">
      <w:pPr>
        <w:ind w:firstLineChars="250" w:firstLine="525"/>
      </w:pPr>
      <w:r>
        <w:pict>
          <v:shape id="_x0000_i1036" type="#_x0000_t75" style="width:110.05pt;height:29.9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bordersDontSurroundHeader/&gt;&lt;w:bordersDontSurroundFooter/&gt;&lt;w:stylePaneFormatFilter w:val=&quot;1021&quot;/&gt;&lt;w:documentProtection w:edit=&quot;forms&quot; w:formatting=&quot;on&quot; w:enforcement=&quot;on&quot; w:unprotectPassword=&quot;62BBECA9&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footnotePr&gt;&lt;w:numFmt w:val=&quot;decimal-enclosed-circle-chinese&quot;/&gt;&lt;w:numRestart w:val=&quot;each-page&quot;/&gt;&lt;/w:footnotePr&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293ED7&quot;/&gt;&lt;wsp:rsid wsp:val=&quot;00003A94&quot;/&gt;&lt;wsp:rsid wsp:val=&quot;000043D6&quot;/&gt;&lt;wsp:rsid wsp:val=&quot;000065DB&quot;/&gt;&lt;wsp:rsid wsp:val=&quot;000104F8&quot;/&gt;&lt;wsp:rsid wsp:val=&quot;00015785&quot;/&gt;&lt;wsp:rsid wsp:val=&quot;00020E57&quot;/&gt;&lt;wsp:rsid wsp:val=&quot;00022949&quot;/&gt;&lt;wsp:rsid wsp:val=&quot;00027693&quot;/&gt;&lt;wsp:rsid wsp:val=&quot;00031F58&quot;/&gt;&lt;wsp:rsid wsp:val=&quot;00032A54&quot;/&gt;&lt;wsp:rsid wsp:val=&quot;0003694D&quot;/&gt;&lt;wsp:rsid wsp:val=&quot;00037DCA&quot;/&gt;&lt;wsp:rsid wsp:val=&quot;000422BB&quot;/&gt;&lt;wsp:rsid wsp:val=&quot;0005128D&quot;/&gt;&lt;wsp:rsid wsp:val=&quot;00052746&quot;/&gt;&lt;wsp:rsid wsp:val=&quot;00055EC0&quot;/&gt;&lt;wsp:rsid wsp:val=&quot;00060B3E&quot;/&gt;&lt;wsp:rsid wsp:val=&quot;00067E4B&quot;/&gt;&lt;wsp:rsid wsp:val=&quot;000749BC&quot;/&gt;&lt;wsp:rsid wsp:val=&quot;00086FB2&quot;/&gt;&lt;wsp:rsid wsp:val=&quot;000913FA&quot;/&gt;&lt;wsp:rsid wsp:val=&quot;00091E57&quot;/&gt;&lt;wsp:rsid wsp:val=&quot;000A5C66&quot;/&gt;&lt;wsp:rsid wsp:val=&quot;000B3021&quot;/&gt;&lt;wsp:rsid wsp:val=&quot;000B5661&quot;/&gt;&lt;wsp:rsid wsp:val=&quot;000C4D74&quot;/&gt;&lt;wsp:rsid wsp:val=&quot;000F1467&quot;/&gt;&lt;wsp:rsid wsp:val=&quot;0011212A&quot;/&gt;&lt;wsp:rsid wsp:val=&quot;001155CE&quot;/&gt;&lt;wsp:rsid wsp:val=&quot;0011756B&quot;/&gt;&lt;wsp:rsid wsp:val=&quot;001205AC&quot;/&gt;&lt;wsp:rsid wsp:val=&quot;00122119&quot;/&gt;&lt;wsp:rsid wsp:val=&quot;00123B8C&quot;/&gt;&lt;wsp:rsid wsp:val=&quot;00123CD4&quot;/&gt;&lt;wsp:rsid wsp:val=&quot;00132A38&quot;/&gt;&lt;wsp:rsid wsp:val=&quot;00135B2F&quot;/&gt;&lt;wsp:rsid wsp:val=&quot;001426C1&quot;/&gt;&lt;wsp:rsid wsp:val=&quot;00144F6F&quot;/&gt;&lt;wsp:rsid wsp:val=&quot;0015175E&quot;/&gt;&lt;wsp:rsid wsp:val=&quot;00152225&quot;/&gt;&lt;wsp:rsid wsp:val=&quot;001606D8&quot;/&gt;&lt;wsp:rsid wsp:val=&quot;0016086A&quot;/&gt;&lt;wsp:rsid wsp:val=&quot;00173CF9&quot;/&gt;&lt;wsp:rsid wsp:val=&quot;00192608&quot;/&gt;&lt;wsp:rsid wsp:val=&quot;001A4595&quot;/&gt;&lt;wsp:rsid wsp:val=&quot;001A6CE7&quot;/&gt;&lt;wsp:rsid wsp:val=&quot;001B0B64&quot;/&gt;&lt;wsp:rsid wsp:val=&quot;001B1DB3&quot;/&gt;&lt;wsp:rsid wsp:val=&quot;001C0D34&quot;/&gt;&lt;wsp:rsid wsp:val=&quot;001C3B06&quot;/&gt;&lt;wsp:rsid wsp:val=&quot;001D33BE&quot;/&gt;&lt;wsp:rsid wsp:val=&quot;001D5205&quot;/&gt;&lt;wsp:rsid wsp:val=&quot;001D5D11&quot;/&gt;&lt;wsp:rsid wsp:val=&quot;001E707B&quot;/&gt;&lt;wsp:rsid wsp:val=&quot;001F184F&quot;/&gt;&lt;wsp:rsid wsp:val=&quot;001F1EC2&quot;/&gt;&lt;wsp:rsid wsp:val=&quot;001F3194&quot;/&gt;&lt;wsp:rsid wsp:val=&quot;00217CB4&quot;/&gt;&lt;wsp:rsid wsp:val=&quot;002324A8&quot;/&gt;&lt;wsp:rsid wsp:val=&quot;002370FB&quot;/&gt;&lt;wsp:rsid wsp:val=&quot;00246CCC&quot;/&gt;&lt;wsp:rsid wsp:val=&quot;00250E0A&quot;/&gt;&lt;wsp:rsid wsp:val=&quot;00257C57&quot;/&gt;&lt;wsp:rsid wsp:val=&quot;002613BD&quot;/&gt;&lt;wsp:rsid wsp:val=&quot;00265889&quot;/&gt;&lt;wsp:rsid wsp:val=&quot;00266732&quot;/&gt;&lt;wsp:rsid wsp:val=&quot;00270D4B&quot;/&gt;&lt;wsp:rsid wsp:val=&quot;002811CF&quot;/&gt;&lt;wsp:rsid wsp:val=&quot;0028236C&quot;/&gt;&lt;wsp:rsid wsp:val=&quot;002824C8&quot;/&gt;&lt;wsp:rsid wsp:val=&quot;0028333D&quot;/&gt;&lt;wsp:rsid wsp:val=&quot;00293ED7&quot;/&gt;&lt;wsp:rsid wsp:val=&quot;002A6A0A&quot;/&gt;&lt;wsp:rsid wsp:val=&quot;002C07B9&quot;/&gt;&lt;wsp:rsid wsp:val=&quot;002C7C48&quot;/&gt;&lt;wsp:rsid wsp:val=&quot;002D6FFA&quot;/&gt;&lt;wsp:rsid wsp:val=&quot;002E6373&quot;/&gt;&lt;wsp:rsid wsp:val=&quot;002E7367&quot;/&gt;&lt;wsp:rsid wsp:val=&quot;002F0C41&quot;/&gt;&lt;wsp:rsid wsp:val=&quot;00305728&quot;/&gt;&lt;wsp:rsid wsp:val=&quot;00307BC3&quot;/&gt;&lt;wsp:rsid wsp:val=&quot;0032530F&quot;/&gt;&lt;wsp:rsid wsp:val=&quot;00327A9A&quot;/&gt;&lt;wsp:rsid wsp:val=&quot;0033034D&quot;/&gt;&lt;wsp:rsid wsp:val=&quot;00341E38&quot;/&gt;&lt;wsp:rsid wsp:val=&quot;00365D61&quot;/&gt;&lt;wsp:rsid wsp:val=&quot;0037157B&quot;/&gt;&lt;wsp:rsid wsp:val=&quot;003774D2&quot;/&gt;&lt;wsp:rsid wsp:val=&quot;00384317&quot;/&gt;&lt;wsp:rsid wsp:val=&quot;003870DF&quot;/&gt;&lt;wsp:rsid wsp:val=&quot;003916D2&quot;/&gt;&lt;wsp:rsid wsp:val=&quot;0039659E&quot;/&gt;&lt;wsp:rsid wsp:val=&quot;00397289&quot;/&gt;&lt;wsp:rsid wsp:val=&quot;00397B46&quot;/&gt;&lt;wsp:rsid wsp:val=&quot;003B03B6&quot;/&gt;&lt;wsp:rsid wsp:val=&quot;003B05A6&quot;/&gt;&lt;wsp:rsid wsp:val=&quot;003B4741&quot;/&gt;&lt;wsp:rsid wsp:val=&quot;003B74BD&quot;/&gt;&lt;wsp:rsid wsp:val=&quot;003D01B3&quot;/&gt;&lt;wsp:rsid wsp:val=&quot;003D1C48&quot;/&gt;&lt;wsp:rsid wsp:val=&quot;003D75FF&quot;/&gt;&lt;wsp:rsid wsp:val=&quot;003F268C&quot;/&gt;&lt;wsp:rsid wsp:val=&quot;003F5088&quot;/&gt;&lt;wsp:rsid wsp:val=&quot;00405F41&quot;/&gt;&lt;wsp:rsid wsp:val=&quot;004110EF&quot;/&gt;&lt;wsp:rsid wsp:val=&quot;00415343&quot;/&gt;&lt;wsp:rsid wsp:val=&quot;00423EB1&quot;/&gt;&lt;wsp:rsid wsp:val=&quot;00426873&quot;/&gt;&lt;wsp:rsid wsp:val=&quot;004346DB&quot;/&gt;&lt;wsp:rsid wsp:val=&quot;0044201F&quot;/&gt;&lt;wsp:rsid wsp:val=&quot;00443679&quot;/&gt;&lt;wsp:rsid wsp:val=&quot;00460469&quot;/&gt;&lt;wsp:rsid wsp:val=&quot;00471E51&quot;/&gt;&lt;wsp:rsid wsp:val=&quot;00472208&quot;/&gt;&lt;wsp:rsid wsp:val=&quot;004727E5&quot;/&gt;&lt;wsp:rsid wsp:val=&quot;00472F58&quot;/&gt;&lt;wsp:rsid wsp:val=&quot;00474805&quot;/&gt;&lt;wsp:rsid wsp:val=&quot;00483360&quot;/&gt;&lt;wsp:rsid wsp:val=&quot;00491C8C&quot;/&gt;&lt;wsp:rsid wsp:val=&quot;00497E18&quot;/&gt;&lt;wsp:rsid wsp:val=&quot;004A5C41&quot;/&gt;&lt;wsp:rsid wsp:val=&quot;004B03A6&quot;/&gt;&lt;wsp:rsid wsp:val=&quot;004C0DFB&quot;/&gt;&lt;wsp:rsid wsp:val=&quot;004C0EB1&quot;/&gt;&lt;wsp:rsid wsp:val=&quot;004C490E&quot;/&gt;&lt;wsp:rsid wsp:val=&quot;004D37B7&quot;/&gt;&lt;wsp:rsid wsp:val=&quot;004D4C83&quot;/&gt;&lt;wsp:rsid wsp:val=&quot;004E7B65&quot;/&gt;&lt;wsp:rsid wsp:val=&quot;004F27FE&quot;/&gt;&lt;wsp:rsid wsp:val=&quot;00501EA4&quot;/&gt;&lt;wsp:rsid wsp:val=&quot;00503691&quot;/&gt;&lt;wsp:rsid wsp:val=&quot;005047BA&quot;/&gt;&lt;wsp:rsid wsp:val=&quot;005167F2&quot;/&gt;&lt;wsp:rsid wsp:val=&quot;005258F2&quot;/&gt;&lt;wsp:rsid wsp:val=&quot;0052657F&quot;/&gt;&lt;wsp:rsid wsp:val=&quot;00547CB7&quot;/&gt;&lt;wsp:rsid wsp:val=&quot;00553B1B&quot;/&gt;&lt;wsp:rsid wsp:val=&quot;005555C0&quot;/&gt;&lt;wsp:rsid wsp:val=&quot;00562687&quot;/&gt;&lt;wsp:rsid wsp:val=&quot;005754B8&quot;/&gt;&lt;wsp:rsid wsp:val=&quot;00577735&quot;/&gt;&lt;wsp:rsid wsp:val=&quot;005804A6&quot;/&gt;&lt;wsp:rsid wsp:val=&quot;00583E42&quot;/&gt;&lt;wsp:rsid wsp:val=&quot;00593041&quot;/&gt;&lt;wsp:rsid wsp:val=&quot;0059389C&quot;/&gt;&lt;wsp:rsid wsp:val=&quot;00595D48&quot;/&gt;&lt;wsp:rsid wsp:val=&quot;00596E24&quot;/&gt;&lt;wsp:rsid wsp:val=&quot;005A0C70&quot;/&gt;&lt;wsp:rsid wsp:val=&quot;005A370D&quot;/&gt;&lt;wsp:rsid wsp:val=&quot;005A58BB&quot;/&gt;&lt;wsp:rsid wsp:val=&quot;005A745D&quot;/&gt;&lt;wsp:rsid wsp:val=&quot;005A7DB8&quot;/&gt;&lt;wsp:rsid wsp:val=&quot;005C1003&quot;/&gt;&lt;wsp:rsid wsp:val=&quot;005C3837&quot;/&gt;&lt;wsp:rsid wsp:val=&quot;005D1EAB&quot;/&gt;&lt;wsp:rsid wsp:val=&quot;005D3CB4&quot;/&gt;&lt;wsp:rsid wsp:val=&quot;005D409B&quot;/&gt;&lt;wsp:rsid wsp:val=&quot;005E219F&quot;/&gt;&lt;wsp:rsid wsp:val=&quot;005E2EA8&quot;/&gt;&lt;wsp:rsid wsp:val=&quot;005E58BC&quot;/&gt;&lt;wsp:rsid wsp:val=&quot;005E7296&quot;/&gt;&lt;wsp:rsid wsp:val=&quot;005F350B&quot;/&gt;&lt;wsp:rsid wsp:val=&quot;005F669A&quot;/&gt;&lt;wsp:rsid wsp:val=&quot;00604903&quot;/&gt;&lt;wsp:rsid wsp:val=&quot;0060727F&quot;/&gt;&lt;wsp:rsid wsp:val=&quot;006072EF&quot;/&gt;&lt;wsp:rsid wsp:val=&quot;00612DB4&quot;/&gt;&lt;wsp:rsid wsp:val=&quot;0061539E&quot;/&gt;&lt;wsp:rsid wsp:val=&quot;006156E1&quot;/&gt;&lt;wsp:rsid wsp:val=&quot;00617F08&quot;/&gt;&lt;wsp:rsid wsp:val=&quot;0062056C&quot;/&gt;&lt;wsp:rsid wsp:val=&quot;00620C96&quot;/&gt;&lt;wsp:rsid wsp:val=&quot;006260A8&quot;/&gt;&lt;wsp:rsid wsp:val=&quot;00633AB6&quot;/&gt;&lt;wsp:rsid wsp:val=&quot;0063587C&quot;/&gt;&lt;wsp:rsid wsp:val=&quot;0063589B&quot;/&gt;&lt;wsp:rsid wsp:val=&quot;00635AAA&quot;/&gt;&lt;wsp:rsid wsp:val=&quot;00653A22&quot;/&gt;&lt;wsp:rsid wsp:val=&quot;00653D24&quot;/&gt;&lt;wsp:rsid wsp:val=&quot;006546B0&quot;/&gt;&lt;wsp:rsid wsp:val=&quot;00656D79&quot;/&gt;&lt;wsp:rsid wsp:val=&quot;00676776&quot;/&gt;&lt;wsp:rsid wsp:val=&quot;006A01A7&quot;/&gt;&lt;wsp:rsid wsp:val=&quot;006A5D09&quot;/&gt;&lt;wsp:rsid wsp:val=&quot;006B1DAE&quot;/&gt;&lt;wsp:rsid wsp:val=&quot;006B5A95&quot;/&gt;&lt;wsp:rsid wsp:val=&quot;006B72D7&quot;/&gt;&lt;wsp:rsid wsp:val=&quot;006C534C&quot;/&gt;&lt;wsp:rsid wsp:val=&quot;006D1596&quot;/&gt;&lt;wsp:rsid wsp:val=&quot;006D2896&quot;/&gt;&lt;wsp:rsid wsp:val=&quot;006D2FB8&quot;/&gt;&lt;wsp:rsid wsp:val=&quot;006D749D&quot;/&gt;&lt;wsp:rsid wsp:val=&quot;006E0EEF&quot;/&gt;&lt;wsp:rsid wsp:val=&quot;006F23D0&quot;/&gt;&lt;wsp:rsid wsp:val=&quot;006F7F76&quot;/&gt;&lt;wsp:rsid wsp:val=&quot;00700BDA&quot;/&gt;&lt;wsp:rsid wsp:val=&quot;0070467F&quot;/&gt;&lt;wsp:rsid wsp:val=&quot;007046ED&quot;/&gt;&lt;wsp:rsid wsp:val=&quot;00721223&quot;/&gt;&lt;wsp:rsid wsp:val=&quot;00723A9C&quot;/&gt;&lt;wsp:rsid wsp:val=&quot;00775FE8&quot;/&gt;&lt;wsp:rsid wsp:val=&quot;007814C0&quot;/&gt;&lt;wsp:rsid wsp:val=&quot;00787127&quot;/&gt;&lt;wsp:rsid wsp:val=&quot;007931FB&quot;/&gt;&lt;wsp:rsid wsp:val=&quot;00793320&quot;/&gt;&lt;wsp:rsid wsp:val=&quot;007A1E9B&quot;/&gt;&lt;wsp:rsid wsp:val=&quot;007A21CB&quot;/&gt;&lt;wsp:rsid wsp:val=&quot;007A5E27&quot;/&gt;&lt;wsp:rsid wsp:val=&quot;007B2839&quot;/&gt;&lt;wsp:rsid wsp:val=&quot;007B44CA&quot;/&gt;&lt;wsp:rsid wsp:val=&quot;007C20F0&quot;/&gt;&lt;wsp:rsid wsp:val=&quot;007C2423&quot;/&gt;&lt;wsp:rsid wsp:val=&quot;007C600B&quot;/&gt;&lt;wsp:rsid wsp:val=&quot;007C7DEA&quot;/&gt;&lt;wsp:rsid wsp:val=&quot;007D1442&quot;/&gt;&lt;wsp:rsid wsp:val=&quot;007F2F9B&quot;/&gt;&lt;wsp:rsid wsp:val=&quot;007F63A4&quot;/&gt;&lt;wsp:rsid wsp:val=&quot;007F64C0&quot;/&gt;&lt;wsp:rsid wsp:val=&quot;00807AA3&quot;/&gt;&lt;wsp:rsid wsp:val=&quot;008121A1&quot;/&gt;&lt;wsp:rsid wsp:val=&quot;00815D84&quot;/&gt;&lt;wsp:rsid wsp:val=&quot;00825453&quot;/&gt;&lt;wsp:rsid wsp:val=&quot;00826DFF&quot;/&gt;&lt;wsp:rsid wsp:val=&quot;00830EA5&quot;/&gt;&lt;wsp:rsid wsp:val=&quot;0083301C&quot;/&gt;&lt;wsp:rsid wsp:val=&quot;008479A2&quot;/&gt;&lt;wsp:rsid wsp:val=&quot;00853FC2&quot;/&gt;&lt;wsp:rsid wsp:val=&quot;00854B5E&quot;/&gt;&lt;wsp:rsid wsp:val=&quot;00855F7B&quot;/&gt;&lt;wsp:rsid wsp:val=&quot;00863522&quot;/&gt;&lt;wsp:rsid wsp:val=&quot;00881868&quot;/&gt;&lt;wsp:rsid wsp:val=&quot;00890B30&quot;/&gt;&lt;wsp:rsid wsp:val=&quot;008A0EB9&quot;/&gt;&lt;wsp:rsid wsp:val=&quot;008B6688&quot;/&gt;&lt;wsp:rsid wsp:val=&quot;008C331F&quot;/&gt;&lt;wsp:rsid wsp:val=&quot;008D1A55&quot;/&gt;&lt;wsp:rsid wsp:val=&quot;008D6DCD&quot;/&gt;&lt;wsp:rsid wsp:val=&quot;008F01F0&quot;/&gt;&lt;wsp:rsid wsp:val=&quot;009030E7&quot;/&gt;&lt;wsp:rsid wsp:val=&quot;0090334B&quot;/&gt;&lt;wsp:rsid wsp:val=&quot;00913966&quot;/&gt;&lt;wsp:rsid wsp:val=&quot;009164EA&quot;/&gt;&lt;wsp:rsid wsp:val=&quot;00920906&quot;/&gt;&lt;wsp:rsid wsp:val=&quot;00935EEE&quot;/&gt;&lt;wsp:rsid wsp:val=&quot;00942431&quot;/&gt;&lt;wsp:rsid wsp:val=&quot;00946358&quot;/&gt;&lt;wsp:rsid wsp:val=&quot;00947A3A&quot;/&gt;&lt;wsp:rsid wsp:val=&quot;00954274&quot;/&gt;&lt;wsp:rsid wsp:val=&quot;009543CF&quot;/&gt;&lt;wsp:rsid wsp:val=&quot;00957840&quot;/&gt;&lt;wsp:rsid wsp:val=&quot;00960EF7&quot;/&gt;&lt;wsp:rsid wsp:val=&quot;00961B5D&quot;/&gt;&lt;wsp:rsid wsp:val=&quot;00965329&quot;/&gt;&lt;wsp:rsid wsp:val=&quot;00981E17&quot;/&gt;&lt;wsp:rsid wsp:val=&quot;0098662E&quot;/&gt;&lt;wsp:rsid wsp:val=&quot;009954EC&quot;/&gt;&lt;wsp:rsid wsp:val=&quot;009A1049&quot;/&gt;&lt;wsp:rsid wsp:val=&quot;009A2613&quot;/&gt;&lt;wsp:rsid wsp:val=&quot;009A3397&quot;/&gt;&lt;wsp:rsid wsp:val=&quot;009A421F&quot;/&gt;&lt;wsp:rsid wsp:val=&quot;009B5CFB&quot;/&gt;&lt;wsp:rsid wsp:val=&quot;009B6B36&quot;/&gt;&lt;wsp:rsid wsp:val=&quot;009B6B6E&quot;/&gt;&lt;wsp:rsid wsp:val=&quot;009C4FAC&quot;/&gt;&lt;wsp:rsid wsp:val=&quot;009D5BC8&quot;/&gt;&lt;wsp:rsid wsp:val=&quot;009E0298&quot;/&gt;&lt;wsp:rsid wsp:val=&quot;009E654F&quot;/&gt;&lt;wsp:rsid wsp:val=&quot;009F216B&quot;/&gt;&lt;wsp:rsid wsp:val=&quot;00A04652&quot;/&gt;&lt;wsp:rsid wsp:val=&quot;00A155F5&quot;/&gt;&lt;wsp:rsid wsp:val=&quot;00A20B42&quot;/&gt;&lt;wsp:rsid wsp:val=&quot;00A27DA6&quot;/&gt;&lt;wsp:rsid wsp:val=&quot;00A31353&quot;/&gt;&lt;wsp:rsid wsp:val=&quot;00A32E00&quot;/&gt;&lt;wsp:rsid wsp:val=&quot;00A33B0A&quot;/&gt;&lt;wsp:rsid wsp:val=&quot;00A513A2&quot;/&gt;&lt;wsp:rsid wsp:val=&quot;00A534C2&quot;/&gt;&lt;wsp:rsid wsp:val=&quot;00A672F6&quot;/&gt;&lt;wsp:rsid wsp:val=&quot;00A72F8F&quot;/&gt;&lt;wsp:rsid wsp:val=&quot;00A903D7&quot;/&gt;&lt;wsp:rsid wsp:val=&quot;00A919AA&quot;/&gt;&lt;wsp:rsid wsp:val=&quot;00A96078&quot;/&gt;&lt;wsp:rsid wsp:val=&quot;00AB5B45&quot;/&gt;&lt;wsp:rsid wsp:val=&quot;00AC21C0&quot;/&gt;&lt;wsp:rsid wsp:val=&quot;00AC41E0&quot;/&gt;&lt;wsp:rsid wsp:val=&quot;00AD59E2&quot;/&gt;&lt;wsp:rsid wsp:val=&quot;00AE3349&quot;/&gt;&lt;wsp:rsid wsp:val=&quot;00AF74F1&quot;/&gt;&lt;wsp:rsid wsp:val=&quot;00B2124C&quot;/&gt;&lt;wsp:rsid wsp:val=&quot;00B22ADE&quot;/&gt;&lt;wsp:rsid wsp:val=&quot;00B334D5&quot;/&gt;&lt;wsp:rsid wsp:val=&quot;00B446F7&quot;/&gt;&lt;wsp:rsid wsp:val=&quot;00B46365&quot;/&gt;&lt;wsp:rsid wsp:val=&quot;00B46EB6&quot;/&gt;&lt;wsp:rsid wsp:val=&quot;00B47C41&quot;/&gt;&lt;wsp:rsid wsp:val=&quot;00B50D25&quot;/&gt;&lt;wsp:rsid wsp:val=&quot;00B559E3&quot;/&gt;&lt;wsp:rsid wsp:val=&quot;00B6171F&quot;/&gt;&lt;wsp:rsid wsp:val=&quot;00B6414E&quot;/&gt;&lt;wsp:rsid wsp:val=&quot;00B665C7&quot;/&gt;&lt;wsp:rsid wsp:val=&quot;00B66954&quot;/&gt;&lt;wsp:rsid wsp:val=&quot;00B735B7&quot;/&gt;&lt;wsp:rsid wsp:val=&quot;00B76A95&quot;/&gt;&lt;wsp:rsid wsp:val=&quot;00BA2081&quot;/&gt;&lt;wsp:rsid wsp:val=&quot;00BB0864&quot;/&gt;&lt;wsp:rsid wsp:val=&quot;00BB44BC&quot;/&gt;&lt;wsp:rsid wsp:val=&quot;00BC39C5&quot;/&gt;&lt;wsp:rsid wsp:val=&quot;00BC50C2&quot;/&gt;&lt;wsp:rsid wsp:val=&quot;00BD5EAE&quot;/&gt;&lt;wsp:rsid wsp:val=&quot;00BE6CA6&quot;/&gt;&lt;wsp:rsid wsp:val=&quot;00BF7EE0&quot;/&gt;&lt;wsp:rsid wsp:val=&quot;00C06E32&quot;/&gt;&lt;wsp:rsid wsp:val=&quot;00C1712D&quot;/&gt;&lt;wsp:rsid wsp:val=&quot;00C20AF0&quot;/&gt;&lt;wsp:rsid wsp:val=&quot;00C2664A&quot;/&gt;&lt;wsp:rsid wsp:val=&quot;00C27104&quot;/&gt;&lt;wsp:rsid wsp:val=&quot;00C315AC&quot;/&gt;&lt;wsp:rsid wsp:val=&quot;00C31709&quot;/&gt;&lt;wsp:rsid wsp:val=&quot;00C47391&quot;/&gt;&lt;wsp:rsid wsp:val=&quot;00C667A6&quot;/&gt;&lt;wsp:rsid wsp:val=&quot;00C735B8&quot;/&gt;&lt;wsp:rsid wsp:val=&quot;00C833E2&quot;/&gt;&lt;wsp:rsid wsp:val=&quot;00C85986&quot;/&gt;&lt;wsp:rsid wsp:val=&quot;00C85C86&quot;/&gt;&lt;wsp:rsid wsp:val=&quot;00C87D44&quot;/&gt;&lt;wsp:rsid wsp:val=&quot;00CB032C&quot;/&gt;&lt;wsp:rsid wsp:val=&quot;00CC088F&quot;/&gt;&lt;wsp:rsid wsp:val=&quot;00CC5449&quot;/&gt;&lt;wsp:rsid wsp:val=&quot;00CC76D5&quot;/&gt;&lt;wsp:rsid wsp:val=&quot;00CE6F85&quot;/&gt;&lt;wsp:rsid wsp:val=&quot;00CF24A6&quot;/&gt;&lt;wsp:rsid wsp:val=&quot;00CF2653&quot;/&gt;&lt;wsp:rsid wsp:val=&quot;00D151AF&quot;/&gt;&lt;wsp:rsid wsp:val=&quot;00D26EC5&quot;/&gt;&lt;wsp:rsid wsp:val=&quot;00D271B3&quot;/&gt;&lt;wsp:rsid wsp:val=&quot;00D30DD1&quot;/&gt;&lt;wsp:rsid wsp:val=&quot;00D34247&quot;/&gt;&lt;wsp:rsid wsp:val=&quot;00D36271&quot;/&gt;&lt;wsp:rsid wsp:val=&quot;00D43531&quot;/&gt;&lt;wsp:rsid wsp:val=&quot;00D4387D&quot;/&gt;&lt;wsp:rsid wsp:val=&quot;00D44776&quot;/&gt;&lt;wsp:rsid wsp:val=&quot;00D45066&quot;/&gt;&lt;wsp:rsid wsp:val=&quot;00D54799&quot;/&gt;&lt;wsp:rsid wsp:val=&quot;00D5635E&quot;/&gt;&lt;wsp:rsid wsp:val=&quot;00D64C7A&quot;/&gt;&lt;wsp:rsid wsp:val=&quot;00D67C93&quot;/&gt;&lt;wsp:rsid wsp:val=&quot;00D755BD&quot;/&gt;&lt;wsp:rsid wsp:val=&quot;00D83F4A&quot;/&gt;&lt;wsp:rsid wsp:val=&quot;00D86966&quot;/&gt;&lt;wsp:rsid wsp:val=&quot;00D9130A&quot;/&gt;&lt;wsp:rsid wsp:val=&quot;00DA21EE&quot;/&gt;&lt;wsp:rsid wsp:val=&quot;00DA3E21&quot;/&gt;&lt;wsp:rsid wsp:val=&quot;00DA432F&quot;/&gt;&lt;wsp:rsid wsp:val=&quot;00DA5B2E&quot;/&gt;&lt;wsp:rsid wsp:val=&quot;00DA6611&quot;/&gt;&lt;wsp:rsid wsp:val=&quot;00DB07E5&quot;/&gt;&lt;wsp:rsid wsp:val=&quot;00DE39E3&quot;/&gt;&lt;wsp:rsid wsp:val=&quot;00DE5652&quot;/&gt;&lt;wsp:rsid wsp:val=&quot;00DF5330&quot;/&gt;&lt;wsp:rsid wsp:val=&quot;00DF7334&quot;/&gt;&lt;wsp:rsid wsp:val=&quot;00E02078&quot;/&gt;&lt;wsp:rsid wsp:val=&quot;00E04660&quot;/&gt;&lt;wsp:rsid wsp:val=&quot;00E06DBB&quot;/&gt;&lt;wsp:rsid wsp:val=&quot;00E12DE5&quot;/&gt;&lt;wsp:rsid wsp:val=&quot;00E22D35&quot;/&gt;&lt;wsp:rsid wsp:val=&quot;00E270BF&quot;/&gt;&lt;wsp:rsid wsp:val=&quot;00E311B1&quot;/&gt;&lt;wsp:rsid wsp:val=&quot;00E328A2&quot;/&gt;&lt;wsp:rsid wsp:val=&quot;00E33708&quot;/&gt;&lt;wsp:rsid wsp:val=&quot;00E35A05&quot;/&gt;&lt;wsp:rsid wsp:val=&quot;00E375A6&quot;/&gt;&lt;wsp:rsid wsp:val=&quot;00E400D2&quot;/&gt;&lt;wsp:rsid wsp:val=&quot;00E46B9E&quot;/&gt;&lt;wsp:rsid wsp:val=&quot;00E50623&quot;/&gt;&lt;wsp:rsid wsp:val=&quot;00E67053&quot;/&gt;&lt;wsp:rsid wsp:val=&quot;00E81AEF&quot;/&gt;&lt;wsp:rsid wsp:val=&quot;00E907A5&quot;/&gt;&lt;wsp:rsid wsp:val=&quot;00E92744&quot;/&gt;&lt;wsp:rsid wsp:val=&quot;00EB47B3&quot;/&gt;&lt;wsp:rsid wsp:val=&quot;00EB53A3&quot;/&gt;&lt;wsp:rsid wsp:val=&quot;00EC6A1F&quot;/&gt;&lt;wsp:rsid wsp:val=&quot;00EC6CC8&quot;/&gt;&lt;wsp:rsid wsp:val=&quot;00ED2ED9&quot;/&gt;&lt;wsp:rsid wsp:val=&quot;00ED4B7D&quot;/&gt;&lt;wsp:rsid wsp:val=&quot;00EE5620&quot;/&gt;&lt;wsp:rsid wsp:val=&quot;00EE5A3B&quot;/&gt;&lt;wsp:rsid wsp:val=&quot;00EF26AD&quot;/&gt;&lt;wsp:rsid wsp:val=&quot;00EF78D6&quot;/&gt;&lt;wsp:rsid wsp:val=&quot;00F00C58&quot;/&gt;&lt;wsp:rsid wsp:val=&quot;00F11AF8&quot;/&gt;&lt;wsp:rsid wsp:val=&quot;00F12F49&quot;/&gt;&lt;wsp:rsid wsp:val=&quot;00F14358&quot;/&gt;&lt;wsp:rsid wsp:val=&quot;00F16CC1&quot;/&gt;&lt;wsp:rsid wsp:val=&quot;00F20470&quot;/&gt;&lt;wsp:rsid wsp:val=&quot;00F22E72&quot;/&gt;&lt;wsp:rsid wsp:val=&quot;00F453DA&quot;/&gt;&lt;wsp:rsid wsp:val=&quot;00F50D19&quot;/&gt;&lt;wsp:rsid wsp:val=&quot;00F51CA5&quot;/&gt;&lt;wsp:rsid wsp:val=&quot;00F530E9&quot;/&gt;&lt;wsp:rsid wsp:val=&quot;00F555E0&quot;/&gt;&lt;wsp:rsid wsp:val=&quot;00F619E9&quot;/&gt;&lt;wsp:rsid wsp:val=&quot;00F62CD0&quot;/&gt;&lt;wsp:rsid wsp:val=&quot;00F67D47&quot;/&gt;&lt;wsp:rsid wsp:val=&quot;00F74C55&quot;/&gt;&lt;wsp:rsid wsp:val=&quot;00F87881&quot;/&gt;&lt;wsp:rsid wsp:val=&quot;00F922C2&quot;/&gt;&lt;wsp:rsid wsp:val=&quot;00FB3797&quot;/&gt;&lt;wsp:rsid wsp:val=&quot;00FB6690&quot;/&gt;&lt;wsp:rsid wsp:val=&quot;00FB7ABB&quot;/&gt;&lt;wsp:rsid wsp:val=&quot;00FC6C4E&quot;/&gt;&lt;wsp:rsid wsp:val=&quot;00FD54EF&quot;/&gt;&lt;wsp:rsid wsp:val=&quot;00FF1897&quot;/&gt;&lt;wsp:rsid wsp:val=&quot;00FF30D9&quot;/&gt;&lt;wsp:rsid wsp:val=&quot;00FF7516&quot;/&gt;&lt;wsp:rsid wsp:val=&quot;00FF7862&quot;/&gt;&lt;wsp:rsid wsp:val=&quot;00FF7CF2&quot;/&gt;&lt;/wsp:rsids&gt;&lt;/w:docPr&gt;&lt;w:body&gt;&lt;wx:sect&gt;&lt;w:p wsp:rsidR=&quot;00000000&quot; wsp:rsidRPr=&quot;00CE6F85&quot; wsp:rsidRDefault=&quot;00CE6F85&quot; wsp:rsidP=&quot;00CE6F85&quot;&gt;&lt;m:oMathPara&gt;&lt;m:oMath&gt;&lt;m:f&gt;&lt;m:fPr&gt;&lt;m:ctrlPr&gt;&lt;w:rPr&gt;&lt;w:rFonts w:ascii=&quot;Cambria Math&quot; w:fareast=&quot;瀹嬩綋&quot; p:vp:vp:vp:vp:vp:vp:vp:vp:vp:vp:vw:h-ansi=&quot;Cambria Math&quot; w:cs=&quot;Times New Roman&quot;/&gt;&lt;wx:font wx:val=&quot;Cambria Math&quot;/&gt;&lt;w:sz-cs w:val=&quot;22&quot;/&gt;&lt;/w:rPr&gt;&lt;/m:ctrlPr&gt;&lt;/m:fPr&gt;&lt;m:num&gt;&lt;m:r&gt;&lt;w:rPr&gt;&lt;w:rFonts w:ascii=&quot;Cambria Math&quot; w:h-ansi=&quot;Cambria Math&quot;/&gt;&lt;wx:font wx:val=&quot;Cambria Math&quot;/&gt;&lt;w:i/&gt;&lt;/w:rPr&gt;&lt;m:t&gt;鈭侰&lt;/m:t&gt;&lt;/m:r&gt;&lt;/m:num&gt;&lt;m:den&gt;&lt;m:r&gt;&lt;w:rPr&gt;&lt;w:rFonts w:ascii=&quot;Cambria Math&quot; w:h-ansi=&quot;Cambria Math&quot;/&gt;&lt;wx:font wx:val=&quot;Cambria Math&quot;/&gt;&lt;w:i/&gt;&lt;/w:rPr&gt;&lt;m:t&gt;鈭?/m:t&gt;&lt;/m:r&gt;&lt;m:sSub&gt;&lt;m:sSubPr&gt;&lt;m:ctrlPr&gt;&lt;w:rPr&gt;&lt;w:rFonts w:ascii=&quot;CambCamriabri Maa Mth&quot;ath w:&quot;/&gt;far&lt;w:easi/&gt;t=&quot;&lt;/w瀹?w:rP浣?rPr&gt;&lt;&quot; Pr&gt;&lt;m:tw:h-ansi=&quot;Cambria Math&quot; w:cs=&quot;Times New Roman&quot;/&gt;&lt;wx:font wx:val=&quot;Cambria Math&quot;/&gt;&lt;w:i/&gt;&lt;w:sz-cs w:val=&quot;22&quot;/&gt;&lt;/w:rPr&gt;&lt;/m:ctrlPr&gt;&lt;/m:sSubPr&gt;&lt;m:e&gt;&lt;m:r&gt;&lt;w:rPr&gt;&lt;w:rFonts w:ascii=&quot;Cambria Math&quot; w:amh-ansiri=&quot;Camb Mria Mathth&quot;/&gt;&lt;/&gt;wx:fonw:t wx:v/&gt;al=&quot;Ca/wmbria rPMath&quot;/&gt;&lt;w:i/&gt;&lt;/w:rPr&gt;&lt;m:t&gt;w&lt;/m:t&gt;&lt;/m:r&gt;&lt;/m:e&gt;&lt;m:sub&gt;&lt;m:r&gt;&lt;w:rPr&gt;&lt;w:rFonts w:ascii=&quot;Cambria Math&quot; w:h-ansi=&quot;Cambria Math&quot;/&gt;&lt;wx:font wx:val=&quot;Cambria Math&quot;/&gt;&lt;w:i/&gt;&lt;/w:rPr&gt;&lt;m:t&gt;j&lt;/m:t&gt;&lt;/m:r&gt;&lt;/m:sub&gt;&lt;/m:sSub&gt;&lt;/m:den&gt;&lt;/m:f&gt;&lt;m:r&gt;&lt;w:rPr&gt;&lt;w:rFonts w:ascii=&quot;Cambria Math&quot; w:h-ansi=&quot;Cambria Math&quot;/&gt;&lt;wx:font wx:val=&quot;Cambria Math&quot;/&gt;&lt;w:i/&gt;&lt;/w:rPr&gt;&lt;m:t&gt;=&lt;/m:t&gt;&lt;/m:r&gt;&lt;m:f&gt;&lt;m:fPr&gt;&lt;m:ctrlPr&gt;&lt;w:rPr&gt;&lt;w:rFonts w:ascii=&quot;Cambria Math&quot; w:fareast=&quot;瀹嬩綋&quot; w:h-ansi=&quot;Cambm:sria Mathm:s&quot; w:cs=&quot;/m:Times Ne/m:w Roman&quot;r&gt;&lt;/&gt;&lt;wx:fo&gt;&lt;wnt wx:vats l=&quot;Cambrii=ia Math&quot;ria/&gt;&lt;w:i/&gt;&lt; w:w:sz-cs w=&quot;C:val=&quot;22&quot;/&gt;&lt;/w:rPr&gt;&lt;/m:ctrlPr&gt;&lt;/m:fPr&gt;&lt;m:num&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n&lt;/m:t&gt;&lt;/m:r&gt;&lt;/m:den&gt;&lt;/m:f&gt;&lt;m:nary&gt;&lt;m:naryPr&gt;&lt;m:chr m:val=&quot;鈭?/&gt;&lt;m:limLoc m:val=&quot;untdOvr&quot;/&gt;&lt;m:s&lt;upHide m:vatl=&quot;1&quot;/&gt;&lt;m:cmtrlPr&gt;&lt;w:rP&gt;r&gt;&lt;w:rFontsr w:ascii=&quot;C:ambria Maths&quot; w:fareasti=&quot;瀹嬩綋&quot; w:w:h-h-ansi=&quot;Camambribria Math&quot; w:cs=&quot;Times New Roman&quot;/&gt;&lt;wx:font wx:val=&quot;Cambria Math&quot;/&gt;&lt;w:i/&gt;&lt;w:sz-cs w:val=&quot;22&quot;/&gt;&lt;/w:rPr&gt;&lt;/m:ctrlPr&gt;&lt;/m:naryPr&gt;&lt;m:untsub&gt;&lt;m:r&gt;&lt;w::s&lt;rPr&gt;&lt;w:rFontvats w:ascii=&quot;C:cmambria Math&quot;rP&gt; w:h-ansi=&quot;Ctsrambria Math&quot;&quot;C:/&gt;&lt;wx:font wthsx:val=&quot;Cambrstiia Math&quot;/&gt;&lt;w:i/&gt;&lt;/w:rPr&gt;&lt;m:t&gt;x&lt;/m:t&gt;&lt;/m:r&gt;&lt;/m:sub&gt;&lt;m:sup/&gt;&lt;m:e&gt;&lt;m:sSub&gt;&lt;m:sSubPr&gt;&lt;m:ctrlPr&gt;&lt;w:rPr&gt;&lt;w:rFonts w:ascii=&quot;Cambria Math&quot; w:fareast=&quot;瀹嬩綋&quot; :s&lt;w:h-ansi=&quot;Cambrvatia Math&quot; w:cs=&quot;:cmTimes New RomanrP&gt;&quot;/&gt;&lt;wx:font wx:tsrval=&quot;Cambria Ma&quot;C:th&quot;/&gt;&lt;w:i/&gt;&lt;w:sthsz-cs w:val=&quot;22&quot;sti/&gt;&lt;/w:rPr&gt;&lt;/m:cti/&gt;rlPr&gt;&lt;/m:sSubPr&gt;x&lt;/&lt;m:e&gt;&lt;m:r&gt;&lt;w:rPr&gt;&lt;w:rFonts w:ascii=&quot;Cambria Math&quot; w:h-ansi=&quot;Cambria Math&quot;:fa/&gt;&lt;wx:font wx:val=&quot;Cambria Math&quot;/&gt;&lt;w:i/&gt;&lt;/w:rPr&gt;&lt;m:t&gt;x&lt;/m:t&gt;&lt;/m:r&gt;&lt;/m:e&gt;&lt;m:sub&gt;&lt;m:r&gt;&lt;w:rPr&gt;&lt;w:rFonts w:ascii=&quot;Cambria Math&quot; w:h-ansi=&quot;Cambria Math&quot;/&gt;&lt;wx:font wx:val=&quot;Cambria Math&quot;/&gt;&lt;w:i/&gt;&lt;/w:rPr&gt;&lt;m:t&gt;j&lt;/m:t&gt;&lt;/m:r&gt;&lt;/m:sub&gt;&lt;/m:sSub&gt;&lt;m:r&gt;&lt;w:rPr&gt;&lt;w:rFonts w:ascii=&quot;Cambria Math&quot; w:h-ansi=&quot;Cambria Math&quot;/&gt;&lt;wx:font wx:val=&quot;Cambria Math&quot;/&gt;&lt;w:i/&gt;&lt;/w:rPr&gt;&lt;m:t&gt;(蟽&lt;/m:t&gt;&lt;/mi:r&gt;&lt;m:d&gt;&lt;m:dPr&gt;&lt;m::ctrlPr&gt;&lt;w:rPr&gt;&lt;w:raFonts w:ascii=&quot;Cambaria Math&quot; w:h-ansi=&lt;&quot;Cambria Math&quot;/&gt;&lt;wx:font wx:val=&quot;Cambria Math&quot;/&gt;&lt;w:i/&gt;&lt;/w:rPr&gt;&lt;/m:ctarlPr&gt;&lt;/m:dPr&gt;&lt;m:e&gt;h&lt;m:r&gt;&lt;w:rPr&gt;&lt;w:rFoints w:ascii=&quot;Cambr ia Math&quot; w:h-ansi=a&quot;Cambria Math&quot;/&gt;&lt;wrx:font wx:val=&quot;Cambria Math&quot;/&gt;&lt;w:i/&gt;&lt;/w:rPr&gt;&lt;m:t&gt;z&lt;/m:t&gt;&lt;/m:r&gt;&lt;/m:e&gt;&lt;/m:d&gt;&lt;m:r&gt;&lt;w:rPr&gt;&lt;w:rFonts w:ascii=&quot;Cambria Math&quot; w:h-ansi=&quot;Cambria Math&quot;/&gt;&lt;wx:font wx:val=&quot;Cambria Math&quot;/&gt;&lt;w:i/&gt;&lt;/w:rPr&gt;&lt;m:t&gt;-y)&lt;/m:t&gt;&lt;/m:r&gt;&lt;/m:e&gt;&lt;/m:nary&gt;&lt;/m:oMath&gt;&lt;/m:oMathPara&gt;&lt;/w:p&gt;&lt;w:sectPr wsp:rsidR=&quot;00000000&quot; wsp:rsidRPr=&quot;00CE6F85&quot;&gt;&lt;w:pgSz w:w=&quot;12240&quot; w:h=&quot;15840&quot;/&gt;&lt;w:pgMar w:top=&quot;1440&quot; w:right=&quot;1800&quot; w:bottom=&quot;1440&quot; w:left=&quot;1800&quot; w:header=&quot;720&quot; w:footer=&quot;720&quot; w:gutter=&quot;0&quot;/&gt;&lt;w:cols w:space=&quot;720&quot;/&gt;&lt;/w:sectPr&gt;&lt;/wx:sect&gt;&lt;/w:body&gt;&lt;/w:wordDocument&gt;">
            <v:imagedata r:id="rId35" o:title="" chromakey="white"/>
          </v:shape>
        </w:pict>
      </w:r>
    </w:p>
    <w:p w:rsidR="0070467F" w:rsidRPr="0070467F" w:rsidRDefault="0070467F" w:rsidP="0070467F">
      <w:pPr>
        <w:pStyle w:val="a5"/>
      </w:pPr>
      <w:r w:rsidRPr="0070467F">
        <w:fldChar w:fldCharType="begin"/>
      </w:r>
      <w:r w:rsidRPr="0070467F">
        <w:instrText xml:space="preserve"> INCLUDEPICTURE "C:\\Users\\byhang\\AppData\\Local\\Temp\\ksohtml\\wps1449.tmp.png" \* MERGEFORMATINET </w:instrText>
      </w:r>
      <w:r w:rsidRPr="0070467F">
        <w:fldChar w:fldCharType="separate"/>
      </w:r>
      <w:r w:rsidR="007352B2">
        <w:fldChar w:fldCharType="begin"/>
      </w:r>
      <w:r w:rsidR="007352B2">
        <w:instrText xml:space="preserve"> INCLUDEPICTURE  "C:\\Users\\byhang\\AppData\\Local\\Temp\\ksohtml\\wps1449.tmp.png" \* MERGEFORMATINET </w:instrText>
      </w:r>
      <w:r w:rsidR="007352B2">
        <w:fldChar w:fldCharType="separate"/>
      </w:r>
      <w:r w:rsidR="00FF66A3">
        <w:pict>
          <v:shape id="_x0000_i1037" type="#_x0000_t75" style="width:105.3pt;height:33.95pt">
            <v:imagedata r:id="rId36" r:href="rId37"/>
          </v:shape>
        </w:pict>
      </w:r>
      <w:r w:rsidR="007352B2">
        <w:fldChar w:fldCharType="end"/>
      </w:r>
      <w:r w:rsidRPr="0070467F">
        <w:fldChar w:fldCharType="end"/>
      </w:r>
    </w:p>
    <w:p w:rsidR="00091E57" w:rsidRPr="0070467F" w:rsidRDefault="0070467F" w:rsidP="00B63294">
      <w:pPr>
        <w:pStyle w:val="a5"/>
      </w:pPr>
      <w:r w:rsidRPr="0070467F">
        <w:rPr>
          <w:rFonts w:hint="eastAsia"/>
        </w:rPr>
        <w:t>（详细推导过程请见附录）</w:t>
      </w:r>
    </w:p>
    <w:p w:rsidR="00091E57" w:rsidRPr="00091E57" w:rsidRDefault="00091E57" w:rsidP="00091E57">
      <w:pPr>
        <w:pStyle w:val="a5"/>
      </w:pPr>
      <w:r w:rsidRPr="00091E57">
        <w:rPr>
          <w:rFonts w:hint="eastAsia"/>
        </w:rPr>
        <w:t>均方差（Mean Squared Error，MSE）：是最基础的最简单的损失函数计算方法，但缺点是在多层网络中存在梯度消失的问题</w:t>
      </w:r>
      <w:r w:rsidR="00B31FB7" w:rsidRPr="00B31FB7">
        <w:rPr>
          <w:rStyle w:val="affc"/>
          <w:rFonts w:hint="eastAsia"/>
        </w:rPr>
        <w:t>[21]</w:t>
      </w:r>
      <w:r w:rsidRPr="00091E57">
        <w:rPr>
          <w:rFonts w:hint="eastAsia"/>
        </w:rPr>
        <w:t>。</w:t>
      </w:r>
    </w:p>
    <w:p w:rsidR="0070467F" w:rsidRPr="0070467F" w:rsidRDefault="0070467F" w:rsidP="0070467F">
      <w:pPr>
        <w:pStyle w:val="a5"/>
      </w:pPr>
      <w:r w:rsidRPr="0070467F">
        <w:rPr>
          <w:rFonts w:hint="eastAsia"/>
        </w:rPr>
        <w:t>把均方差改成交叉熵：</w:t>
      </w:r>
    </w:p>
    <w:p w:rsidR="00A043C6" w:rsidRPr="0070467F" w:rsidRDefault="00A043C6" w:rsidP="00B63294">
      <w:pPr>
        <w:pStyle w:val="aff9"/>
        <w:ind w:left="420" w:right="420"/>
      </w:pPr>
      <w:r w:rsidRPr="00A043C6">
        <w:lastRenderedPageBreak/>
        <w:t>float delta_region_box(box truth, float *x, float *biases, int n, int index, int i, int j, int w, int h, float *delta, float scale)</w:t>
      </w:r>
      <w:r w:rsidRPr="00A043C6">
        <w:cr/>
        <w:t>{</w:t>
      </w:r>
      <w:r w:rsidRPr="00A043C6">
        <w:cr/>
        <w:t xml:space="preserve">    box pred = get_region_box(x, biases, n, index, i, j, w, h);</w:t>
      </w:r>
      <w:r w:rsidRPr="00A043C6">
        <w:cr/>
        <w:t xml:space="preserve">    float iou = box_iou(pred, truth);</w:t>
      </w:r>
      <w:r w:rsidRPr="00A043C6">
        <w:cr/>
      </w:r>
      <w:r w:rsidRPr="00A043C6">
        <w:cr/>
        <w:t xml:space="preserve">    float tx = (truth.x*w - i);</w:t>
      </w:r>
      <w:r w:rsidRPr="00A043C6">
        <w:cr/>
        <w:t xml:space="preserve">    float ty = (truth.y*h - j);</w:t>
      </w:r>
      <w:r w:rsidRPr="00A043C6">
        <w:cr/>
        <w:t xml:space="preserve">    float tw = log(truth.w / biases[2*n]);</w:t>
      </w:r>
      <w:r w:rsidRPr="00A043C6">
        <w:cr/>
        <w:t xml:space="preserve">    float th = log(truth.h / biases[2*n + 1]);</w:t>
      </w:r>
      <w:r w:rsidRPr="00A043C6">
        <w:cr/>
        <w:t xml:space="preserve">    if(DOABS){</w:t>
      </w:r>
      <w:r w:rsidRPr="00A043C6">
        <w:cr/>
        <w:t xml:space="preserve">        tw = log(truth.w*w / biases[2*n]);</w:t>
      </w:r>
      <w:r w:rsidRPr="00A043C6">
        <w:cr/>
        <w:t xml:space="preserve">        th = log(truth.h*h / biases[2*n + 1]);</w:t>
      </w:r>
      <w:r w:rsidRPr="00A043C6">
        <w:cr/>
        <w:t xml:space="preserve">    }</w:t>
      </w:r>
      <w:r w:rsidRPr="00A043C6">
        <w:cr/>
      </w:r>
      <w:r w:rsidRPr="00A043C6">
        <w:cr/>
        <w:t xml:space="preserve">    //del</w:t>
      </w:r>
      <w:r w:rsidRPr="00A043C6">
        <w:rPr>
          <w:rFonts w:hint="eastAsia"/>
        </w:rPr>
        <w:t>ta[index + 0] = scale * (tx - logistic_activate(x[index + 0])) * logistic_gradient(logistic_activate(x[index + 0]));//MSE(Mean Squared Error）</w:t>
      </w:r>
      <w:r w:rsidRPr="00A043C6">
        <w:rPr>
          <w:rFonts w:hint="eastAsia"/>
        </w:rPr>
        <w:cr/>
        <w:t xml:space="preserve">    //delta[index + 1] = scale * (ty - logistic_activate(x[index + 1])) * logistic_gradient(logistic_activate(x[index + 1]));//MSE(Mean Squared Error）</w:t>
      </w:r>
      <w:r w:rsidRPr="00A043C6">
        <w:rPr>
          <w:rFonts w:hint="eastAsia"/>
        </w:rPr>
        <w:cr/>
      </w:r>
      <w:r w:rsidRPr="00A043C6">
        <w:rPr>
          <w:rFonts w:hint="eastAsia"/>
        </w:rPr>
        <w:tab/>
        <w:t>delta[index + 0] = scale * (tx - logistic_activate(x[index + 0]));// Cross-Entropy</w:t>
      </w:r>
      <w:r w:rsidRPr="00A043C6">
        <w:rPr>
          <w:rFonts w:hint="eastAsia"/>
        </w:rPr>
        <w:cr/>
      </w:r>
      <w:r w:rsidRPr="00A043C6">
        <w:rPr>
          <w:rFonts w:hint="eastAsia"/>
        </w:rPr>
        <w:tab/>
        <w:t>delta[index + 1] = scale * (ty - logistic_activate(x[index + 1]));// Cross-Entropy</w:t>
      </w:r>
      <w:r w:rsidRPr="00A043C6">
        <w:rPr>
          <w:rFonts w:hint="eastAsia"/>
        </w:rPr>
        <w:cr/>
        <w:t xml:space="preserve">    delta[index + 2] = scale * (tw - x[index + 2]);</w:t>
      </w:r>
      <w:r w:rsidRPr="00A043C6">
        <w:cr/>
        <w:t xml:space="preserve">    delta[index + 3] = scale * (th - x[index + 3]);</w:t>
      </w:r>
      <w:r w:rsidRPr="00A043C6">
        <w:cr/>
        <w:t xml:space="preserve">    return iou;</w:t>
      </w:r>
      <w:r w:rsidRPr="00A043C6">
        <w:cr/>
        <w:t>}</w:t>
      </w:r>
    </w:p>
    <w:p w:rsidR="0070467F" w:rsidRPr="0070467F" w:rsidRDefault="0070467F" w:rsidP="0070467F">
      <w:pPr>
        <w:pStyle w:val="1"/>
      </w:pPr>
      <w:bookmarkStart w:id="192" w:name="_Toc27900"/>
      <w:bookmarkStart w:id="193" w:name="_Toc27509"/>
      <w:bookmarkStart w:id="194" w:name="_Toc6024"/>
      <w:bookmarkStart w:id="195" w:name="_Toc14963"/>
      <w:bookmarkStart w:id="196" w:name="_Toc23476"/>
      <w:bookmarkStart w:id="197" w:name="_Toc25030"/>
      <w:bookmarkStart w:id="198" w:name="_Toc15851"/>
      <w:bookmarkStart w:id="199" w:name="_Toc621"/>
      <w:bookmarkStart w:id="200" w:name="_Toc8662"/>
      <w:bookmarkStart w:id="201" w:name="_Toc24492"/>
      <w:bookmarkStart w:id="202" w:name="_Toc6744"/>
      <w:bookmarkStart w:id="203" w:name="_Toc512259055"/>
      <w:bookmarkStart w:id="204" w:name="_Toc512675312"/>
      <w:bookmarkStart w:id="205" w:name="_Toc513081742"/>
      <w:bookmarkEnd w:id="192"/>
      <w:bookmarkEnd w:id="193"/>
      <w:bookmarkEnd w:id="194"/>
      <w:bookmarkEnd w:id="195"/>
      <w:bookmarkEnd w:id="196"/>
      <w:bookmarkEnd w:id="197"/>
      <w:bookmarkEnd w:id="198"/>
      <w:bookmarkEnd w:id="199"/>
      <w:bookmarkEnd w:id="200"/>
      <w:bookmarkEnd w:id="201"/>
      <w:bookmarkEnd w:id="202"/>
      <w:bookmarkEnd w:id="203"/>
      <w:r w:rsidRPr="0070467F">
        <w:rPr>
          <w:rFonts w:hint="eastAsia"/>
        </w:rPr>
        <w:t>结果与结论</w:t>
      </w:r>
      <w:bookmarkEnd w:id="204"/>
      <w:bookmarkEnd w:id="205"/>
    </w:p>
    <w:p w:rsidR="0070467F" w:rsidRPr="0070467F" w:rsidRDefault="0070467F" w:rsidP="0070467F">
      <w:pPr>
        <w:pStyle w:val="2"/>
      </w:pPr>
      <w:bookmarkStart w:id="206" w:name="_Toc17565"/>
      <w:bookmarkStart w:id="207" w:name="_Toc3823"/>
      <w:bookmarkStart w:id="208" w:name="_Toc12441"/>
      <w:bookmarkStart w:id="209" w:name="_Toc30787"/>
      <w:bookmarkStart w:id="210" w:name="_Toc13186"/>
      <w:bookmarkStart w:id="211" w:name="_Toc6366"/>
      <w:bookmarkStart w:id="212" w:name="_Toc20251"/>
      <w:bookmarkStart w:id="213" w:name="_Toc23301"/>
      <w:bookmarkStart w:id="214" w:name="_Toc11614"/>
      <w:bookmarkStart w:id="215" w:name="_Toc512259056"/>
      <w:bookmarkStart w:id="216" w:name="_Toc512675313"/>
      <w:bookmarkStart w:id="217" w:name="_Toc513081743"/>
      <w:bookmarkEnd w:id="206"/>
      <w:bookmarkEnd w:id="207"/>
      <w:bookmarkEnd w:id="208"/>
      <w:bookmarkEnd w:id="209"/>
      <w:bookmarkEnd w:id="210"/>
      <w:bookmarkEnd w:id="211"/>
      <w:bookmarkEnd w:id="212"/>
      <w:bookmarkEnd w:id="213"/>
      <w:bookmarkEnd w:id="214"/>
      <w:bookmarkEnd w:id="215"/>
      <w:r w:rsidRPr="0070467F">
        <w:rPr>
          <w:rFonts w:hint="eastAsia"/>
        </w:rPr>
        <w:t>测试与运行效果</w:t>
      </w:r>
      <w:bookmarkEnd w:id="216"/>
      <w:bookmarkEnd w:id="217"/>
    </w:p>
    <w:p w:rsidR="0070467F" w:rsidRDefault="0070467F" w:rsidP="0070467F">
      <w:pPr>
        <w:pStyle w:val="a5"/>
      </w:pPr>
      <w:r w:rsidRPr="0070467F">
        <w:rPr>
          <w:rFonts w:hint="eastAsia"/>
        </w:rPr>
        <w:t>优化后的YOLOv2表现很好，在</w:t>
      </w:r>
      <w:r w:rsidR="00CC5449">
        <w:rPr>
          <w:rFonts w:hint="eastAsia"/>
        </w:rPr>
        <w:t xml:space="preserve"> </w:t>
      </w:r>
      <w:r w:rsidRPr="0070467F">
        <w:rPr>
          <w:rFonts w:hint="eastAsia"/>
        </w:rPr>
        <w:t>自己的测试集上Mean AP可以跑到78.6%。</w:t>
      </w:r>
    </w:p>
    <w:p w:rsidR="00430530" w:rsidRDefault="00430530" w:rsidP="00430530">
      <w:pPr>
        <w:pStyle w:val="aff7"/>
      </w:pPr>
      <w:r>
        <w:rPr>
          <w:rFonts w:hint="eastAsia"/>
        </w:rPr>
        <w:t>表6-1：</w:t>
      </w:r>
      <w:r w:rsidRPr="0070467F">
        <w:rPr>
          <w:rFonts w:hint="eastAsia"/>
        </w:rPr>
        <w:t>YOLOv2加入优化的对比</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3051"/>
        <w:gridCol w:w="636"/>
        <w:gridCol w:w="636"/>
        <w:gridCol w:w="636"/>
        <w:gridCol w:w="636"/>
        <w:gridCol w:w="636"/>
        <w:gridCol w:w="636"/>
        <w:gridCol w:w="636"/>
        <w:gridCol w:w="636"/>
        <w:gridCol w:w="636"/>
      </w:tblGrid>
      <w:tr w:rsidR="008D3598" w:rsidTr="008D3598">
        <w:trPr>
          <w:tblHeader/>
          <w:jc w:val="center"/>
        </w:trPr>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r>
              <w:rPr>
                <w:rFonts w:hint="eastAsia"/>
              </w:rPr>
              <w:t>YOLO</w:t>
            </w:r>
          </w:p>
        </w:tc>
        <w:tc>
          <w:tcPr>
            <w:tcW w:w="0" w:type="auto"/>
            <w:gridSpan w:val="7"/>
            <w:shd w:val="clear" w:color="auto" w:fill="auto"/>
          </w:tcPr>
          <w:p w:rsidR="00627412" w:rsidRDefault="00627412" w:rsidP="00256984">
            <w:pPr>
              <w:pStyle w:val="aff8"/>
            </w:pPr>
            <w:r>
              <w:rPr>
                <w:rFonts w:hint="eastAsia"/>
              </w:rPr>
              <w:t>YOLOv2</w:t>
            </w:r>
          </w:p>
        </w:tc>
        <w:tc>
          <w:tcPr>
            <w:tcW w:w="0" w:type="auto"/>
            <w:shd w:val="clear" w:color="auto" w:fill="auto"/>
          </w:tcPr>
          <w:p w:rsidR="00627412" w:rsidRDefault="00627412" w:rsidP="00256984">
            <w:pPr>
              <w:pStyle w:val="aff8"/>
            </w:pPr>
          </w:p>
        </w:tc>
      </w:tr>
      <w:tr w:rsidR="008D3598" w:rsidTr="008D3598">
        <w:trPr>
          <w:tblHeader/>
          <w:jc w:val="center"/>
        </w:trPr>
        <w:tc>
          <w:tcPr>
            <w:tcW w:w="0" w:type="auto"/>
            <w:shd w:val="clear" w:color="auto" w:fill="auto"/>
          </w:tcPr>
          <w:p w:rsidR="00627412" w:rsidRDefault="00627412" w:rsidP="00256984">
            <w:pPr>
              <w:pStyle w:val="aff8"/>
            </w:pPr>
            <w:r>
              <w:t>Batch</w:t>
            </w:r>
            <w:r>
              <w:rPr>
                <w:rFonts w:hint="eastAsia"/>
              </w:rPr>
              <w:t xml:space="preserve"> norm</w:t>
            </w:r>
          </w:p>
        </w:tc>
        <w:tc>
          <w:tcPr>
            <w:tcW w:w="0" w:type="auto"/>
            <w:shd w:val="clear" w:color="auto" w:fill="auto"/>
          </w:tcPr>
          <w:p w:rsidR="00627412" w:rsidRDefault="00627412" w:rsidP="00256984">
            <w:pPr>
              <w:pStyle w:val="aff8"/>
            </w:pP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 xml:space="preserve">Y </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r>
      <w:tr w:rsidR="008D3598" w:rsidTr="008D3598">
        <w:trPr>
          <w:tblHeader/>
          <w:jc w:val="center"/>
        </w:trPr>
        <w:tc>
          <w:tcPr>
            <w:tcW w:w="0" w:type="auto"/>
            <w:shd w:val="clear" w:color="auto" w:fill="auto"/>
          </w:tcPr>
          <w:p w:rsidR="00627412" w:rsidRDefault="00627412" w:rsidP="00256984">
            <w:pPr>
              <w:pStyle w:val="aff8"/>
            </w:pPr>
            <w:r>
              <w:t>Hi</w:t>
            </w:r>
            <w:r>
              <w:rPr>
                <w:rFonts w:hint="eastAsia"/>
              </w:rPr>
              <w:t xml:space="preserve">ght resolution </w:t>
            </w:r>
            <w:r w:rsidR="00335DD5">
              <w:rPr>
                <w:rFonts w:hint="eastAsia"/>
              </w:rPr>
              <w:t>classifier</w:t>
            </w: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r>
      <w:tr w:rsidR="008D3598" w:rsidTr="008D3598">
        <w:trPr>
          <w:tblHeader/>
          <w:jc w:val="center"/>
        </w:trPr>
        <w:tc>
          <w:tcPr>
            <w:tcW w:w="0" w:type="auto"/>
            <w:shd w:val="clear" w:color="auto" w:fill="auto"/>
          </w:tcPr>
          <w:p w:rsidR="00627412" w:rsidRDefault="00335DD5" w:rsidP="00256984">
            <w:pPr>
              <w:pStyle w:val="aff8"/>
            </w:pPr>
            <w:r>
              <w:t>A</w:t>
            </w:r>
            <w:r>
              <w:rPr>
                <w:rFonts w:hint="eastAsia"/>
              </w:rPr>
              <w:t xml:space="preserve">nchor </w:t>
            </w:r>
            <w:r w:rsidR="004849E1">
              <w:rPr>
                <w:rFonts w:hint="eastAsia"/>
              </w:rPr>
              <w:t>boxes</w:t>
            </w: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r>
      <w:tr w:rsidR="008D3598" w:rsidTr="008D3598">
        <w:trPr>
          <w:tblHeader/>
          <w:jc w:val="center"/>
        </w:trPr>
        <w:tc>
          <w:tcPr>
            <w:tcW w:w="0" w:type="auto"/>
            <w:shd w:val="clear" w:color="auto" w:fill="auto"/>
          </w:tcPr>
          <w:p w:rsidR="00627412" w:rsidRDefault="00335DD5" w:rsidP="00256984">
            <w:pPr>
              <w:pStyle w:val="aff8"/>
            </w:pPr>
            <w:r>
              <w:t>N</w:t>
            </w:r>
            <w:r>
              <w:rPr>
                <w:rFonts w:hint="eastAsia"/>
              </w:rPr>
              <w:t>ew network</w:t>
            </w: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586058" w:rsidP="00256984">
            <w:pPr>
              <w:pStyle w:val="aff8"/>
            </w:pPr>
            <w:r>
              <w:rPr>
                <w:rFonts w:hint="eastAsia"/>
              </w:rPr>
              <w:t>Y</w:t>
            </w:r>
          </w:p>
        </w:tc>
        <w:tc>
          <w:tcPr>
            <w:tcW w:w="0" w:type="auto"/>
            <w:shd w:val="clear" w:color="auto" w:fill="auto"/>
          </w:tcPr>
          <w:p w:rsidR="00627412" w:rsidRDefault="00586058" w:rsidP="00256984">
            <w:pPr>
              <w:pStyle w:val="aff8"/>
            </w:pPr>
            <w:r>
              <w:rPr>
                <w:rFonts w:hint="eastAsia"/>
              </w:rPr>
              <w:t>Y</w:t>
            </w:r>
          </w:p>
        </w:tc>
        <w:tc>
          <w:tcPr>
            <w:tcW w:w="0" w:type="auto"/>
            <w:shd w:val="clear" w:color="auto" w:fill="auto"/>
          </w:tcPr>
          <w:p w:rsidR="00627412" w:rsidRDefault="00586058" w:rsidP="00256984">
            <w:pPr>
              <w:pStyle w:val="aff8"/>
            </w:pPr>
            <w:r>
              <w:rPr>
                <w:rFonts w:hint="eastAsia"/>
              </w:rPr>
              <w:t>Y</w:t>
            </w:r>
          </w:p>
        </w:tc>
      </w:tr>
      <w:tr w:rsidR="008D3598" w:rsidTr="008D3598">
        <w:trPr>
          <w:tblHeader/>
          <w:jc w:val="center"/>
        </w:trPr>
        <w:tc>
          <w:tcPr>
            <w:tcW w:w="0" w:type="auto"/>
            <w:shd w:val="clear" w:color="auto" w:fill="auto"/>
          </w:tcPr>
          <w:p w:rsidR="00627412" w:rsidRDefault="00335DD5" w:rsidP="00256984">
            <w:pPr>
              <w:pStyle w:val="aff8"/>
            </w:pPr>
            <w:r>
              <w:t>D</w:t>
            </w:r>
            <w:r>
              <w:rPr>
                <w:rFonts w:hint="eastAsia"/>
              </w:rPr>
              <w:t xml:space="preserve">imension </w:t>
            </w:r>
            <w:r w:rsidR="004849E1">
              <w:rPr>
                <w:rFonts w:hint="eastAsia"/>
              </w:rPr>
              <w:t>priors</w:t>
            </w: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586058"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586058" w:rsidP="00256984">
            <w:pPr>
              <w:pStyle w:val="aff8"/>
            </w:pPr>
            <w:r>
              <w:rPr>
                <w:rFonts w:hint="eastAsia"/>
              </w:rPr>
              <w:t>Y</w:t>
            </w:r>
          </w:p>
        </w:tc>
        <w:tc>
          <w:tcPr>
            <w:tcW w:w="0" w:type="auto"/>
            <w:shd w:val="clear" w:color="auto" w:fill="auto"/>
          </w:tcPr>
          <w:p w:rsidR="00627412" w:rsidRDefault="00586058" w:rsidP="00256984">
            <w:pPr>
              <w:pStyle w:val="aff8"/>
            </w:pPr>
            <w:r>
              <w:rPr>
                <w:rFonts w:hint="eastAsia"/>
              </w:rPr>
              <w:t>Y</w:t>
            </w:r>
          </w:p>
        </w:tc>
      </w:tr>
      <w:tr w:rsidR="008D3598" w:rsidTr="008D3598">
        <w:trPr>
          <w:tblHeader/>
          <w:jc w:val="center"/>
        </w:trPr>
        <w:tc>
          <w:tcPr>
            <w:tcW w:w="0" w:type="auto"/>
            <w:shd w:val="clear" w:color="auto" w:fill="auto"/>
          </w:tcPr>
          <w:p w:rsidR="00627412" w:rsidRDefault="00335DD5" w:rsidP="00256984">
            <w:pPr>
              <w:pStyle w:val="aff8"/>
            </w:pPr>
            <w:r>
              <w:t>L</w:t>
            </w:r>
            <w:r>
              <w:rPr>
                <w:rFonts w:hint="eastAsia"/>
              </w:rPr>
              <w:t xml:space="preserve">ocation </w:t>
            </w:r>
            <w:r w:rsidR="004849E1">
              <w:rPr>
                <w:rFonts w:hint="eastAsia"/>
              </w:rPr>
              <w:t>prediction</w:t>
            </w: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586058" w:rsidP="00256984">
            <w:pPr>
              <w:pStyle w:val="aff8"/>
            </w:pPr>
            <w:r>
              <w:rPr>
                <w:rFonts w:hint="eastAsia"/>
              </w:rPr>
              <w:t>Y</w:t>
            </w:r>
          </w:p>
        </w:tc>
        <w:tc>
          <w:tcPr>
            <w:tcW w:w="0" w:type="auto"/>
            <w:shd w:val="clear" w:color="auto" w:fill="auto"/>
          </w:tcPr>
          <w:p w:rsidR="00627412" w:rsidRDefault="00586058" w:rsidP="00256984">
            <w:pPr>
              <w:pStyle w:val="aff8"/>
            </w:pPr>
            <w:r>
              <w:rPr>
                <w:rFonts w:hint="eastAsia"/>
              </w:rPr>
              <w:t>Y</w:t>
            </w:r>
          </w:p>
        </w:tc>
        <w:tc>
          <w:tcPr>
            <w:tcW w:w="0" w:type="auto"/>
            <w:shd w:val="clear" w:color="auto" w:fill="auto"/>
          </w:tcPr>
          <w:p w:rsidR="00627412" w:rsidRDefault="00586058" w:rsidP="00256984">
            <w:pPr>
              <w:pStyle w:val="aff8"/>
            </w:pPr>
            <w:r>
              <w:rPr>
                <w:rFonts w:hint="eastAsia"/>
              </w:rPr>
              <w:t>Y</w:t>
            </w:r>
          </w:p>
        </w:tc>
        <w:tc>
          <w:tcPr>
            <w:tcW w:w="0" w:type="auto"/>
            <w:shd w:val="clear" w:color="auto" w:fill="auto"/>
          </w:tcPr>
          <w:p w:rsidR="00627412" w:rsidRDefault="00586058" w:rsidP="00256984">
            <w:pPr>
              <w:pStyle w:val="aff8"/>
            </w:pPr>
            <w:r>
              <w:rPr>
                <w:rFonts w:hint="eastAsia"/>
              </w:rPr>
              <w:t>Y</w:t>
            </w:r>
          </w:p>
        </w:tc>
      </w:tr>
      <w:tr w:rsidR="008D3598" w:rsidTr="008D3598">
        <w:trPr>
          <w:tblHeader/>
          <w:jc w:val="center"/>
        </w:trPr>
        <w:tc>
          <w:tcPr>
            <w:tcW w:w="0" w:type="auto"/>
            <w:shd w:val="clear" w:color="auto" w:fill="auto"/>
          </w:tcPr>
          <w:p w:rsidR="00627412" w:rsidRDefault="00335DD5" w:rsidP="00256984">
            <w:pPr>
              <w:pStyle w:val="aff8"/>
            </w:pPr>
            <w:r>
              <w:t>P</w:t>
            </w:r>
            <w:r w:rsidR="004849E1">
              <w:rPr>
                <w:rFonts w:hint="eastAsia"/>
              </w:rPr>
              <w:t>assthrough</w:t>
            </w: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586058" w:rsidP="00256984">
            <w:pPr>
              <w:pStyle w:val="aff8"/>
            </w:pPr>
            <w:r>
              <w:rPr>
                <w:rFonts w:hint="eastAsia"/>
              </w:rPr>
              <w:t>Y</w:t>
            </w:r>
          </w:p>
        </w:tc>
        <w:tc>
          <w:tcPr>
            <w:tcW w:w="0" w:type="auto"/>
            <w:shd w:val="clear" w:color="auto" w:fill="auto"/>
          </w:tcPr>
          <w:p w:rsidR="00627412" w:rsidRDefault="00586058" w:rsidP="00256984">
            <w:pPr>
              <w:pStyle w:val="aff8"/>
            </w:pPr>
            <w:r>
              <w:rPr>
                <w:rFonts w:hint="eastAsia"/>
              </w:rPr>
              <w:t>Y</w:t>
            </w:r>
          </w:p>
        </w:tc>
        <w:tc>
          <w:tcPr>
            <w:tcW w:w="0" w:type="auto"/>
            <w:shd w:val="clear" w:color="auto" w:fill="auto"/>
          </w:tcPr>
          <w:p w:rsidR="00627412" w:rsidRDefault="00586058" w:rsidP="00256984">
            <w:pPr>
              <w:pStyle w:val="aff8"/>
            </w:pPr>
            <w:r>
              <w:rPr>
                <w:rFonts w:hint="eastAsia"/>
              </w:rPr>
              <w:t>Y</w:t>
            </w:r>
          </w:p>
        </w:tc>
      </w:tr>
      <w:tr w:rsidR="008D3598" w:rsidTr="008D3598">
        <w:trPr>
          <w:tblHeader/>
          <w:jc w:val="center"/>
        </w:trPr>
        <w:tc>
          <w:tcPr>
            <w:tcW w:w="0" w:type="auto"/>
            <w:shd w:val="clear" w:color="auto" w:fill="auto"/>
          </w:tcPr>
          <w:p w:rsidR="00627412" w:rsidRDefault="00335DD5" w:rsidP="00256984">
            <w:pPr>
              <w:pStyle w:val="aff8"/>
            </w:pPr>
            <w:r>
              <w:t>M</w:t>
            </w:r>
            <w:r>
              <w:rPr>
                <w:rFonts w:hint="eastAsia"/>
              </w:rPr>
              <w:t>ulti-scale</w:t>
            </w: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586058" w:rsidP="00256984">
            <w:pPr>
              <w:pStyle w:val="aff8"/>
            </w:pPr>
            <w:r>
              <w:rPr>
                <w:rFonts w:hint="eastAsia"/>
              </w:rPr>
              <w:t>Y</w:t>
            </w:r>
          </w:p>
        </w:tc>
        <w:tc>
          <w:tcPr>
            <w:tcW w:w="0" w:type="auto"/>
            <w:shd w:val="clear" w:color="auto" w:fill="auto"/>
          </w:tcPr>
          <w:p w:rsidR="00627412" w:rsidRDefault="00586058" w:rsidP="00256984">
            <w:pPr>
              <w:pStyle w:val="aff8"/>
            </w:pPr>
            <w:r>
              <w:rPr>
                <w:rFonts w:hint="eastAsia"/>
              </w:rPr>
              <w:t>Y</w:t>
            </w:r>
          </w:p>
        </w:tc>
      </w:tr>
      <w:tr w:rsidR="008D3598" w:rsidTr="008D3598">
        <w:trPr>
          <w:tblHeader/>
          <w:jc w:val="center"/>
        </w:trPr>
        <w:tc>
          <w:tcPr>
            <w:tcW w:w="0" w:type="auto"/>
            <w:shd w:val="clear" w:color="auto" w:fill="auto"/>
          </w:tcPr>
          <w:p w:rsidR="00335DD5" w:rsidRDefault="00335DD5" w:rsidP="00256984">
            <w:pPr>
              <w:pStyle w:val="aff8"/>
            </w:pPr>
            <w:r>
              <w:t>C</w:t>
            </w:r>
            <w:r>
              <w:rPr>
                <w:rFonts w:hint="eastAsia"/>
              </w:rPr>
              <w:t>ross-</w:t>
            </w:r>
            <w:r w:rsidR="004849E1">
              <w:rPr>
                <w:rFonts w:hint="eastAsia"/>
              </w:rPr>
              <w:t>Entropy</w:t>
            </w:r>
          </w:p>
        </w:tc>
        <w:tc>
          <w:tcPr>
            <w:tcW w:w="0" w:type="auto"/>
            <w:shd w:val="clear" w:color="auto" w:fill="auto"/>
          </w:tcPr>
          <w:p w:rsidR="00335DD5" w:rsidRDefault="00335DD5" w:rsidP="00256984">
            <w:pPr>
              <w:pStyle w:val="aff8"/>
            </w:pPr>
          </w:p>
        </w:tc>
        <w:tc>
          <w:tcPr>
            <w:tcW w:w="0" w:type="auto"/>
            <w:shd w:val="clear" w:color="auto" w:fill="auto"/>
          </w:tcPr>
          <w:p w:rsidR="00335DD5" w:rsidRDefault="00335DD5" w:rsidP="00256984">
            <w:pPr>
              <w:pStyle w:val="aff8"/>
            </w:pPr>
          </w:p>
        </w:tc>
        <w:tc>
          <w:tcPr>
            <w:tcW w:w="0" w:type="auto"/>
            <w:shd w:val="clear" w:color="auto" w:fill="auto"/>
          </w:tcPr>
          <w:p w:rsidR="00335DD5" w:rsidRDefault="00335DD5" w:rsidP="00256984">
            <w:pPr>
              <w:pStyle w:val="aff8"/>
            </w:pPr>
          </w:p>
        </w:tc>
        <w:tc>
          <w:tcPr>
            <w:tcW w:w="0" w:type="auto"/>
            <w:shd w:val="clear" w:color="auto" w:fill="auto"/>
          </w:tcPr>
          <w:p w:rsidR="00335DD5" w:rsidRDefault="00335DD5" w:rsidP="00256984">
            <w:pPr>
              <w:pStyle w:val="aff8"/>
            </w:pPr>
          </w:p>
        </w:tc>
        <w:tc>
          <w:tcPr>
            <w:tcW w:w="0" w:type="auto"/>
            <w:shd w:val="clear" w:color="auto" w:fill="auto"/>
          </w:tcPr>
          <w:p w:rsidR="00335DD5" w:rsidRDefault="00335DD5" w:rsidP="00256984">
            <w:pPr>
              <w:pStyle w:val="aff8"/>
            </w:pPr>
          </w:p>
        </w:tc>
        <w:tc>
          <w:tcPr>
            <w:tcW w:w="0" w:type="auto"/>
            <w:shd w:val="clear" w:color="auto" w:fill="auto"/>
          </w:tcPr>
          <w:p w:rsidR="00335DD5" w:rsidRDefault="00335DD5" w:rsidP="00256984">
            <w:pPr>
              <w:pStyle w:val="aff8"/>
            </w:pPr>
          </w:p>
        </w:tc>
        <w:tc>
          <w:tcPr>
            <w:tcW w:w="0" w:type="auto"/>
            <w:shd w:val="clear" w:color="auto" w:fill="auto"/>
          </w:tcPr>
          <w:p w:rsidR="00335DD5" w:rsidRDefault="00335DD5" w:rsidP="00256984">
            <w:pPr>
              <w:pStyle w:val="aff8"/>
            </w:pPr>
          </w:p>
        </w:tc>
        <w:tc>
          <w:tcPr>
            <w:tcW w:w="0" w:type="auto"/>
            <w:shd w:val="clear" w:color="auto" w:fill="auto"/>
          </w:tcPr>
          <w:p w:rsidR="00335DD5" w:rsidRDefault="00335DD5" w:rsidP="00256984">
            <w:pPr>
              <w:pStyle w:val="aff8"/>
            </w:pPr>
          </w:p>
        </w:tc>
        <w:tc>
          <w:tcPr>
            <w:tcW w:w="0" w:type="auto"/>
            <w:shd w:val="clear" w:color="auto" w:fill="auto"/>
          </w:tcPr>
          <w:p w:rsidR="00335DD5" w:rsidRDefault="00586058" w:rsidP="00256984">
            <w:pPr>
              <w:pStyle w:val="aff8"/>
            </w:pPr>
            <w:r>
              <w:rPr>
                <w:rFonts w:hint="eastAsia"/>
              </w:rPr>
              <w:t>Y</w:t>
            </w:r>
          </w:p>
        </w:tc>
      </w:tr>
      <w:tr w:rsidR="008D3598" w:rsidTr="008D3598">
        <w:trPr>
          <w:tblHeader/>
          <w:jc w:val="center"/>
        </w:trPr>
        <w:tc>
          <w:tcPr>
            <w:tcW w:w="0" w:type="auto"/>
            <w:shd w:val="clear" w:color="auto" w:fill="auto"/>
          </w:tcPr>
          <w:p w:rsidR="00335DD5" w:rsidRDefault="00335DD5" w:rsidP="00256984">
            <w:pPr>
              <w:pStyle w:val="aff8"/>
            </w:pPr>
            <w:r>
              <w:rPr>
                <w:rFonts w:hint="eastAsia"/>
              </w:rPr>
              <w:t>Mean AP</w:t>
            </w:r>
          </w:p>
        </w:tc>
        <w:tc>
          <w:tcPr>
            <w:tcW w:w="0" w:type="auto"/>
            <w:shd w:val="clear" w:color="auto" w:fill="auto"/>
          </w:tcPr>
          <w:p w:rsidR="00335DD5" w:rsidRDefault="00335DD5" w:rsidP="00256984">
            <w:pPr>
              <w:pStyle w:val="aff8"/>
            </w:pPr>
            <w:r>
              <w:rPr>
                <w:rFonts w:hint="eastAsia"/>
              </w:rPr>
              <w:t>63.4</w:t>
            </w:r>
          </w:p>
        </w:tc>
        <w:tc>
          <w:tcPr>
            <w:tcW w:w="0" w:type="auto"/>
            <w:shd w:val="clear" w:color="auto" w:fill="auto"/>
          </w:tcPr>
          <w:p w:rsidR="00335DD5" w:rsidRDefault="00335DD5" w:rsidP="00256984">
            <w:pPr>
              <w:pStyle w:val="aff8"/>
            </w:pPr>
            <w:r>
              <w:rPr>
                <w:rFonts w:hint="eastAsia"/>
              </w:rPr>
              <w:t>65.8</w:t>
            </w:r>
          </w:p>
        </w:tc>
        <w:tc>
          <w:tcPr>
            <w:tcW w:w="0" w:type="auto"/>
            <w:shd w:val="clear" w:color="auto" w:fill="auto"/>
          </w:tcPr>
          <w:p w:rsidR="00335DD5" w:rsidRDefault="00335DD5" w:rsidP="00256984">
            <w:pPr>
              <w:pStyle w:val="aff8"/>
            </w:pPr>
            <w:r>
              <w:rPr>
                <w:rFonts w:hint="eastAsia"/>
              </w:rPr>
              <w:t>69.5</w:t>
            </w:r>
          </w:p>
        </w:tc>
        <w:tc>
          <w:tcPr>
            <w:tcW w:w="0" w:type="auto"/>
            <w:shd w:val="clear" w:color="auto" w:fill="auto"/>
          </w:tcPr>
          <w:p w:rsidR="00335DD5" w:rsidRDefault="00335DD5" w:rsidP="00256984">
            <w:pPr>
              <w:pStyle w:val="aff8"/>
            </w:pPr>
            <w:r>
              <w:rPr>
                <w:rFonts w:hint="eastAsia"/>
              </w:rPr>
              <w:t>69.2</w:t>
            </w:r>
          </w:p>
        </w:tc>
        <w:tc>
          <w:tcPr>
            <w:tcW w:w="0" w:type="auto"/>
            <w:shd w:val="clear" w:color="auto" w:fill="auto"/>
          </w:tcPr>
          <w:p w:rsidR="00335DD5" w:rsidRDefault="00F1631A" w:rsidP="00256984">
            <w:pPr>
              <w:pStyle w:val="aff8"/>
            </w:pPr>
            <w:r>
              <w:rPr>
                <w:rFonts w:hint="eastAsia"/>
              </w:rPr>
              <w:t>69.6</w:t>
            </w:r>
          </w:p>
        </w:tc>
        <w:tc>
          <w:tcPr>
            <w:tcW w:w="0" w:type="auto"/>
            <w:shd w:val="clear" w:color="auto" w:fill="auto"/>
          </w:tcPr>
          <w:p w:rsidR="00335DD5" w:rsidRDefault="00F1631A" w:rsidP="00256984">
            <w:pPr>
              <w:pStyle w:val="aff8"/>
            </w:pPr>
            <w:r>
              <w:rPr>
                <w:rFonts w:hint="eastAsia"/>
              </w:rPr>
              <w:t>74.4</w:t>
            </w:r>
          </w:p>
        </w:tc>
        <w:tc>
          <w:tcPr>
            <w:tcW w:w="0" w:type="auto"/>
            <w:shd w:val="clear" w:color="auto" w:fill="auto"/>
          </w:tcPr>
          <w:p w:rsidR="00335DD5" w:rsidRDefault="00F1631A" w:rsidP="00256984">
            <w:pPr>
              <w:pStyle w:val="aff8"/>
            </w:pPr>
            <w:r>
              <w:rPr>
                <w:rFonts w:hint="eastAsia"/>
              </w:rPr>
              <w:t>75.4</w:t>
            </w:r>
          </w:p>
        </w:tc>
        <w:tc>
          <w:tcPr>
            <w:tcW w:w="0" w:type="auto"/>
            <w:shd w:val="clear" w:color="auto" w:fill="auto"/>
          </w:tcPr>
          <w:p w:rsidR="00335DD5" w:rsidRDefault="00F1631A" w:rsidP="00256984">
            <w:pPr>
              <w:pStyle w:val="aff8"/>
            </w:pPr>
            <w:r>
              <w:rPr>
                <w:rFonts w:hint="eastAsia"/>
              </w:rPr>
              <w:t>76.4</w:t>
            </w:r>
          </w:p>
        </w:tc>
        <w:tc>
          <w:tcPr>
            <w:tcW w:w="0" w:type="auto"/>
            <w:shd w:val="clear" w:color="auto" w:fill="auto"/>
          </w:tcPr>
          <w:p w:rsidR="00335DD5" w:rsidRPr="002414DA" w:rsidRDefault="00F1631A" w:rsidP="00256984">
            <w:pPr>
              <w:pStyle w:val="aff8"/>
              <w:rPr>
                <w:rStyle w:val="afff5"/>
              </w:rPr>
            </w:pPr>
            <w:r w:rsidRPr="002414DA">
              <w:rPr>
                <w:rStyle w:val="afff5"/>
                <w:rFonts w:hint="eastAsia"/>
              </w:rPr>
              <w:t>78.6</w:t>
            </w:r>
          </w:p>
        </w:tc>
      </w:tr>
    </w:tbl>
    <w:p w:rsidR="00335DD5" w:rsidRDefault="00335DD5" w:rsidP="00335DD5">
      <w:pPr>
        <w:pStyle w:val="affd"/>
      </w:pPr>
    </w:p>
    <w:p w:rsidR="00AE3349" w:rsidRPr="00AE3349" w:rsidRDefault="0057229B" w:rsidP="00A468B2">
      <w:pPr>
        <w:pStyle w:val="a5"/>
      </w:pPr>
      <w:r>
        <w:rPr>
          <w:rFonts w:hint="eastAsia"/>
        </w:rPr>
        <w:t>如表6-1所示，</w:t>
      </w:r>
      <w:r w:rsidR="00D35C35">
        <w:rPr>
          <w:rFonts w:hint="eastAsia"/>
        </w:rPr>
        <w:t>其中</w:t>
      </w:r>
      <w:r w:rsidR="004849E1" w:rsidRPr="004849E1">
        <w:t>Batch</w:t>
      </w:r>
      <w:r w:rsidR="004849E1" w:rsidRPr="004849E1">
        <w:rPr>
          <w:rFonts w:hint="eastAsia"/>
        </w:rPr>
        <w:t xml:space="preserve"> norm</w:t>
      </w:r>
      <w:r w:rsidR="004849E1">
        <w:rPr>
          <w:rFonts w:hint="eastAsia"/>
        </w:rPr>
        <w:t>：</w:t>
      </w:r>
      <w:r w:rsidR="00A324A6">
        <w:rPr>
          <w:rFonts w:hint="eastAsia"/>
        </w:rPr>
        <w:t>批正则化</w:t>
      </w:r>
      <w:r w:rsidR="00D35C35">
        <w:rPr>
          <w:rFonts w:hint="eastAsia"/>
        </w:rPr>
        <w:t>；</w:t>
      </w:r>
      <w:r w:rsidR="00A324A6" w:rsidRPr="00A324A6">
        <w:t>Hi</w:t>
      </w:r>
      <w:r w:rsidR="00A324A6" w:rsidRPr="00A324A6">
        <w:rPr>
          <w:rFonts w:hint="eastAsia"/>
        </w:rPr>
        <w:t>ght resolution classifier</w:t>
      </w:r>
      <w:r w:rsidR="00A324A6">
        <w:rPr>
          <w:rFonts w:hint="eastAsia"/>
        </w:rPr>
        <w:t>：高分辨率分类器</w:t>
      </w:r>
      <w:r w:rsidR="00D35C35">
        <w:rPr>
          <w:rFonts w:hint="eastAsia"/>
        </w:rPr>
        <w:t>；</w:t>
      </w:r>
      <w:r w:rsidR="004830F1" w:rsidRPr="004830F1">
        <w:t>A</w:t>
      </w:r>
      <w:r w:rsidR="004830F1" w:rsidRPr="004830F1">
        <w:rPr>
          <w:rFonts w:hint="eastAsia"/>
        </w:rPr>
        <w:t>nchor boxes</w:t>
      </w:r>
      <w:r w:rsidR="004830F1">
        <w:rPr>
          <w:rFonts w:hint="eastAsia"/>
        </w:rPr>
        <w:t>：锚点框</w:t>
      </w:r>
      <w:r w:rsidR="00D35C35">
        <w:rPr>
          <w:rFonts w:hint="eastAsia"/>
        </w:rPr>
        <w:t>；</w:t>
      </w:r>
      <w:r w:rsidR="004830F1" w:rsidRPr="004830F1">
        <w:t>D</w:t>
      </w:r>
      <w:r w:rsidR="004830F1" w:rsidRPr="004830F1">
        <w:rPr>
          <w:rFonts w:hint="eastAsia"/>
        </w:rPr>
        <w:t>imension priors</w:t>
      </w:r>
      <w:r w:rsidR="004830F1">
        <w:rPr>
          <w:rFonts w:hint="eastAsia"/>
        </w:rPr>
        <w:t>：维度聚类</w:t>
      </w:r>
      <w:r w:rsidR="00D35C35">
        <w:rPr>
          <w:rFonts w:hint="eastAsia"/>
        </w:rPr>
        <w:t>；</w:t>
      </w:r>
      <w:r w:rsidR="004830F1" w:rsidRPr="004830F1">
        <w:t>L</w:t>
      </w:r>
      <w:r w:rsidR="004830F1" w:rsidRPr="004830F1">
        <w:rPr>
          <w:rFonts w:hint="eastAsia"/>
        </w:rPr>
        <w:t>ocation prediction</w:t>
      </w:r>
      <w:r w:rsidR="004830F1">
        <w:rPr>
          <w:rFonts w:hint="eastAsia"/>
        </w:rPr>
        <w:t>：</w:t>
      </w:r>
      <w:r w:rsidR="004830F1" w:rsidRPr="004830F1">
        <w:rPr>
          <w:rFonts w:hint="eastAsia"/>
        </w:rPr>
        <w:t>本地特征预测</w:t>
      </w:r>
      <w:r w:rsidR="00D35C35">
        <w:rPr>
          <w:rFonts w:hint="eastAsia"/>
        </w:rPr>
        <w:t>；</w:t>
      </w:r>
      <w:r w:rsidR="004830F1" w:rsidRPr="004830F1">
        <w:t>P</w:t>
      </w:r>
      <w:r w:rsidR="004830F1" w:rsidRPr="004830F1">
        <w:rPr>
          <w:rFonts w:hint="eastAsia"/>
        </w:rPr>
        <w:t>assthrough</w:t>
      </w:r>
      <w:r w:rsidR="004830F1">
        <w:rPr>
          <w:rFonts w:hint="eastAsia"/>
        </w:rPr>
        <w:t>：直通层</w:t>
      </w:r>
      <w:r w:rsidR="00D35C35">
        <w:rPr>
          <w:rFonts w:hint="eastAsia"/>
        </w:rPr>
        <w:t>；</w:t>
      </w:r>
      <w:r w:rsidR="004830F1" w:rsidRPr="004830F1">
        <w:t>M</w:t>
      </w:r>
      <w:r w:rsidR="004830F1" w:rsidRPr="004830F1">
        <w:rPr>
          <w:rFonts w:hint="eastAsia"/>
        </w:rPr>
        <w:t>ulti-scale</w:t>
      </w:r>
      <w:r w:rsidR="004830F1">
        <w:rPr>
          <w:rFonts w:hint="eastAsia"/>
        </w:rPr>
        <w:t>：</w:t>
      </w:r>
      <w:r w:rsidR="003C73DE" w:rsidRPr="003C73DE">
        <w:rPr>
          <w:rFonts w:hint="eastAsia"/>
        </w:rPr>
        <w:t>多图像尺寸训练</w:t>
      </w:r>
      <w:r w:rsidR="00D35C35">
        <w:rPr>
          <w:rFonts w:hint="eastAsia"/>
        </w:rPr>
        <w:t>；</w:t>
      </w:r>
      <w:r w:rsidR="004830F1" w:rsidRPr="004830F1">
        <w:t>C</w:t>
      </w:r>
      <w:r w:rsidR="004830F1" w:rsidRPr="004830F1">
        <w:rPr>
          <w:rFonts w:hint="eastAsia"/>
        </w:rPr>
        <w:t>ross-Entropy</w:t>
      </w:r>
      <w:r w:rsidR="004830F1">
        <w:rPr>
          <w:rFonts w:hint="eastAsia"/>
        </w:rPr>
        <w:t>:交叉熵</w:t>
      </w:r>
      <w:r w:rsidR="00D35C35">
        <w:rPr>
          <w:rFonts w:hint="eastAsia"/>
        </w:rPr>
        <w:t>；</w:t>
      </w:r>
      <w:r w:rsidR="004849E1">
        <w:rPr>
          <w:rFonts w:hint="eastAsia"/>
        </w:rPr>
        <w:t>‘Y’是指加入了该项优化。</w:t>
      </w:r>
      <w:r w:rsidR="00DB4162">
        <w:rPr>
          <w:rFonts w:hint="eastAsia"/>
        </w:rPr>
        <w:t>YOLO在没有优化的情况下，平均精度是63.4%，</w:t>
      </w:r>
      <w:r w:rsidR="00AD6276">
        <w:rPr>
          <w:rFonts w:hint="eastAsia"/>
        </w:rPr>
        <w:t>YOLOv2相对于YOLO</w:t>
      </w:r>
      <w:r w:rsidR="008B2E7C">
        <w:rPr>
          <w:rFonts w:hint="eastAsia"/>
        </w:rPr>
        <w:t>增加了批正则化、</w:t>
      </w:r>
      <w:r w:rsidR="008B2E7C" w:rsidRPr="008B2E7C">
        <w:rPr>
          <w:rFonts w:hint="eastAsia"/>
        </w:rPr>
        <w:t>高分辨率分类</w:t>
      </w:r>
      <w:r w:rsidR="008B2E7C">
        <w:rPr>
          <w:rFonts w:hint="eastAsia"/>
        </w:rPr>
        <w:t>、</w:t>
      </w:r>
      <w:r w:rsidR="00D76CAF">
        <w:rPr>
          <w:rFonts w:hint="eastAsia"/>
        </w:rPr>
        <w:t>全链接层</w:t>
      </w:r>
      <w:r w:rsidR="00477DD1">
        <w:rPr>
          <w:rFonts w:hint="eastAsia"/>
        </w:rPr>
        <w:t>换成卷积层</w:t>
      </w:r>
      <w:r w:rsidR="008B2E7C">
        <w:rPr>
          <w:rFonts w:hint="eastAsia"/>
        </w:rPr>
        <w:t>、用新网络消减计算量、维度聚类、本地特征预测</w:t>
      </w:r>
      <w:r w:rsidR="00477DD1">
        <w:rPr>
          <w:rFonts w:hint="eastAsia"/>
        </w:rPr>
        <w:t>、直通层和</w:t>
      </w:r>
      <w:r w:rsidR="00477DD1" w:rsidRPr="00477DD1">
        <w:rPr>
          <w:rFonts w:hint="eastAsia"/>
        </w:rPr>
        <w:t>多图像尺寸训练</w:t>
      </w:r>
      <w:r w:rsidR="00477DD1">
        <w:rPr>
          <w:rFonts w:hint="eastAsia"/>
        </w:rPr>
        <w:t>，</w:t>
      </w:r>
      <w:r w:rsidR="00DB4162">
        <w:rPr>
          <w:rFonts w:hint="eastAsia"/>
        </w:rPr>
        <w:t>综</w:t>
      </w:r>
      <w:r w:rsidR="00DB4162">
        <w:rPr>
          <w:rFonts w:hint="eastAsia"/>
        </w:rPr>
        <w:lastRenderedPageBreak/>
        <w:t>合起来</w:t>
      </w:r>
      <w:r w:rsidR="00477DD1">
        <w:rPr>
          <w:rFonts w:hint="eastAsia"/>
        </w:rPr>
        <w:t>平均精度提升了13.4个点，</w:t>
      </w:r>
      <w:r w:rsidR="00DB4162">
        <w:rPr>
          <w:rFonts w:hint="eastAsia"/>
        </w:rPr>
        <w:t>有了一个质的飞跃，但是YOLOv2用的还是效率平平的均方差损失函数，</w:t>
      </w:r>
      <w:r w:rsidR="006B258E">
        <w:rPr>
          <w:rFonts w:hint="eastAsia"/>
        </w:rPr>
        <w:t>还</w:t>
      </w:r>
      <w:r w:rsidR="003446F0">
        <w:rPr>
          <w:rFonts w:hint="eastAsia"/>
        </w:rPr>
        <w:t>有一定</w:t>
      </w:r>
      <w:r w:rsidR="00DB4162">
        <w:rPr>
          <w:rFonts w:hint="eastAsia"/>
        </w:rPr>
        <w:t>的优化空间，而</w:t>
      </w:r>
      <w:r w:rsidR="00477DD1">
        <w:rPr>
          <w:rFonts w:hint="eastAsia"/>
        </w:rPr>
        <w:t>在YOLOv2的基础上又加上交叉熵</w:t>
      </w:r>
      <w:r w:rsidR="00050361">
        <w:rPr>
          <w:rFonts w:hint="eastAsia"/>
        </w:rPr>
        <w:t>损失函数</w:t>
      </w:r>
      <w:r w:rsidR="00477DD1">
        <w:rPr>
          <w:rFonts w:hint="eastAsia"/>
        </w:rPr>
        <w:t>，</w:t>
      </w:r>
      <w:r w:rsidR="00EC64B3">
        <w:rPr>
          <w:rFonts w:hint="eastAsia"/>
        </w:rPr>
        <w:t>预测值与实际值的误差越大，那么在反向传播的过程中权重</w:t>
      </w:r>
      <w:r w:rsidR="00EC64B3" w:rsidRPr="00140950">
        <w:rPr>
          <w:rFonts w:hint="eastAsia"/>
        </w:rPr>
        <w:t>调整的幅度就要</w:t>
      </w:r>
      <w:r w:rsidR="00EC64B3">
        <w:rPr>
          <w:rFonts w:hint="eastAsia"/>
        </w:rPr>
        <w:t>越</w:t>
      </w:r>
      <w:r w:rsidR="00EC64B3" w:rsidRPr="00140950">
        <w:rPr>
          <w:rFonts w:hint="eastAsia"/>
        </w:rPr>
        <w:t>大，从而</w:t>
      </w:r>
      <w:r w:rsidR="00EC64B3">
        <w:rPr>
          <w:rFonts w:hint="eastAsia"/>
        </w:rPr>
        <w:t>能够</w:t>
      </w:r>
      <w:r w:rsidR="00EC64B3" w:rsidRPr="00140950">
        <w:rPr>
          <w:rFonts w:hint="eastAsia"/>
        </w:rPr>
        <w:t>使训练</w:t>
      </w:r>
      <w:r w:rsidR="00EC64B3">
        <w:rPr>
          <w:rFonts w:hint="eastAsia"/>
        </w:rPr>
        <w:t>加速收敛，</w:t>
      </w:r>
      <w:r w:rsidR="00A55849">
        <w:rPr>
          <w:rFonts w:hint="eastAsia"/>
        </w:rPr>
        <w:t>有效地使模型训练加速收敛，节省了训练时间，</w:t>
      </w:r>
      <w:r w:rsidR="00477DD1">
        <w:rPr>
          <w:rFonts w:hint="eastAsia"/>
        </w:rPr>
        <w:t>平均精度又提升了1.8个点。</w:t>
      </w:r>
    </w:p>
    <w:p w:rsidR="00F053F6" w:rsidRDefault="0070467F" w:rsidP="00B63294">
      <w:pPr>
        <w:pStyle w:val="2"/>
      </w:pPr>
      <w:bookmarkStart w:id="218" w:name="_Toc513081744"/>
      <w:r w:rsidRPr="0070467F">
        <w:rPr>
          <w:rFonts w:hint="eastAsia"/>
        </w:rPr>
        <w:t>性能或者效果与同类算法的比较</w:t>
      </w:r>
      <w:bookmarkEnd w:id="218"/>
    </w:p>
    <w:p w:rsidR="00CF7FA2" w:rsidRPr="00CF7FA2" w:rsidRDefault="00CF7FA2" w:rsidP="00CF7FA2">
      <w:pPr>
        <w:pStyle w:val="aff7"/>
      </w:pPr>
      <w:r>
        <w:rPr>
          <w:rFonts w:hint="eastAsia"/>
        </w:rPr>
        <w:t>表6</w:t>
      </w:r>
      <w:r w:rsidRPr="0070467F">
        <w:rPr>
          <w:rFonts w:hint="eastAsia"/>
        </w:rPr>
        <w:t>-2：YOLOv2与其它优秀的模型对比</w:t>
      </w:r>
    </w:p>
    <w:tbl>
      <w:tblPr>
        <w:tblW w:w="5000" w:type="pct"/>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5338"/>
        <w:gridCol w:w="2524"/>
        <w:gridCol w:w="1424"/>
      </w:tblGrid>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Detectiom Framewoks</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Mean AP</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FPS</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Fast R-CNN</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70.0</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0.5</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R-CNN VGG-16</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73.2</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7</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Fast R-CNN ResNet</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76.4</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5</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63.4</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45</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SSD300</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74.3</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46</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SSD500</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76.8</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19</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YOLOv2 288*288</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69.0</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91</w:t>
            </w:r>
          </w:p>
        </w:tc>
      </w:tr>
      <w:tr w:rsidR="0070467F" w:rsidRPr="00787127" w:rsidTr="0079125B">
        <w:trPr>
          <w:trHeight w:val="64"/>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YOLOv2 352*352</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73.7</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81</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YOLOv2 416*416</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76.8</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67</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YOLOv2 480*480</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77.8</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59</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YOLOv2 544*544</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78.6</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40</w:t>
            </w:r>
          </w:p>
        </w:tc>
      </w:tr>
    </w:tbl>
    <w:p w:rsidR="0070467F" w:rsidRPr="0070467F" w:rsidRDefault="0070467F" w:rsidP="00B63294">
      <w:pPr>
        <w:pStyle w:val="aff7"/>
      </w:pPr>
    </w:p>
    <w:p w:rsidR="0070467F" w:rsidRPr="0070467F" w:rsidRDefault="007C2AE6" w:rsidP="0070467F">
      <w:pPr>
        <w:pStyle w:val="a5"/>
      </w:pPr>
      <w:r>
        <w:rPr>
          <w:rFonts w:hint="eastAsia"/>
        </w:rPr>
        <w:t>如表6-2所示，</w:t>
      </w:r>
      <w:r w:rsidR="00E471AB" w:rsidRPr="00E471AB">
        <w:rPr>
          <w:rFonts w:hint="eastAsia"/>
        </w:rPr>
        <w:t>该对比实验采用的事单一变量法，</w:t>
      </w:r>
      <w:r w:rsidR="0070467F" w:rsidRPr="0070467F">
        <w:rPr>
          <w:rFonts w:hint="eastAsia"/>
        </w:rPr>
        <w:t>用相同的训练数据、验证集与测试集训练出来的其它网络模型与优化后的YOLOv2进行了对比实验。每一组数据都存在一组与其仅差一个变量的数据与之对比，其中FPS是指模型每秒可以处理多少帧图片，</w:t>
      </w:r>
      <w:r w:rsidR="00DD01EB">
        <w:rPr>
          <w:rFonts w:hint="eastAsia"/>
        </w:rPr>
        <w:t xml:space="preserve">Mean </w:t>
      </w:r>
      <w:r w:rsidR="0070467F" w:rsidRPr="0070467F">
        <w:rPr>
          <w:rFonts w:hint="eastAsia"/>
        </w:rPr>
        <w:t>AP是指模型对测试集的准确预测的平均精度，Fast R-CNN,</w:t>
      </w:r>
      <w:r w:rsidR="0062136C">
        <w:rPr>
          <w:rFonts w:hint="eastAsia"/>
        </w:rPr>
        <w:t xml:space="preserve"> </w:t>
      </w:r>
      <w:r w:rsidR="0070467F" w:rsidRPr="0070467F">
        <w:rPr>
          <w:rFonts w:hint="eastAsia"/>
        </w:rPr>
        <w:t>Fast R-CNN VGG-16, Fast R-CNN ResNet,YOLO,SSD,YOLOv2</w:t>
      </w:r>
      <w:r w:rsidR="00A844B2">
        <w:rPr>
          <w:rFonts w:hint="eastAsia"/>
        </w:rPr>
        <w:t>这些网络都是一些结构相似的神经网络框架</w:t>
      </w:r>
      <w:r w:rsidR="0070467F" w:rsidRPr="0070467F">
        <w:rPr>
          <w:rFonts w:hint="eastAsia"/>
        </w:rPr>
        <w:t>。</w:t>
      </w:r>
    </w:p>
    <w:p w:rsidR="00F8499A" w:rsidRDefault="0070467F" w:rsidP="00B63294">
      <w:pPr>
        <w:pStyle w:val="a5"/>
        <w:rPr>
          <w:rFonts w:hint="eastAsia"/>
        </w:rPr>
      </w:pPr>
      <w:r w:rsidRPr="0070467F">
        <w:rPr>
          <w:rFonts w:hint="eastAsia"/>
        </w:rPr>
        <w:t>Fast R-CNN最差，Mean AP达到70%并且每两秒才能处理一帧也是就一张图片。Faster R-CNN VGG-16次之，Mean AP达到73.2%</w:t>
      </w:r>
      <w:r w:rsidR="00AA42D6">
        <w:rPr>
          <w:rFonts w:hint="eastAsia"/>
        </w:rPr>
        <w:t>每秒可以处理7</w:t>
      </w:r>
      <w:r w:rsidRPr="0070467F">
        <w:rPr>
          <w:rFonts w:hint="eastAsia"/>
        </w:rPr>
        <w:t>帧，提升了14倍。Faster R-CNN ResNet比Faster R-CNN VGG-16表现略好，但更慢一些。SSD500</w:t>
      </w:r>
      <w:r w:rsidR="00616BF5">
        <w:rPr>
          <w:rFonts w:hint="eastAsia"/>
        </w:rPr>
        <w:t>表现很出色，但是还是无法做到实时</w:t>
      </w:r>
      <w:r w:rsidR="00F8499A" w:rsidRPr="00F8499A">
        <w:rPr>
          <w:rFonts w:hint="eastAsia"/>
        </w:rPr>
        <w:t>对速度和准确性之间的做一个很好的折中</w:t>
      </w:r>
    </w:p>
    <w:p w:rsidR="0070467F" w:rsidRPr="0070467F" w:rsidRDefault="0070467F" w:rsidP="00B63294">
      <w:pPr>
        <w:pStyle w:val="a5"/>
      </w:pPr>
      <w:r w:rsidRPr="0070467F">
        <w:rPr>
          <w:rFonts w:hint="eastAsia"/>
        </w:rPr>
        <w:t>检测，因为人眼的效率在每秒二十四帧左右，到不了这个值，用户就会觉得卡顿，就会影响产品的品质。以上几种</w:t>
      </w:r>
      <w:r w:rsidR="00944F79">
        <w:rPr>
          <w:rFonts w:hint="eastAsia"/>
        </w:rPr>
        <w:t>方案</w:t>
      </w:r>
      <w:r w:rsidRPr="0070467F">
        <w:rPr>
          <w:rFonts w:hint="eastAsia"/>
        </w:rPr>
        <w:t>均不能达到期望，YOLO(YOLOv1)虽然可以很好地做到实时检测，但是它的Mean AP</w:t>
      </w:r>
      <w:r w:rsidR="00AB71B8">
        <w:rPr>
          <w:rFonts w:hint="eastAsia"/>
        </w:rPr>
        <w:t>太差。</w:t>
      </w:r>
      <w:r w:rsidRPr="0070467F">
        <w:rPr>
          <w:rFonts w:hint="eastAsia"/>
        </w:rPr>
        <w:t>优化过的YOLOv2就有很好的表现了，完全达到实时监测，并且Mean AP也比前几个模型中最好的还要高出1.8%，并且输入的图片分辨率越高模型获取到的特征越多，Mean AP跑分</w:t>
      </w:r>
      <w:r w:rsidR="00D543FA">
        <w:rPr>
          <w:rFonts w:hint="eastAsia"/>
        </w:rPr>
        <w:t>就</w:t>
      </w:r>
      <w:r w:rsidRPr="0070467F">
        <w:rPr>
          <w:rFonts w:hint="eastAsia"/>
        </w:rPr>
        <w:t>越高，但是带来的问题是效率会变慢，当输入图片到544px * 544px的时候达到最优。</w:t>
      </w:r>
    </w:p>
    <w:p w:rsidR="004A5C41" w:rsidRDefault="004A5C41" w:rsidP="004A5C41">
      <w:pPr>
        <w:pStyle w:val="ae"/>
        <w:spacing w:before="240" w:after="120"/>
      </w:pPr>
      <w:bookmarkStart w:id="219" w:name="_Toc513081745"/>
      <w:r>
        <w:rPr>
          <w:rFonts w:hint="eastAsia"/>
        </w:rPr>
        <w:lastRenderedPageBreak/>
        <w:t>结束语</w:t>
      </w:r>
      <w:bookmarkEnd w:id="219"/>
    </w:p>
    <w:p w:rsidR="00DD5F77" w:rsidRDefault="00B50D25" w:rsidP="0070467F">
      <w:pPr>
        <w:pStyle w:val="af"/>
      </w:pPr>
      <w:r>
        <w:rPr>
          <w:rFonts w:hint="eastAsia"/>
        </w:rPr>
        <w:t>基于YOLOv2的左右手实时识别系统，</w:t>
      </w:r>
      <w:r w:rsidRPr="00B50D25">
        <w:rPr>
          <w:rFonts w:hint="eastAsia"/>
        </w:rPr>
        <w:t>在</w:t>
      </w:r>
      <w:r>
        <w:rPr>
          <w:rFonts w:hint="eastAsia"/>
        </w:rPr>
        <w:t>触控</w:t>
      </w:r>
      <w:r w:rsidR="006E2413">
        <w:rPr>
          <w:rFonts w:hint="eastAsia"/>
        </w:rPr>
        <w:t>的</w:t>
      </w:r>
      <w:r>
        <w:rPr>
          <w:rFonts w:hint="eastAsia"/>
        </w:rPr>
        <w:t>应用场景</w:t>
      </w:r>
      <w:r w:rsidRPr="00B50D25">
        <w:rPr>
          <w:rFonts w:hint="eastAsia"/>
        </w:rPr>
        <w:t>检测数据集中是最先进的，并且比其他</w:t>
      </w:r>
      <w:r>
        <w:rPr>
          <w:rFonts w:hint="eastAsia"/>
        </w:rPr>
        <w:t>目标检测系统更快。此外，它可以在各种图像尺寸下运行，对</w:t>
      </w:r>
      <w:r w:rsidR="00F8499A">
        <w:rPr>
          <w:rFonts w:hint="eastAsia"/>
        </w:rPr>
        <w:t>速度和准确性之间</w:t>
      </w:r>
      <w:r>
        <w:rPr>
          <w:rFonts w:hint="eastAsia"/>
        </w:rPr>
        <w:t>做一个很好的折中</w:t>
      </w:r>
      <w:r w:rsidRPr="00B50D25">
        <w:rPr>
          <w:rFonts w:hint="eastAsia"/>
        </w:rPr>
        <w:t>。</w:t>
      </w:r>
      <w:r w:rsidR="007B44CA">
        <w:rPr>
          <w:rFonts w:hint="eastAsia"/>
        </w:rPr>
        <w:t>YOLOv2在深度学习领域中是个优秀的神经网络框架，像它</w:t>
      </w:r>
      <w:r w:rsidR="007B44CA" w:rsidRPr="007B44CA">
        <w:rPr>
          <w:rFonts w:hint="eastAsia"/>
        </w:rPr>
        <w:t>多</w:t>
      </w:r>
      <w:r w:rsidR="007B44CA">
        <w:rPr>
          <w:rFonts w:hint="eastAsia"/>
        </w:rPr>
        <w:t>图像尺寸</w:t>
      </w:r>
      <w:r w:rsidR="00BC14BB">
        <w:rPr>
          <w:rFonts w:hint="eastAsia"/>
        </w:rPr>
        <w:t>训练这样的</w:t>
      </w:r>
      <w:bookmarkStart w:id="220" w:name="_GoBack"/>
      <w:bookmarkEnd w:id="220"/>
      <w:r w:rsidR="007B44CA" w:rsidRPr="007B44CA">
        <w:rPr>
          <w:rFonts w:hint="eastAsia"/>
        </w:rPr>
        <w:t>技术可以为各种视觉任务提供</w:t>
      </w:r>
      <w:r w:rsidR="007B44CA">
        <w:rPr>
          <w:rFonts w:hint="eastAsia"/>
        </w:rPr>
        <w:t>很好的服务</w:t>
      </w:r>
      <w:r w:rsidR="007B44CA" w:rsidRPr="007B44CA">
        <w:rPr>
          <w:rFonts w:hint="eastAsia"/>
        </w:rPr>
        <w:t>。</w:t>
      </w:r>
    </w:p>
    <w:p w:rsidR="007B44CA" w:rsidRPr="007B44CA" w:rsidRDefault="007B44CA" w:rsidP="0070467F">
      <w:pPr>
        <w:pStyle w:val="af"/>
      </w:pPr>
      <w:r>
        <w:rPr>
          <w:rFonts w:hint="eastAsia"/>
        </w:rPr>
        <w:t>交叉熵的</w:t>
      </w:r>
      <w:r w:rsidR="00154ADD">
        <w:rPr>
          <w:rFonts w:hint="eastAsia"/>
        </w:rPr>
        <w:t>引</w:t>
      </w:r>
      <w:r>
        <w:rPr>
          <w:rFonts w:hint="eastAsia"/>
        </w:rPr>
        <w:t>进，对YOLOv2的框架</w:t>
      </w:r>
      <w:r w:rsidR="00612DB4">
        <w:rPr>
          <w:rFonts w:hint="eastAsia"/>
        </w:rPr>
        <w:t>的训练过程</w:t>
      </w:r>
      <w:r>
        <w:rPr>
          <w:rFonts w:hint="eastAsia"/>
        </w:rPr>
        <w:t>有一个极大的改进</w:t>
      </w:r>
      <w:r w:rsidR="009D2375">
        <w:rPr>
          <w:rFonts w:hint="eastAsia"/>
        </w:rPr>
        <w:t>，</w:t>
      </w:r>
      <w:r w:rsidR="00F53E13">
        <w:rPr>
          <w:rFonts w:hint="eastAsia"/>
        </w:rPr>
        <w:t>有效地</w:t>
      </w:r>
      <w:r w:rsidR="002174E6">
        <w:rPr>
          <w:rFonts w:hint="eastAsia"/>
        </w:rPr>
        <w:t>收敛模型，</w:t>
      </w:r>
      <w:r w:rsidR="00F53E13">
        <w:rPr>
          <w:rFonts w:hint="eastAsia"/>
        </w:rPr>
        <w:t>加速了模型训练速度。</w:t>
      </w:r>
      <w:r w:rsidR="002174E6">
        <w:rPr>
          <w:rFonts w:hint="eastAsia"/>
        </w:rPr>
        <w:t>在同样的训练时间里，可以使模型进行更多的迭代，测试效果得以优化。</w:t>
      </w:r>
    </w:p>
    <w:p w:rsidR="004A5C41" w:rsidRPr="00315CB7" w:rsidRDefault="00AD59E2" w:rsidP="004A5C41">
      <w:pPr>
        <w:pStyle w:val="af"/>
      </w:pPr>
      <w:r>
        <w:rPr>
          <w:rFonts w:hint="eastAsia"/>
        </w:rPr>
        <w:t>深度学习是机器学习里边最简单的一个小分支，</w:t>
      </w:r>
      <w:r w:rsidR="008B7178">
        <w:rPr>
          <w:rFonts w:hint="eastAsia"/>
        </w:rPr>
        <w:t>它的泛化性很好，</w:t>
      </w:r>
      <w:r w:rsidR="0070467F" w:rsidRPr="0070467F">
        <w:rPr>
          <w:rFonts w:hint="eastAsia"/>
        </w:rPr>
        <w:t>暂且可以把它当成一个黑盒来用，慢慢感受深度网络的“性格与能力”。深度学习的能力还是有限的，也需要大量的算力来实现它，花销很大，</w:t>
      </w:r>
      <w:r w:rsidR="00D86966">
        <w:rPr>
          <w:rFonts w:hint="eastAsia"/>
        </w:rPr>
        <w:t>有必要</w:t>
      </w:r>
      <w:r w:rsidR="0070467F" w:rsidRPr="0070467F">
        <w:rPr>
          <w:rFonts w:hint="eastAsia"/>
        </w:rPr>
        <w:t>继续学习更深一点的机器学习。机器学习的方向很多种，比如增强学习，深度学</w:t>
      </w:r>
      <w:r w:rsidR="002532F0">
        <w:rPr>
          <w:rFonts w:hint="eastAsia"/>
        </w:rPr>
        <w:t>习等等，它需要高等数学作为基础，对概率论、微积分等要求很高。</w:t>
      </w:r>
      <w:r w:rsidR="0070467F" w:rsidRPr="0070467F">
        <w:rPr>
          <w:rFonts w:hint="eastAsia"/>
        </w:rPr>
        <w:t>即使将来离开母校也</w:t>
      </w:r>
      <w:r w:rsidR="00D86966">
        <w:rPr>
          <w:rFonts w:hint="eastAsia"/>
        </w:rPr>
        <w:t>要</w:t>
      </w:r>
      <w:r w:rsidR="0070467F" w:rsidRPr="0070467F">
        <w:rPr>
          <w:rFonts w:hint="eastAsia"/>
        </w:rPr>
        <w:t>继续保持学习状态，对将来的技术之旅报以热忱的心态。</w:t>
      </w:r>
    </w:p>
    <w:p w:rsidR="004A5C41" w:rsidRDefault="004A5C41" w:rsidP="004A5C41">
      <w:pPr>
        <w:pStyle w:val="a9"/>
        <w:spacing w:before="240"/>
      </w:pPr>
      <w:bookmarkStart w:id="221" w:name="_Toc513081746"/>
      <w:r>
        <w:rPr>
          <w:rFonts w:hint="eastAsia"/>
        </w:rPr>
        <w:lastRenderedPageBreak/>
        <w:t>参考文献</w:t>
      </w:r>
      <w:bookmarkStart w:id="222" w:name="_Ref316152046"/>
      <w:bookmarkEnd w:id="221"/>
    </w:p>
    <w:p w:rsidR="00F14358" w:rsidRDefault="00F14358" w:rsidP="00F14358">
      <w:pPr>
        <w:pStyle w:val="a1"/>
      </w:pPr>
      <w:r w:rsidRPr="00F14358">
        <w:rPr>
          <w:rFonts w:hint="eastAsia"/>
        </w:rPr>
        <w:t>Joseph Redmon, Santosh Divvala, Ross Girshick, Ali Farhadi.You Only Look Once:Unified, Real-Time Object Detection[D].arXiv:1506.02640v5 ,2016,1～10</w:t>
      </w:r>
    </w:p>
    <w:p w:rsidR="00BC18C9" w:rsidRPr="006D2FB8" w:rsidRDefault="00BC18C9" w:rsidP="00BC18C9">
      <w:pPr>
        <w:pStyle w:val="a1"/>
      </w:pPr>
      <w:r w:rsidRPr="006D2FB8">
        <w:t>S. Bell, C.L.</w:t>
      </w:r>
      <w:r>
        <w:rPr>
          <w:rFonts w:hint="eastAsia"/>
        </w:rPr>
        <w:t xml:space="preserve"> </w:t>
      </w:r>
      <w:r w:rsidRPr="006D2FB8">
        <w:t>Zitnick, K.</w:t>
      </w:r>
      <w:r>
        <w:rPr>
          <w:rFonts w:hint="eastAsia"/>
        </w:rPr>
        <w:t xml:space="preserve"> </w:t>
      </w:r>
      <w:r w:rsidRPr="006D2FB8">
        <w:t>Bala, and R. Girshick. Inside-outside net:Detecting objects in context with skip</w:t>
      </w:r>
      <w:r>
        <w:rPr>
          <w:rFonts w:hint="eastAsia"/>
        </w:rPr>
        <w:t xml:space="preserve"> </w:t>
      </w:r>
      <w:r w:rsidRPr="006D2FB8">
        <w:t>pooling and recurrent neural networks</w:t>
      </w:r>
      <w:r>
        <w:rPr>
          <w:rFonts w:hint="eastAsia"/>
        </w:rPr>
        <w:t>[D]</w:t>
      </w:r>
      <w:r w:rsidRPr="006D2FB8">
        <w:t>.</w:t>
      </w:r>
      <w:r>
        <w:rPr>
          <w:rFonts w:hint="eastAsia"/>
        </w:rPr>
        <w:t xml:space="preserve"> </w:t>
      </w:r>
      <w:r w:rsidRPr="006D2FB8">
        <w:t>arXiv preprint</w:t>
      </w:r>
      <w:r>
        <w:rPr>
          <w:rFonts w:hint="eastAsia"/>
        </w:rPr>
        <w:t xml:space="preserve"> </w:t>
      </w:r>
      <w:r w:rsidRPr="006D2FB8">
        <w:t>arXiv:1512.04143, 2015.</w:t>
      </w:r>
      <w:r>
        <w:rPr>
          <w:rFonts w:hint="eastAsia"/>
        </w:rPr>
        <w:t>1</w:t>
      </w:r>
      <w:r w:rsidRPr="0063587C">
        <w:rPr>
          <w:rFonts w:hint="eastAsia"/>
        </w:rPr>
        <w:t>～</w:t>
      </w:r>
      <w:r>
        <w:rPr>
          <w:rFonts w:hint="eastAsia"/>
        </w:rPr>
        <w:t>6</w:t>
      </w:r>
    </w:p>
    <w:p w:rsidR="00BC18C9" w:rsidRDefault="00BC18C9" w:rsidP="00BC18C9">
      <w:pPr>
        <w:pStyle w:val="a1"/>
      </w:pPr>
      <w:r w:rsidRPr="00AC41E0">
        <w:t>S. Ioffe and C. Szegedy.  Batch normalization: Accelerating</w:t>
      </w:r>
      <w:r>
        <w:rPr>
          <w:rFonts w:hint="eastAsia"/>
        </w:rPr>
        <w:t xml:space="preserve"> </w:t>
      </w:r>
      <w:r w:rsidRPr="00AC41E0">
        <w:t>deep  network  training  by  reducing  internal  covariate  shift</w:t>
      </w:r>
      <w:r>
        <w:rPr>
          <w:rFonts w:hint="eastAsia"/>
        </w:rPr>
        <w:t>[D]</w:t>
      </w:r>
      <w:r w:rsidRPr="00AC41E0">
        <w:t>.</w:t>
      </w:r>
      <w:r>
        <w:rPr>
          <w:rFonts w:hint="eastAsia"/>
        </w:rPr>
        <w:t xml:space="preserve"> </w:t>
      </w:r>
      <w:r w:rsidRPr="00AC41E0">
        <w:t>arXiv preprint arXiv:1502.03167, 2015.</w:t>
      </w:r>
      <w:r>
        <w:rPr>
          <w:rFonts w:hint="eastAsia"/>
        </w:rPr>
        <w:t>2</w:t>
      </w:r>
      <w:r w:rsidRPr="003870DF">
        <w:rPr>
          <w:rFonts w:hint="eastAsia"/>
        </w:rPr>
        <w:t>～</w:t>
      </w:r>
      <w:r>
        <w:rPr>
          <w:rFonts w:hint="eastAsia"/>
        </w:rPr>
        <w:t>5</w:t>
      </w:r>
    </w:p>
    <w:p w:rsidR="00BC18C9" w:rsidRPr="006F7F76" w:rsidRDefault="00BC18C9" w:rsidP="00BC18C9">
      <w:pPr>
        <w:pStyle w:val="a1"/>
      </w:pPr>
      <w:r w:rsidRPr="006F7F76">
        <w:t xml:space="preserve">K. He, X. Zhang, S. Ren, </w:t>
      </w:r>
      <w:r>
        <w:t>and J. Sun. Deep residual learn</w:t>
      </w:r>
      <w:r w:rsidRPr="006F7F76">
        <w:t>ing for image recognition</w:t>
      </w:r>
      <w:r>
        <w:rPr>
          <w:rFonts w:hint="eastAsia"/>
        </w:rPr>
        <w:t>[D]</w:t>
      </w:r>
      <w:r w:rsidRPr="006F7F76">
        <w:t>.</w:t>
      </w:r>
      <w:r>
        <w:rPr>
          <w:rFonts w:hint="eastAsia"/>
        </w:rPr>
        <w:t xml:space="preserve"> </w:t>
      </w:r>
      <w:r w:rsidRPr="006F7F76">
        <w:t>arXiv preprint arXiv:1512.03385,2015. 2</w:t>
      </w:r>
      <w:r w:rsidRPr="006F7F76">
        <w:rPr>
          <w:rFonts w:hint="eastAsia"/>
        </w:rPr>
        <w:t>～</w:t>
      </w:r>
      <w:r w:rsidRPr="006F7F76">
        <w:t>5</w:t>
      </w:r>
    </w:p>
    <w:p w:rsidR="00BC18C9" w:rsidRPr="00EB53A3" w:rsidRDefault="00BC18C9" w:rsidP="00BC18C9">
      <w:pPr>
        <w:pStyle w:val="a1"/>
      </w:pPr>
      <w:r w:rsidRPr="00EB53A3">
        <w:t>K. L</w:t>
      </w:r>
      <w:r>
        <w:t>enc and A. Vedaldi. R-cnn minus</w:t>
      </w:r>
      <w:r w:rsidRPr="00EB53A3">
        <w:t>r</w:t>
      </w:r>
      <w:r>
        <w:rPr>
          <w:rFonts w:hint="eastAsia"/>
        </w:rPr>
        <w:t>[D]</w:t>
      </w:r>
      <w:r w:rsidRPr="00EB53A3">
        <w:t>.arXiv preprint</w:t>
      </w:r>
      <w:r>
        <w:rPr>
          <w:rFonts w:hint="eastAsia"/>
        </w:rPr>
        <w:t xml:space="preserve"> </w:t>
      </w:r>
      <w:r w:rsidRPr="00EB53A3">
        <w:t>arXiv:1506.06981, 2015. 5</w:t>
      </w:r>
      <w:r w:rsidRPr="00EB53A3">
        <w:rPr>
          <w:rFonts w:hint="eastAsia"/>
        </w:rPr>
        <w:t>～</w:t>
      </w:r>
      <w:r w:rsidRPr="00EB53A3">
        <w:t>6</w:t>
      </w:r>
    </w:p>
    <w:p w:rsidR="00BC18C9" w:rsidRPr="00DA6611" w:rsidRDefault="00BC18C9" w:rsidP="00BC18C9">
      <w:pPr>
        <w:pStyle w:val="a1"/>
      </w:pPr>
      <w:r w:rsidRPr="00DA6611">
        <w:t>S. Ren, K. He, R. Girshic</w:t>
      </w:r>
      <w:r>
        <w:t>k, and J. Sun. Faster r-cnn: To</w:t>
      </w:r>
      <w:r w:rsidRPr="00DA6611">
        <w:t>wards real-time object det</w:t>
      </w:r>
      <w:r>
        <w:t>ection with region proposal net</w:t>
      </w:r>
      <w:r w:rsidRPr="00DA6611">
        <w:t>works</w:t>
      </w:r>
      <w:r>
        <w:rPr>
          <w:rFonts w:hint="eastAsia"/>
        </w:rPr>
        <w:t>[D]</w:t>
      </w:r>
      <w:r w:rsidRPr="00DA6611">
        <w:t xml:space="preserve">.arXiv preprint </w:t>
      </w:r>
      <w:r>
        <w:rPr>
          <w:rFonts w:hint="eastAsia"/>
        </w:rPr>
        <w:t>a</w:t>
      </w:r>
      <w:r w:rsidRPr="00DA6611">
        <w:t>rXiv:1506.01497, 2015. 5</w:t>
      </w:r>
      <w:r w:rsidRPr="00DA6611">
        <w:rPr>
          <w:rFonts w:hint="eastAsia"/>
        </w:rPr>
        <w:t>～</w:t>
      </w:r>
      <w:r w:rsidRPr="00DA6611">
        <w:t>7</w:t>
      </w:r>
    </w:p>
    <w:p w:rsidR="00BC18C9" w:rsidRDefault="00BC18C9" w:rsidP="00BC18C9">
      <w:pPr>
        <w:pStyle w:val="a1"/>
      </w:pPr>
      <w:r w:rsidRPr="005F350B">
        <w:t>H.  Cai,   Q.  Wu,   T.  Corradi,   and  P.  Hall.</w:t>
      </w:r>
      <w:r>
        <w:t>The  cross</w:t>
      </w:r>
      <w:r>
        <w:rPr>
          <w:rFonts w:hint="eastAsia"/>
        </w:rPr>
        <w:t>-d</w:t>
      </w:r>
      <w:r w:rsidRPr="005F350B">
        <w:t>epiction problem:  Compu</w:t>
      </w:r>
      <w:r>
        <w:t>ter vision algorithms for recog</w:t>
      </w:r>
      <w:r w:rsidRPr="005F350B">
        <w:t>nising objects in artwork and in photographs</w:t>
      </w:r>
      <w:r>
        <w:rPr>
          <w:rFonts w:hint="eastAsia"/>
        </w:rPr>
        <w:t>[D]</w:t>
      </w:r>
      <w:r w:rsidRPr="005F350B">
        <w:t>.</w:t>
      </w:r>
      <w:r>
        <w:rPr>
          <w:rFonts w:hint="eastAsia"/>
        </w:rPr>
        <w:t xml:space="preserve"> </w:t>
      </w:r>
      <w:r w:rsidRPr="005F350B">
        <w:t>arXiv preprintarXiv:1505.00110, 2015. 7</w:t>
      </w:r>
    </w:p>
    <w:p w:rsidR="00BC18C9" w:rsidRDefault="00BC18C9" w:rsidP="00BC18C9">
      <w:pPr>
        <w:pStyle w:val="a1"/>
      </w:pPr>
      <w:r w:rsidRPr="00890B30">
        <w:t>J. Yan, Z. Lei, L. Wen, and S. Z. Li.  The fastest deformable</w:t>
      </w:r>
      <w:r>
        <w:rPr>
          <w:rFonts w:hint="eastAsia"/>
        </w:rPr>
        <w:t xml:space="preserve"> </w:t>
      </w:r>
      <w:r w:rsidRPr="00890B30">
        <w:t>part model for object detection</w:t>
      </w:r>
      <w:r>
        <w:rPr>
          <w:rFonts w:hint="eastAsia"/>
        </w:rPr>
        <w:t>[D]</w:t>
      </w:r>
      <w:r w:rsidRPr="00890B30">
        <w:t>. In</w:t>
      </w:r>
      <w:r>
        <w:rPr>
          <w:rFonts w:hint="eastAsia"/>
        </w:rPr>
        <w:t xml:space="preserve"> </w:t>
      </w:r>
      <w:r w:rsidRPr="00890B30">
        <w:t>Computer Vis</w:t>
      </w:r>
      <w:r>
        <w:t>ion and Pat</w:t>
      </w:r>
      <w:r w:rsidRPr="00890B30">
        <w:t>tern Recognition (CVPR), 2014 IEEE Conference on, pages2497</w:t>
      </w:r>
      <w:r w:rsidRPr="00890B30">
        <w:t>–</w:t>
      </w:r>
      <w:r>
        <w:t>2504. IEEE, 2014. 5</w:t>
      </w:r>
      <w:r w:rsidRPr="00890B30">
        <w:rPr>
          <w:rFonts w:hint="eastAsia"/>
        </w:rPr>
        <w:t>～</w:t>
      </w:r>
      <w:r w:rsidRPr="00890B30">
        <w:t>6</w:t>
      </w:r>
    </w:p>
    <w:p w:rsidR="00BC18C9" w:rsidRPr="00F14358" w:rsidRDefault="00BC18C9" w:rsidP="00BC18C9">
      <w:pPr>
        <w:pStyle w:val="a1"/>
      </w:pPr>
      <w:r w:rsidRPr="004C490E">
        <w:t>J. Redmon and A. Angelova. Real-time grasp detection using</w:t>
      </w:r>
      <w:r>
        <w:rPr>
          <w:rFonts w:hint="eastAsia"/>
        </w:rPr>
        <w:t xml:space="preserve"> </w:t>
      </w:r>
      <w:r w:rsidRPr="004C490E">
        <w:t>convolutional neural networks</w:t>
      </w:r>
      <w:r>
        <w:rPr>
          <w:rFonts w:hint="eastAsia"/>
        </w:rPr>
        <w:t>[D]</w:t>
      </w:r>
      <w:r w:rsidRPr="004C490E">
        <w:t>.CoRR, abs/1412.3128, 2014.5</w:t>
      </w:r>
    </w:p>
    <w:p w:rsidR="00F14358" w:rsidRPr="00F14358" w:rsidRDefault="00F14358" w:rsidP="00F14358">
      <w:pPr>
        <w:pStyle w:val="a1"/>
      </w:pPr>
      <w:r w:rsidRPr="00F14358">
        <w:rPr>
          <w:rFonts w:hint="eastAsia"/>
        </w:rPr>
        <w:t>Joseph Redmon, Ali Farhadi.YOLO9000:Better, Faster, Stronger[D]. arXiv:1612.08242v1.2016,1～9</w:t>
      </w:r>
    </w:p>
    <w:p w:rsidR="00F14358" w:rsidRPr="00F14358" w:rsidRDefault="00F14358" w:rsidP="00F14358">
      <w:pPr>
        <w:pStyle w:val="a1"/>
      </w:pPr>
      <w:r w:rsidRPr="00F14358">
        <w:rPr>
          <w:rFonts w:hint="eastAsia"/>
        </w:rPr>
        <w:t>lan Goodfellow,Yoshua Bengio,Aaron Courville.DEEP LEARNING[M].第一版.人民邮电出版社.2017年8月.201～226</w:t>
      </w:r>
    </w:p>
    <w:p w:rsidR="00F14358" w:rsidRPr="00F14358" w:rsidRDefault="00F14358" w:rsidP="00F14358">
      <w:pPr>
        <w:pStyle w:val="a1"/>
      </w:pPr>
      <w:r w:rsidRPr="00F14358">
        <w:rPr>
          <w:rFonts w:hint="eastAsia"/>
        </w:rPr>
        <w:t>周志华.机器学习[M].第一版.清华大学出版社.2016年1月.97～246</w:t>
      </w:r>
    </w:p>
    <w:p w:rsidR="00F14358" w:rsidRPr="00F14358" w:rsidRDefault="00F14358" w:rsidP="00F14358">
      <w:pPr>
        <w:pStyle w:val="a1"/>
      </w:pPr>
      <w:r w:rsidRPr="00F14358">
        <w:rPr>
          <w:rFonts w:hint="eastAsia"/>
        </w:rPr>
        <w:t>李航.统计学习方法[M].第一版.清华大学出版社.2012年3月.1～53</w:t>
      </w:r>
    </w:p>
    <w:p w:rsidR="00F14358" w:rsidRPr="00F14358" w:rsidRDefault="00F14358" w:rsidP="00F14358">
      <w:pPr>
        <w:pStyle w:val="a1"/>
      </w:pPr>
      <w:r w:rsidRPr="00F14358">
        <w:rPr>
          <w:rFonts w:hint="eastAsia"/>
        </w:rPr>
        <w:t>J. Dong, Q. Chen, S. Yan, and A. Yuille. Towards unified object detection and semantic segmentation. In Computer Vision–ECCV 2014, 2014.7 299～314</w:t>
      </w:r>
    </w:p>
    <w:p w:rsidR="00F14358" w:rsidRPr="00F14358" w:rsidRDefault="00F14358" w:rsidP="00F14358">
      <w:pPr>
        <w:pStyle w:val="a1"/>
      </w:pPr>
      <w:r w:rsidRPr="00F14358">
        <w:rPr>
          <w:rFonts w:hint="eastAsia"/>
        </w:rPr>
        <w:t>K. Lenc and A. Vedaldi. R-cnn minus r.arXiv preprint arXiv:1506.06981, 2015. 5, 6</w:t>
      </w:r>
    </w:p>
    <w:p w:rsidR="00F14358" w:rsidRPr="00F14358" w:rsidRDefault="00F14358" w:rsidP="00F14358">
      <w:pPr>
        <w:pStyle w:val="a1"/>
      </w:pPr>
      <w:r w:rsidRPr="00F14358">
        <w:rPr>
          <w:rFonts w:hint="eastAsia"/>
        </w:rPr>
        <w:t>C. Szegedy, S. Ioffe, and V. Vanhoucke.Inception-v4,inception-resnet and the impact of residual connections on learning.CoRR, abs/1602.07261, 2016. 2</w:t>
      </w:r>
    </w:p>
    <w:p w:rsidR="00F14358" w:rsidRPr="00F14358" w:rsidRDefault="00F14358" w:rsidP="00F14358">
      <w:pPr>
        <w:pStyle w:val="a1"/>
      </w:pPr>
      <w:r w:rsidRPr="00F14358">
        <w:rPr>
          <w:rFonts w:hint="eastAsia"/>
        </w:rPr>
        <w:t>谢剑斌等.视觉机器学习20讲[M].第一版.清华大学出版社.2015年6月.59～164</w:t>
      </w:r>
    </w:p>
    <w:p w:rsidR="00F14358" w:rsidRPr="00F14358" w:rsidRDefault="00F14358" w:rsidP="00F14358">
      <w:pPr>
        <w:pStyle w:val="a1"/>
      </w:pPr>
      <w:r w:rsidRPr="00F14358">
        <w:rPr>
          <w:rFonts w:hint="eastAsia"/>
        </w:rPr>
        <w:t>A. Krizhevsky, I. Sutskever, and G. E. Hinton. Imagenet classification with deep convolutional neural networks. In Advances in neural information processing systems,2012. 2 1097～1105</w:t>
      </w:r>
    </w:p>
    <w:p w:rsidR="00F14358" w:rsidRPr="00F14358" w:rsidRDefault="00F14358" w:rsidP="00F14358">
      <w:pPr>
        <w:pStyle w:val="a1"/>
      </w:pPr>
      <w:r w:rsidRPr="00F14358">
        <w:rPr>
          <w:rFonts w:hint="eastAsia"/>
        </w:rPr>
        <w:t xml:space="preserve">O. Russakovsky, J. Deng, H. Su, J. Krause, S. Satheesh,S. Ma, Z. Huang, A. Karpathy, A. Khosla, M. Bernstein,A. C. Berg, and L. Fei-Fei. ImageNet Large Scale Visual </w:t>
      </w:r>
      <w:r w:rsidRPr="00F14358">
        <w:rPr>
          <w:rFonts w:hint="eastAsia"/>
        </w:rPr>
        <w:lastRenderedPageBreak/>
        <w:t>Recognition Challenge.International Journal of Computer Vision (IJCV), 2015. 3</w:t>
      </w:r>
    </w:p>
    <w:p w:rsidR="004A5C41" w:rsidRDefault="00F14358" w:rsidP="00787127">
      <w:pPr>
        <w:pStyle w:val="a1"/>
      </w:pPr>
      <w:r w:rsidRPr="00F14358">
        <w:rPr>
          <w:rFonts w:hint="eastAsia"/>
        </w:rPr>
        <w:t xml:space="preserve"> Simonyan and A. Zisserman. Very deep convolutional networks for large-scale image recognition[D].arXiv preprint arXiv:1409.1556, 2014. 2～5</w:t>
      </w:r>
    </w:p>
    <w:p w:rsidR="000B5661" w:rsidRDefault="000B5661" w:rsidP="000B5661">
      <w:pPr>
        <w:pStyle w:val="a1"/>
      </w:pPr>
      <w:r w:rsidRPr="000B5661">
        <w:t>B. Thomee, D. A. Shamma, G. Friedland, B. Elizalde, K. Ni,</w:t>
      </w:r>
      <w:r>
        <w:t>D.Poland, D.</w:t>
      </w:r>
      <w:r w:rsidRPr="000B5661">
        <w:t>Borth, and  L.-J. Li. Yfcc100m: The new</w:t>
      </w:r>
      <w:r>
        <w:rPr>
          <w:rFonts w:hint="eastAsia"/>
        </w:rPr>
        <w:t xml:space="preserve"> </w:t>
      </w:r>
      <w:r w:rsidRPr="000B5661">
        <w:t xml:space="preserve">data in multimedia </w:t>
      </w:r>
      <w:r>
        <w:t>r</w:t>
      </w:r>
      <w:r w:rsidRPr="000B5661">
        <w:t>esearch</w:t>
      </w:r>
      <w:r w:rsidR="001A6CE7" w:rsidRPr="001A6CE7">
        <w:rPr>
          <w:rFonts w:hint="eastAsia"/>
        </w:rPr>
        <w:t>[D]</w:t>
      </w:r>
      <w:r w:rsidRPr="000B5661">
        <w:t>.</w:t>
      </w:r>
      <w:r>
        <w:rPr>
          <w:rFonts w:hint="eastAsia"/>
        </w:rPr>
        <w:t xml:space="preserve"> </w:t>
      </w:r>
      <w:r w:rsidRPr="000B5661">
        <w:t>Communications of the ACM,59(2):64</w:t>
      </w:r>
      <w:r w:rsidRPr="000B5661">
        <w:t>–</w:t>
      </w:r>
      <w:r w:rsidRPr="000B5661">
        <w:t>73, 2016.</w:t>
      </w:r>
      <w:r w:rsidR="0063587C">
        <w:rPr>
          <w:rFonts w:hint="eastAsia"/>
        </w:rPr>
        <w:t>1</w:t>
      </w:r>
    </w:p>
    <w:p w:rsidR="004A5C41" w:rsidRDefault="004A5C41" w:rsidP="00BB0864">
      <w:pPr>
        <w:pStyle w:val="ac"/>
        <w:spacing w:before="240"/>
      </w:pPr>
      <w:bookmarkStart w:id="223" w:name="_Toc513081747"/>
      <w:bookmarkEnd w:id="222"/>
      <w:r>
        <w:rPr>
          <w:rFonts w:hint="eastAsia"/>
        </w:rPr>
        <w:lastRenderedPageBreak/>
        <w:t>附录</w:t>
      </w:r>
      <w:bookmarkEnd w:id="223"/>
    </w:p>
    <w:p w:rsidR="00BB0864" w:rsidRDefault="00FF66A3" w:rsidP="00BB0864">
      <w:pPr>
        <w:pStyle w:val="ad"/>
        <w:ind w:firstLineChars="0" w:firstLine="0"/>
      </w:pPr>
      <w:r>
        <w:pict>
          <v:shape id="_x0000_i1038" type="#_x0000_t75" style="width:453.05pt;height:618.8pt">
            <v:imagedata r:id="rId38" o:title="扫描"/>
          </v:shape>
        </w:pict>
      </w:r>
    </w:p>
    <w:p w:rsidR="000913FA" w:rsidRDefault="00620C96" w:rsidP="00F86C51">
      <w:pPr>
        <w:pStyle w:val="ad"/>
        <w:ind w:firstLine="420"/>
      </w:pPr>
      <w:r w:rsidRPr="00620C96">
        <w:t>参数w的梯度</w:t>
      </w:r>
      <w:r>
        <w:t>推导过程</w:t>
      </w:r>
      <w:r>
        <w:rPr>
          <w:rFonts w:hint="eastAsia"/>
        </w:rPr>
        <w:t>，</w:t>
      </w:r>
      <w:r w:rsidR="000913FA" w:rsidRPr="000913FA">
        <w:t>其中，x表示样本，n表示样本的总数</w:t>
      </w:r>
      <w:r>
        <w:rPr>
          <w:rFonts w:hint="eastAsia"/>
        </w:rPr>
        <w:t>。</w:t>
      </w:r>
    </w:p>
    <w:p w:rsidR="00BB0864" w:rsidRDefault="00FF66A3" w:rsidP="00BB0864">
      <w:pPr>
        <w:pStyle w:val="ad"/>
        <w:ind w:firstLineChars="0" w:firstLine="0"/>
      </w:pPr>
      <w:r>
        <w:lastRenderedPageBreak/>
        <w:pict>
          <v:shape id="_x0000_i1039" type="#_x0000_t75" style="width:453.05pt;height:640.55pt">
            <v:imagedata r:id="rId39" o:title="扫描0001"/>
          </v:shape>
        </w:pict>
      </w:r>
    </w:p>
    <w:p w:rsidR="003916D2" w:rsidRPr="00BB0864" w:rsidRDefault="003916D2" w:rsidP="0033273A">
      <w:pPr>
        <w:pStyle w:val="ad"/>
        <w:ind w:firstLine="420"/>
      </w:pPr>
      <w:r>
        <w:t>S</w:t>
      </w:r>
      <w:r>
        <w:rPr>
          <w:rFonts w:hint="eastAsia"/>
        </w:rPr>
        <w:t>igmoid函数的导函数推导过程</w:t>
      </w:r>
    </w:p>
    <w:p w:rsidR="004A5C41" w:rsidRDefault="004A5C41" w:rsidP="004A5C41">
      <w:pPr>
        <w:pStyle w:val="aff2"/>
        <w:spacing w:before="240"/>
      </w:pPr>
      <w:bookmarkStart w:id="224" w:name="_Toc513081748"/>
      <w:r w:rsidRPr="001527A0">
        <w:rPr>
          <w:rFonts w:hint="eastAsia"/>
        </w:rPr>
        <w:lastRenderedPageBreak/>
        <w:t>致谢</w:t>
      </w:r>
      <w:bookmarkEnd w:id="224"/>
    </w:p>
    <w:p w:rsidR="00846D43" w:rsidRDefault="00081620" w:rsidP="00BB0864">
      <w:pPr>
        <w:pStyle w:val="aff3"/>
        <w:ind w:firstLine="420"/>
      </w:pPr>
      <w:r>
        <w:rPr>
          <w:rFonts w:hint="eastAsia"/>
        </w:rPr>
        <w:t>首先要感谢的是我的论文指导老师，南阳理工学院软件学院的靳冰老师，靳冰老师</w:t>
      </w:r>
      <w:r w:rsidRPr="00081620">
        <w:rPr>
          <w:rFonts w:hint="eastAsia"/>
        </w:rPr>
        <w:t>在论文的写作中</w:t>
      </w:r>
      <w:r>
        <w:rPr>
          <w:rFonts w:hint="eastAsia"/>
        </w:rPr>
        <w:t>投入了很多</w:t>
      </w:r>
      <w:r w:rsidRPr="00081620">
        <w:rPr>
          <w:rFonts w:hint="eastAsia"/>
        </w:rPr>
        <w:t>精力</w:t>
      </w:r>
      <w:r>
        <w:rPr>
          <w:rFonts w:hint="eastAsia"/>
        </w:rPr>
        <w:t>和</w:t>
      </w:r>
      <w:r w:rsidRPr="00081620">
        <w:rPr>
          <w:rFonts w:hint="eastAsia"/>
        </w:rPr>
        <w:t>心血</w:t>
      </w:r>
      <w:r>
        <w:rPr>
          <w:rFonts w:hint="eastAsia"/>
        </w:rPr>
        <w:t>，对我的论文研究方向做了指导性的推荐和建议，及时的对我遇到的困惑予以悉心的点播，并且提出了许多关键的</w:t>
      </w:r>
      <w:r w:rsidR="005B2634">
        <w:rPr>
          <w:rFonts w:hint="eastAsia"/>
        </w:rPr>
        <w:t>修改</w:t>
      </w:r>
      <w:r>
        <w:rPr>
          <w:rFonts w:hint="eastAsia"/>
        </w:rPr>
        <w:t>建议</w:t>
      </w:r>
      <w:r w:rsidR="0056255A">
        <w:rPr>
          <w:rFonts w:hint="eastAsia"/>
        </w:rPr>
        <w:t>，在他的帮助下我的毕设论文质量有个质的飞跃</w:t>
      </w:r>
      <w:r>
        <w:rPr>
          <w:rFonts w:hint="eastAsia"/>
        </w:rPr>
        <w:t>。在这里，我对靳冰老师</w:t>
      </w:r>
      <w:r w:rsidR="00343428">
        <w:rPr>
          <w:rFonts w:hint="eastAsia"/>
        </w:rPr>
        <w:t>对我的关怀和鼓励</w:t>
      </w:r>
      <w:r>
        <w:rPr>
          <w:rFonts w:hint="eastAsia"/>
        </w:rPr>
        <w:t>表示</w:t>
      </w:r>
      <w:r w:rsidR="00343428">
        <w:rPr>
          <w:rFonts w:hint="eastAsia"/>
        </w:rPr>
        <w:t>诚挚的感谢。</w:t>
      </w:r>
    </w:p>
    <w:p w:rsidR="00622A60" w:rsidRDefault="00343428" w:rsidP="00BB0864">
      <w:pPr>
        <w:pStyle w:val="aff3"/>
        <w:ind w:firstLine="420"/>
      </w:pPr>
      <w:r>
        <w:rPr>
          <w:rFonts w:hint="eastAsia"/>
        </w:rPr>
        <w:t>同时还要感谢南阳理工学院所有软件工程授课的老师们，您将软件工程的课程深入浅出的传授给我，</w:t>
      </w:r>
      <w:r w:rsidRPr="00343428">
        <w:rPr>
          <w:rFonts w:hint="eastAsia"/>
        </w:rPr>
        <w:t>夯实</w:t>
      </w:r>
      <w:r>
        <w:rPr>
          <w:rFonts w:hint="eastAsia"/>
        </w:rPr>
        <w:t>了我的软件工程基础。感谢软件学院的所有同学们，大家在一起互相督促共同进步，</w:t>
      </w:r>
      <w:r w:rsidRPr="00343428">
        <w:rPr>
          <w:rFonts w:hint="eastAsia"/>
        </w:rPr>
        <w:t>共同探讨毕业设计的困难与解决方案</w:t>
      </w:r>
      <w:r>
        <w:rPr>
          <w:rFonts w:hint="eastAsia"/>
        </w:rPr>
        <w:t>，共同度过了一个充实的大学生活。</w:t>
      </w:r>
    </w:p>
    <w:p w:rsidR="0011756B" w:rsidRDefault="00C244EE" w:rsidP="00E66596">
      <w:pPr>
        <w:pStyle w:val="aff3"/>
        <w:ind w:firstLine="420"/>
      </w:pPr>
      <w:r>
        <w:rPr>
          <w:rFonts w:hint="eastAsia"/>
        </w:rPr>
        <w:t>此外，我还要感谢</w:t>
      </w:r>
      <w:r w:rsidR="00BB0864" w:rsidRPr="00BB0864">
        <w:rPr>
          <w:rFonts w:hint="eastAsia"/>
        </w:rPr>
        <w:t>上海品奇数码科技有限公司的CEO陆飞的大力支持。陆飞是</w:t>
      </w:r>
      <w:r>
        <w:rPr>
          <w:rFonts w:hint="eastAsia"/>
        </w:rPr>
        <w:t>我</w:t>
      </w:r>
      <w:r w:rsidR="00BB0864" w:rsidRPr="00BB0864">
        <w:rPr>
          <w:rFonts w:hint="eastAsia"/>
        </w:rPr>
        <w:t>实习公司的老板，更是一位技术大牛，</w:t>
      </w:r>
      <w:r w:rsidR="00BA7193">
        <w:rPr>
          <w:rFonts w:hint="eastAsia"/>
        </w:rPr>
        <w:t>非常支持我学习深度学习，</w:t>
      </w:r>
      <w:r w:rsidR="00BB0864" w:rsidRPr="00BB0864">
        <w:rPr>
          <w:rFonts w:hint="eastAsia"/>
        </w:rPr>
        <w:t>这让</w:t>
      </w:r>
      <w:r w:rsidR="00BA7193">
        <w:rPr>
          <w:rFonts w:hint="eastAsia"/>
        </w:rPr>
        <w:t>我</w:t>
      </w:r>
      <w:r w:rsidR="00BB0864" w:rsidRPr="00BB0864">
        <w:rPr>
          <w:rFonts w:hint="eastAsia"/>
        </w:rPr>
        <w:t>有机会接触到了YOLO,有了</w:t>
      </w:r>
      <w:r w:rsidR="003A3B79">
        <w:rPr>
          <w:rFonts w:hint="eastAsia"/>
        </w:rPr>
        <w:t>陆飞老板</w:t>
      </w:r>
      <w:r w:rsidR="00BB0864" w:rsidRPr="00BB0864">
        <w:rPr>
          <w:rFonts w:hint="eastAsia"/>
        </w:rPr>
        <w:t>的帮助</w:t>
      </w:r>
      <w:r w:rsidR="00BA7193">
        <w:rPr>
          <w:rFonts w:hint="eastAsia"/>
        </w:rPr>
        <w:t>我</w:t>
      </w:r>
      <w:r w:rsidR="005A3AF9">
        <w:rPr>
          <w:rFonts w:hint="eastAsia"/>
        </w:rPr>
        <w:t>对人工智能行业有了</w:t>
      </w:r>
      <w:r w:rsidR="00BB0864" w:rsidRPr="00BB0864">
        <w:rPr>
          <w:rFonts w:hint="eastAsia"/>
        </w:rPr>
        <w:t>深入的了解，有机会做</w:t>
      </w:r>
      <w:r w:rsidR="00BA7193">
        <w:rPr>
          <w:rFonts w:hint="eastAsia"/>
        </w:rPr>
        <w:t>梦想中的工作</w:t>
      </w:r>
      <w:r w:rsidR="00BB0864" w:rsidRPr="00BB0864">
        <w:rPr>
          <w:rFonts w:hint="eastAsia"/>
        </w:rPr>
        <w:t>！</w:t>
      </w:r>
    </w:p>
    <w:p w:rsidR="00E66596" w:rsidRDefault="00AB28B9" w:rsidP="00E66596">
      <w:pPr>
        <w:pStyle w:val="aff3"/>
        <w:ind w:firstLine="420"/>
      </w:pPr>
      <w:r>
        <w:rPr>
          <w:rFonts w:hint="eastAsia"/>
        </w:rPr>
        <w:t>另外，</w:t>
      </w:r>
      <w:r w:rsidR="00E66596">
        <w:rPr>
          <w:rFonts w:hint="eastAsia"/>
        </w:rPr>
        <w:t>我要感谢我的父母，是他们不辞辛苦，全力以赴地支持我上大学，</w:t>
      </w:r>
      <w:r w:rsidR="00637572">
        <w:rPr>
          <w:rFonts w:hint="eastAsia"/>
        </w:rPr>
        <w:t>有了父母的支持与鼓励，我才得以顺利地完成论文的撰写。</w:t>
      </w:r>
    </w:p>
    <w:p w:rsidR="00AB28B9" w:rsidRPr="00E66596" w:rsidRDefault="00AB28B9" w:rsidP="00E66596">
      <w:pPr>
        <w:pStyle w:val="aff3"/>
        <w:ind w:firstLine="420"/>
      </w:pPr>
      <w:r w:rsidRPr="00AB28B9">
        <w:t>最后，</w:t>
      </w:r>
      <w:r>
        <w:t>感谢南阳理工学院的支持与创新</w:t>
      </w:r>
      <w:r>
        <w:rPr>
          <w:rFonts w:hint="eastAsia"/>
        </w:rPr>
        <w:t>，使得我们学生可以在异地答辩，这是一个壮举，</w:t>
      </w:r>
      <w:r w:rsidRPr="00AB28B9">
        <w:t>谢谢</w:t>
      </w:r>
      <w:r>
        <w:t>你们谢谢</w:t>
      </w:r>
      <w:r w:rsidRPr="00AB28B9">
        <w:t>论文评阅老师们的辛苦工作。</w:t>
      </w:r>
    </w:p>
    <w:sectPr w:rsidR="00AB28B9" w:rsidRPr="00E66596" w:rsidSect="0052657F">
      <w:footerReference w:type="default" r:id="rId40"/>
      <w:footnotePr>
        <w:numFmt w:val="decimalEnclosedCircleChinese"/>
        <w:numRestart w:val="eachPage"/>
      </w:footnotePr>
      <w:pgSz w:w="11906" w:h="16838" w:code="9"/>
      <w:pgMar w:top="1418" w:right="1418" w:bottom="1418" w:left="1418" w:header="1418" w:footer="1134" w:gutter="0"/>
      <w:pgNumType w:start="1" w:chapSep="emDash"/>
      <w:cols w:space="425"/>
      <w:formProt w:val="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77F2" w:rsidRDefault="001177F2">
      <w:r>
        <w:separator/>
      </w:r>
    </w:p>
  </w:endnote>
  <w:endnote w:type="continuationSeparator" w:id="0">
    <w:p w:rsidR="001177F2" w:rsidRDefault="001177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2B2" w:rsidRDefault="007352B2">
    <w:pPr>
      <w:pStyle w:val="af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2B2" w:rsidRPr="009F7878" w:rsidRDefault="007352B2" w:rsidP="00173CF9">
    <w:pPr>
      <w:pStyle w:val="afb"/>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2B2" w:rsidRDefault="007352B2">
    <w:pPr>
      <w:pStyle w:val="afb"/>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2B2" w:rsidRPr="009F7878" w:rsidRDefault="007352B2" w:rsidP="00173CF9">
    <w:pPr>
      <w:pStyle w:val="afb"/>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2B2" w:rsidRPr="009F7878" w:rsidRDefault="007352B2" w:rsidP="00173CF9">
    <w:pPr>
      <w:pStyle w:val="afb"/>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2B2" w:rsidRPr="009F7878" w:rsidRDefault="007352B2" w:rsidP="00173CF9">
    <w:pPr>
      <w:pStyle w:val="afb"/>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2B2" w:rsidRPr="0057059A" w:rsidRDefault="007352B2" w:rsidP="00173CF9">
    <w:pPr>
      <w:pStyle w:val="afb"/>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2B2" w:rsidRPr="0057059A" w:rsidRDefault="007352B2" w:rsidP="00173CF9">
    <w:pPr>
      <w:pStyle w:val="afb"/>
      <w:jc w:val="center"/>
    </w:pPr>
    <w:r>
      <w:rPr>
        <w:rStyle w:val="afc"/>
      </w:rPr>
      <w:fldChar w:fldCharType="begin"/>
    </w:r>
    <w:r>
      <w:rPr>
        <w:rStyle w:val="afc"/>
      </w:rPr>
      <w:instrText xml:space="preserve"> PAGE </w:instrText>
    </w:r>
    <w:r>
      <w:rPr>
        <w:rStyle w:val="afc"/>
      </w:rPr>
      <w:fldChar w:fldCharType="separate"/>
    </w:r>
    <w:r w:rsidR="00BC14BB">
      <w:rPr>
        <w:rStyle w:val="afc"/>
        <w:noProof/>
      </w:rPr>
      <w:t>28</w:t>
    </w:r>
    <w:r>
      <w:rPr>
        <w:rStyle w:val="afc"/>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77F2" w:rsidRDefault="001177F2">
      <w:r>
        <w:separator/>
      </w:r>
    </w:p>
  </w:footnote>
  <w:footnote w:type="continuationSeparator" w:id="0">
    <w:p w:rsidR="001177F2" w:rsidRDefault="001177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2B2" w:rsidRPr="007C18C4" w:rsidRDefault="007352B2" w:rsidP="00173CF9">
    <w:pPr>
      <w:pStyle w:val="afd"/>
    </w:pPr>
    <w:r>
      <w:rPr>
        <w:rFonts w:hint="eastAsia"/>
      </w:rPr>
      <w:t>人力资源管理的趋势与创新</w:t>
    </w:r>
  </w:p>
  <w:p w:rsidR="007352B2" w:rsidRPr="00E54B5F" w:rsidRDefault="007352B2" w:rsidP="00173CF9">
    <w:pPr>
      <w:pStyle w:val="afd"/>
      <w:pBdr>
        <w:bottom w:val="none" w:sz="0" w:space="0" w:color="auto"/>
      </w:pBdr>
      <w:tabs>
        <w:tab w:val="left" w:pos="3135"/>
        <w:tab w:val="center" w:pos="4535"/>
      </w:tabs>
      <w:jc w:val="left"/>
      <w:rPr>
        <w:sz w:val="21"/>
        <w:szCs w:val="21"/>
      </w:rPr>
    </w:pPr>
    <w:r w:rsidRPr="00E54B5F">
      <w:rPr>
        <w:sz w:val="21"/>
        <w:szCs w:val="21"/>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2B2" w:rsidRDefault="007352B2" w:rsidP="002D6FF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2B2" w:rsidRDefault="007352B2">
    <w:pPr>
      <w:pStyle w:val="af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2B2" w:rsidRPr="00B6541E" w:rsidRDefault="007352B2" w:rsidP="00173CF9"/>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2B2" w:rsidRPr="007C1074" w:rsidRDefault="007352B2" w:rsidP="00173CF9">
    <w:pPr>
      <w:pStyle w:val="afd"/>
    </w:pPr>
    <w:r>
      <w:rPr>
        <w:rFonts w:hint="eastAsia"/>
      </w:rPr>
      <w:t>基于</w:t>
    </w:r>
    <w:r>
      <w:rPr>
        <w:rFonts w:hint="eastAsia"/>
      </w:rPr>
      <w:t>YOLOv2</w:t>
    </w:r>
    <w:r>
      <w:rPr>
        <w:rFonts w:hint="eastAsia"/>
      </w:rPr>
      <w:t>的左右手识别优化研究与实现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5768EEC"/>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7D6C2E3E"/>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C5EC8E8C"/>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ADC4DDBC"/>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3DDC741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99E4525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873458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9422588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2C005094"/>
    <w:lvl w:ilvl="0">
      <w:start w:val="1"/>
      <w:numFmt w:val="decimal"/>
      <w:lvlText w:val="%1."/>
      <w:lvlJc w:val="left"/>
      <w:pPr>
        <w:tabs>
          <w:tab w:val="num" w:pos="360"/>
        </w:tabs>
        <w:ind w:left="360" w:hangingChars="200" w:hanging="360"/>
      </w:pPr>
    </w:lvl>
  </w:abstractNum>
  <w:abstractNum w:abstractNumId="9">
    <w:nsid w:val="FFFFFF89"/>
    <w:multiLevelType w:val="singleLevel"/>
    <w:tmpl w:val="6BCE4760"/>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A866BF0"/>
    <w:multiLevelType w:val="hybridMultilevel"/>
    <w:tmpl w:val="DF36C01C"/>
    <w:lvl w:ilvl="0" w:tplc="3EC2FC90">
      <w:start w:val="1"/>
      <w:numFmt w:val="none"/>
      <w:pStyle w:val="a"/>
      <w:lvlText w:val="%1Key words:"/>
      <w:lvlJc w:val="left"/>
      <w:pPr>
        <w:tabs>
          <w:tab w:val="num" w:pos="198"/>
        </w:tabs>
        <w:ind w:left="0" w:firstLine="200"/>
      </w:pPr>
      <w:rPr>
        <w:rFonts w:eastAsia="黑体" w:hint="eastAsia"/>
        <w:b/>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1">
    <w:nsid w:val="14FB1A67"/>
    <w:multiLevelType w:val="multilevel"/>
    <w:tmpl w:val="45E00064"/>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2">
    <w:nsid w:val="1635301D"/>
    <w:multiLevelType w:val="multilevel"/>
    <w:tmpl w:val="047ED4BA"/>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3">
    <w:nsid w:val="165D1BC4"/>
    <w:multiLevelType w:val="multilevel"/>
    <w:tmpl w:val="D260397E"/>
    <w:lvl w:ilvl="0">
      <w:start w:val="1"/>
      <w:numFmt w:val="decimal"/>
      <w:lvlText w:val="[%1]"/>
      <w:lvlJc w:val="left"/>
      <w:pPr>
        <w:tabs>
          <w:tab w:val="num" w:pos="454"/>
        </w:tabs>
        <w:ind w:left="454" w:hanging="454"/>
      </w:pPr>
      <w:rPr>
        <w:rFonts w:ascii="宋体" w:eastAsia="宋体" w:hAnsi="宋体" w:hint="eastAsia"/>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14">
    <w:nsid w:val="1EC647E1"/>
    <w:multiLevelType w:val="multilevel"/>
    <w:tmpl w:val="B2E0CF7A"/>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5">
    <w:nsid w:val="235C3FD9"/>
    <w:multiLevelType w:val="hybridMultilevel"/>
    <w:tmpl w:val="35462648"/>
    <w:lvl w:ilvl="0" w:tplc="0FFCA812">
      <w:start w:val="1"/>
      <w:numFmt w:val="none"/>
      <w:pStyle w:val="a0"/>
      <w:lvlText w:val="[关键词]"/>
      <w:lvlJc w:val="left"/>
      <w:pPr>
        <w:tabs>
          <w:tab w:val="num" w:pos="0"/>
        </w:tabs>
        <w:ind w:left="0" w:firstLine="0"/>
      </w:pPr>
      <w:rPr>
        <w:rFonts w:ascii="黑体" w:eastAsia="黑体" w:hint="eastAsia"/>
        <w:b w:val="0"/>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6">
    <w:nsid w:val="28D8165B"/>
    <w:multiLevelType w:val="multilevel"/>
    <w:tmpl w:val="B5589C58"/>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7">
    <w:nsid w:val="330C163B"/>
    <w:multiLevelType w:val="hybridMultilevel"/>
    <w:tmpl w:val="FFEA6EF6"/>
    <w:lvl w:ilvl="0" w:tplc="2B60916A">
      <w:start w:val="1"/>
      <w:numFmt w:val="decimal"/>
      <w:pStyle w:val="a1"/>
      <w:lvlText w:val="[%1]"/>
      <w:lvlJc w:val="left"/>
      <w:pPr>
        <w:tabs>
          <w:tab w:val="num" w:pos="454"/>
        </w:tabs>
        <w:ind w:left="454" w:hanging="45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348918F1"/>
    <w:multiLevelType w:val="multilevel"/>
    <w:tmpl w:val="155CE106"/>
    <w:lvl w:ilvl="0">
      <w:start w:val="1"/>
      <w:numFmt w:val="decimal"/>
      <w:pStyle w:val="1"/>
      <w:suff w:val="space"/>
      <w:lvlText w:val="%1 "/>
      <w:lvlJc w:val="left"/>
      <w:pPr>
        <w:ind w:left="425" w:hanging="425"/>
      </w:pPr>
      <w:rPr>
        <w:rFonts w:ascii="黑体" w:eastAsia="黑体" w:hint="eastAsia"/>
        <w:b w:val="0"/>
        <w:i w:val="0"/>
        <w:sz w:val="30"/>
      </w:rPr>
    </w:lvl>
    <w:lvl w:ilvl="1">
      <w:start w:val="1"/>
      <w:numFmt w:val="decimal"/>
      <w:pStyle w:val="2"/>
      <w:isLgl/>
      <w:suff w:val="space"/>
      <w:lvlText w:val="%1.%2 "/>
      <w:lvlJc w:val="left"/>
      <w:pPr>
        <w:ind w:left="1474" w:hanging="1474"/>
      </w:pPr>
      <w:rPr>
        <w:rFonts w:ascii="黑体" w:eastAsia="黑体" w:hint="eastAsia"/>
        <w:sz w:val="28"/>
      </w:rPr>
    </w:lvl>
    <w:lvl w:ilvl="2">
      <w:start w:val="1"/>
      <w:numFmt w:val="decimal"/>
      <w:pStyle w:val="3"/>
      <w:suff w:val="space"/>
      <w:lvlText w:val="%1.%2.%3 "/>
      <w:lvlJc w:val="left"/>
      <w:pPr>
        <w:ind w:left="1418" w:hanging="1418"/>
      </w:pPr>
      <w:rPr>
        <w:rFonts w:ascii="黑体" w:eastAsia="黑体" w:hint="eastAsia"/>
        <w:sz w:val="24"/>
      </w:rPr>
    </w:lvl>
    <w:lvl w:ilvl="3">
      <w:start w:val="1"/>
      <w:numFmt w:val="decimal"/>
      <w:pStyle w:val="4"/>
      <w:suff w:val="space"/>
      <w:lvlText w:val="(%4)"/>
      <w:lvlJc w:val="left"/>
      <w:pPr>
        <w:ind w:left="0" w:firstLine="0"/>
      </w:pPr>
      <w:rPr>
        <w:rFonts w:ascii="宋体" w:eastAsia="宋体" w:hint="eastAsia"/>
        <w:sz w:val="24"/>
      </w:rPr>
    </w:lvl>
    <w:lvl w:ilvl="4">
      <w:start w:val="1"/>
      <w:numFmt w:val="bullet"/>
      <w:pStyle w:val="5"/>
      <w:suff w:val="space"/>
      <w:lvlText w:val=""/>
      <w:lvlJc w:val="left"/>
      <w:pPr>
        <w:ind w:left="0" w:firstLine="0"/>
      </w:pPr>
      <w:rPr>
        <w:rFonts w:ascii="Symbol" w:hAnsi="Symbol" w:hint="default"/>
        <w:color w:val="auto"/>
      </w:rPr>
    </w:lvl>
    <w:lvl w:ilvl="5">
      <w:start w:val="1"/>
      <w:numFmt w:val="decimal"/>
      <w:lvlText w:val="%1.%2.%3.%4.%5.%6"/>
      <w:lvlJc w:val="left"/>
      <w:pPr>
        <w:tabs>
          <w:tab w:val="num" w:pos="5726"/>
        </w:tabs>
        <w:ind w:left="3260" w:hanging="1134"/>
      </w:pPr>
      <w:rPr>
        <w:rFonts w:hint="eastAsia"/>
      </w:rPr>
    </w:lvl>
    <w:lvl w:ilvl="6">
      <w:start w:val="1"/>
      <w:numFmt w:val="decimal"/>
      <w:lvlText w:val="%1.%2.%3.%4.%5.%6.%7"/>
      <w:lvlJc w:val="left"/>
      <w:pPr>
        <w:tabs>
          <w:tab w:val="num" w:pos="6511"/>
        </w:tabs>
        <w:ind w:left="3827" w:hanging="1276"/>
      </w:pPr>
      <w:rPr>
        <w:rFonts w:hint="eastAsia"/>
      </w:rPr>
    </w:lvl>
    <w:lvl w:ilvl="7">
      <w:start w:val="1"/>
      <w:numFmt w:val="decimal"/>
      <w:lvlText w:val="%1.%2.%3.%4.%5.%6.%7.%8"/>
      <w:lvlJc w:val="left"/>
      <w:pPr>
        <w:tabs>
          <w:tab w:val="num" w:pos="7656"/>
        </w:tabs>
        <w:ind w:left="4394" w:hanging="1418"/>
      </w:pPr>
      <w:rPr>
        <w:rFonts w:hint="eastAsia"/>
      </w:rPr>
    </w:lvl>
    <w:lvl w:ilvl="8">
      <w:start w:val="1"/>
      <w:numFmt w:val="decimal"/>
      <w:lvlText w:val="%1.%2.%3.%4.%5.%6.%7.%8.%9"/>
      <w:lvlJc w:val="left"/>
      <w:pPr>
        <w:tabs>
          <w:tab w:val="num" w:pos="8442"/>
        </w:tabs>
        <w:ind w:left="5102" w:hanging="1700"/>
      </w:pPr>
      <w:rPr>
        <w:rFonts w:hint="eastAsia"/>
      </w:rPr>
    </w:lvl>
  </w:abstractNum>
  <w:abstractNum w:abstractNumId="19">
    <w:nsid w:val="3642396E"/>
    <w:multiLevelType w:val="hybridMultilevel"/>
    <w:tmpl w:val="EFA67680"/>
    <w:lvl w:ilvl="0" w:tplc="AC8E46BA">
      <w:start w:val="1"/>
      <w:numFmt w:val="none"/>
      <w:pStyle w:val="a2"/>
      <w:lvlText w:val="%1Abstract:"/>
      <w:lvlJc w:val="left"/>
      <w:pPr>
        <w:tabs>
          <w:tab w:val="num" w:pos="198"/>
        </w:tabs>
        <w:ind w:left="0" w:firstLine="200"/>
      </w:pPr>
      <w:rPr>
        <w:rFonts w:eastAsia="黑体" w:hint="eastAsia"/>
        <w:b/>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20">
    <w:nsid w:val="4ABF3567"/>
    <w:multiLevelType w:val="multilevel"/>
    <w:tmpl w:val="FAAE6A8E"/>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21">
    <w:nsid w:val="508E213A"/>
    <w:multiLevelType w:val="multilevel"/>
    <w:tmpl w:val="D2827F5A"/>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22">
    <w:nsid w:val="560F5449"/>
    <w:multiLevelType w:val="hybridMultilevel"/>
    <w:tmpl w:val="C8E0CF86"/>
    <w:lvl w:ilvl="0" w:tplc="117E804E">
      <w:start w:val="1"/>
      <w:numFmt w:val="none"/>
      <w:pStyle w:val="a3"/>
      <w:lvlText w:val="%1[摘  要]"/>
      <w:lvlJc w:val="left"/>
      <w:pPr>
        <w:tabs>
          <w:tab w:val="num" w:pos="0"/>
        </w:tabs>
        <w:ind w:left="0" w:firstLine="0"/>
      </w:pPr>
      <w:rPr>
        <w:rFonts w:ascii="黑体" w:eastAsia="黑体" w:hint="eastAsia"/>
        <w:b w:val="0"/>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23">
    <w:nsid w:val="73FA1A7C"/>
    <w:multiLevelType w:val="multilevel"/>
    <w:tmpl w:val="820C96DC"/>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24">
    <w:nsid w:val="7AC36D70"/>
    <w:multiLevelType w:val="multilevel"/>
    <w:tmpl w:val="5CCA37F2"/>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num w:numId="1">
    <w:abstractNumId w:val="18"/>
  </w:num>
  <w:num w:numId="2">
    <w:abstractNumId w:val="10"/>
  </w:num>
  <w:num w:numId="3">
    <w:abstractNumId w:val="19"/>
  </w:num>
  <w:num w:numId="4">
    <w:abstractNumId w:val="15"/>
  </w:num>
  <w:num w:numId="5">
    <w:abstractNumId w:val="22"/>
  </w:num>
  <w:num w:numId="6">
    <w:abstractNumId w:val="17"/>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8"/>
  </w:num>
  <w:num w:numId="18">
    <w:abstractNumId w:val="18"/>
  </w:num>
  <w:num w:numId="19">
    <w:abstractNumId w:val="18"/>
  </w:num>
  <w:num w:numId="20">
    <w:abstractNumId w:val="18"/>
  </w:num>
  <w:num w:numId="21">
    <w:abstractNumId w:val="18"/>
  </w:num>
  <w:num w:numId="22">
    <w:abstractNumId w:val="17"/>
  </w:num>
  <w:num w:numId="23">
    <w:abstractNumId w:val="10"/>
  </w:num>
  <w:num w:numId="24">
    <w:abstractNumId w:val="19"/>
  </w:num>
  <w:num w:numId="25">
    <w:abstractNumId w:val="15"/>
  </w:num>
  <w:num w:numId="26">
    <w:abstractNumId w:val="22"/>
  </w:num>
  <w:num w:numId="27">
    <w:abstractNumId w:val="12"/>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29">
    <w:abstractNumId w:val="24"/>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1">
    <w:abstractNumId w:val="20"/>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3">
    <w:abstractNumId w:val="23"/>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4">
    <w:abstractNumId w:val="16"/>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NotTrackMoves/>
  <w:documentProtection w:edit="forms" w:formatting="1" w:enforcement="1" w:cryptProviderType="rsaFull" w:cryptAlgorithmClass="hash" w:cryptAlgorithmType="typeAny" w:cryptAlgorithmSid="4" w:cryptSpinCount="100000" w:hash="O5Ls39IuL6o4wrdp/bO9Jz4V36w=" w:salt="jNWqp2u//IM0IF+1ahKpXg=="/>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93ED7"/>
    <w:rsid w:val="000003DC"/>
    <w:rsid w:val="00000FF0"/>
    <w:rsid w:val="00003A94"/>
    <w:rsid w:val="00003C47"/>
    <w:rsid w:val="0000435E"/>
    <w:rsid w:val="000043D6"/>
    <w:rsid w:val="00005931"/>
    <w:rsid w:val="000065DB"/>
    <w:rsid w:val="000069F7"/>
    <w:rsid w:val="000074BA"/>
    <w:rsid w:val="000104F8"/>
    <w:rsid w:val="000141FF"/>
    <w:rsid w:val="00015785"/>
    <w:rsid w:val="000174EE"/>
    <w:rsid w:val="000202E1"/>
    <w:rsid w:val="00020E57"/>
    <w:rsid w:val="00021109"/>
    <w:rsid w:val="000213E2"/>
    <w:rsid w:val="00022949"/>
    <w:rsid w:val="00022CCB"/>
    <w:rsid w:val="00025268"/>
    <w:rsid w:val="00025D82"/>
    <w:rsid w:val="00027471"/>
    <w:rsid w:val="00027693"/>
    <w:rsid w:val="00031F58"/>
    <w:rsid w:val="00032A54"/>
    <w:rsid w:val="00033219"/>
    <w:rsid w:val="00035E61"/>
    <w:rsid w:val="0003694D"/>
    <w:rsid w:val="00037DCA"/>
    <w:rsid w:val="000422BB"/>
    <w:rsid w:val="00043E60"/>
    <w:rsid w:val="000501E3"/>
    <w:rsid w:val="00050361"/>
    <w:rsid w:val="0005128D"/>
    <w:rsid w:val="00051399"/>
    <w:rsid w:val="00051520"/>
    <w:rsid w:val="00052746"/>
    <w:rsid w:val="00055EC0"/>
    <w:rsid w:val="0005652D"/>
    <w:rsid w:val="00060B3E"/>
    <w:rsid w:val="00063A52"/>
    <w:rsid w:val="00063CBB"/>
    <w:rsid w:val="00067E4B"/>
    <w:rsid w:val="00071730"/>
    <w:rsid w:val="00073A77"/>
    <w:rsid w:val="000749BC"/>
    <w:rsid w:val="00076E05"/>
    <w:rsid w:val="00080768"/>
    <w:rsid w:val="00081620"/>
    <w:rsid w:val="00086FB2"/>
    <w:rsid w:val="00090E98"/>
    <w:rsid w:val="000913FA"/>
    <w:rsid w:val="00091E57"/>
    <w:rsid w:val="00094ACD"/>
    <w:rsid w:val="00096618"/>
    <w:rsid w:val="00097087"/>
    <w:rsid w:val="000A278F"/>
    <w:rsid w:val="000A2BE2"/>
    <w:rsid w:val="000A5C66"/>
    <w:rsid w:val="000A6517"/>
    <w:rsid w:val="000A6EA2"/>
    <w:rsid w:val="000A7E17"/>
    <w:rsid w:val="000B3021"/>
    <w:rsid w:val="000B5661"/>
    <w:rsid w:val="000B7943"/>
    <w:rsid w:val="000C30A0"/>
    <w:rsid w:val="000C363F"/>
    <w:rsid w:val="000C4D74"/>
    <w:rsid w:val="000C655F"/>
    <w:rsid w:val="000C6745"/>
    <w:rsid w:val="000C6761"/>
    <w:rsid w:val="000C6ABC"/>
    <w:rsid w:val="000C6D3F"/>
    <w:rsid w:val="000C7656"/>
    <w:rsid w:val="000D0DDB"/>
    <w:rsid w:val="000D3221"/>
    <w:rsid w:val="000D4E8A"/>
    <w:rsid w:val="000D588A"/>
    <w:rsid w:val="000D687F"/>
    <w:rsid w:val="000D7C05"/>
    <w:rsid w:val="000E74EC"/>
    <w:rsid w:val="000F1467"/>
    <w:rsid w:val="000F2192"/>
    <w:rsid w:val="000F3AE0"/>
    <w:rsid w:val="000F47FD"/>
    <w:rsid w:val="000F607C"/>
    <w:rsid w:val="000F6B36"/>
    <w:rsid w:val="000F746D"/>
    <w:rsid w:val="000F7EEB"/>
    <w:rsid w:val="00102A17"/>
    <w:rsid w:val="00103546"/>
    <w:rsid w:val="00103656"/>
    <w:rsid w:val="0010366E"/>
    <w:rsid w:val="0011212A"/>
    <w:rsid w:val="001155CE"/>
    <w:rsid w:val="0011756B"/>
    <w:rsid w:val="001177F2"/>
    <w:rsid w:val="001205AC"/>
    <w:rsid w:val="00122119"/>
    <w:rsid w:val="00123024"/>
    <w:rsid w:val="00123B8C"/>
    <w:rsid w:val="00123CD4"/>
    <w:rsid w:val="00124240"/>
    <w:rsid w:val="00124721"/>
    <w:rsid w:val="00126708"/>
    <w:rsid w:val="00130034"/>
    <w:rsid w:val="00131721"/>
    <w:rsid w:val="00131ADA"/>
    <w:rsid w:val="00132A38"/>
    <w:rsid w:val="00133921"/>
    <w:rsid w:val="00135B2F"/>
    <w:rsid w:val="00135F16"/>
    <w:rsid w:val="0013723D"/>
    <w:rsid w:val="00140950"/>
    <w:rsid w:val="00141A76"/>
    <w:rsid w:val="001426C1"/>
    <w:rsid w:val="00144F6F"/>
    <w:rsid w:val="0015175E"/>
    <w:rsid w:val="00152225"/>
    <w:rsid w:val="00154160"/>
    <w:rsid w:val="00154ADD"/>
    <w:rsid w:val="00155523"/>
    <w:rsid w:val="001564FB"/>
    <w:rsid w:val="001606D8"/>
    <w:rsid w:val="0016086A"/>
    <w:rsid w:val="00161AF0"/>
    <w:rsid w:val="001625B4"/>
    <w:rsid w:val="0016440D"/>
    <w:rsid w:val="001670F2"/>
    <w:rsid w:val="00167201"/>
    <w:rsid w:val="00170390"/>
    <w:rsid w:val="00171B61"/>
    <w:rsid w:val="001735C9"/>
    <w:rsid w:val="00173C17"/>
    <w:rsid w:val="00173CF9"/>
    <w:rsid w:val="001756DB"/>
    <w:rsid w:val="001777C5"/>
    <w:rsid w:val="0018294E"/>
    <w:rsid w:val="00192608"/>
    <w:rsid w:val="001959EE"/>
    <w:rsid w:val="00197AFB"/>
    <w:rsid w:val="00197DC0"/>
    <w:rsid w:val="001A2CA7"/>
    <w:rsid w:val="001A2FE8"/>
    <w:rsid w:val="001A4595"/>
    <w:rsid w:val="001A6CE7"/>
    <w:rsid w:val="001B0704"/>
    <w:rsid w:val="001B09BE"/>
    <w:rsid w:val="001B0B64"/>
    <w:rsid w:val="001B1DB3"/>
    <w:rsid w:val="001B3F40"/>
    <w:rsid w:val="001B6546"/>
    <w:rsid w:val="001C0D34"/>
    <w:rsid w:val="001C1A57"/>
    <w:rsid w:val="001C3B06"/>
    <w:rsid w:val="001C6089"/>
    <w:rsid w:val="001D2426"/>
    <w:rsid w:val="001D33BE"/>
    <w:rsid w:val="001D5205"/>
    <w:rsid w:val="001D5D11"/>
    <w:rsid w:val="001D7DAE"/>
    <w:rsid w:val="001E15D9"/>
    <w:rsid w:val="001E1699"/>
    <w:rsid w:val="001E53C0"/>
    <w:rsid w:val="001E707B"/>
    <w:rsid w:val="001F184F"/>
    <w:rsid w:val="001F1EC2"/>
    <w:rsid w:val="001F2561"/>
    <w:rsid w:val="001F3194"/>
    <w:rsid w:val="00204628"/>
    <w:rsid w:val="00213357"/>
    <w:rsid w:val="00216C8F"/>
    <w:rsid w:val="00216FFA"/>
    <w:rsid w:val="002174E6"/>
    <w:rsid w:val="00217CB4"/>
    <w:rsid w:val="00226749"/>
    <w:rsid w:val="0022722B"/>
    <w:rsid w:val="00231F93"/>
    <w:rsid w:val="002324A8"/>
    <w:rsid w:val="00232937"/>
    <w:rsid w:val="002338E0"/>
    <w:rsid w:val="00234B40"/>
    <w:rsid w:val="0023501D"/>
    <w:rsid w:val="0023558E"/>
    <w:rsid w:val="00236BBD"/>
    <w:rsid w:val="00236C13"/>
    <w:rsid w:val="002370FB"/>
    <w:rsid w:val="0023781C"/>
    <w:rsid w:val="00237B67"/>
    <w:rsid w:val="002414DA"/>
    <w:rsid w:val="002443C2"/>
    <w:rsid w:val="00244C73"/>
    <w:rsid w:val="00246629"/>
    <w:rsid w:val="00246CCC"/>
    <w:rsid w:val="0025046B"/>
    <w:rsid w:val="00250E0A"/>
    <w:rsid w:val="0025128E"/>
    <w:rsid w:val="00251517"/>
    <w:rsid w:val="002532F0"/>
    <w:rsid w:val="0025428E"/>
    <w:rsid w:val="00255FFC"/>
    <w:rsid w:val="00256984"/>
    <w:rsid w:val="00257C57"/>
    <w:rsid w:val="002610A0"/>
    <w:rsid w:val="002613BD"/>
    <w:rsid w:val="00265889"/>
    <w:rsid w:val="00266732"/>
    <w:rsid w:val="00270D4B"/>
    <w:rsid w:val="002710A5"/>
    <w:rsid w:val="00276FDC"/>
    <w:rsid w:val="002811CF"/>
    <w:rsid w:val="0028236C"/>
    <w:rsid w:val="002824C8"/>
    <w:rsid w:val="0028333D"/>
    <w:rsid w:val="00293EC2"/>
    <w:rsid w:val="00293ED7"/>
    <w:rsid w:val="002A43F9"/>
    <w:rsid w:val="002A6A0A"/>
    <w:rsid w:val="002A6C2C"/>
    <w:rsid w:val="002B1320"/>
    <w:rsid w:val="002B29B8"/>
    <w:rsid w:val="002B2D41"/>
    <w:rsid w:val="002B2EDE"/>
    <w:rsid w:val="002C07B9"/>
    <w:rsid w:val="002C1167"/>
    <w:rsid w:val="002C289B"/>
    <w:rsid w:val="002C3089"/>
    <w:rsid w:val="002C5533"/>
    <w:rsid w:val="002C7227"/>
    <w:rsid w:val="002C7567"/>
    <w:rsid w:val="002C7C48"/>
    <w:rsid w:val="002C7E0B"/>
    <w:rsid w:val="002D06CC"/>
    <w:rsid w:val="002D4DA4"/>
    <w:rsid w:val="002D5F13"/>
    <w:rsid w:val="002D6FFA"/>
    <w:rsid w:val="002D7874"/>
    <w:rsid w:val="002E28A2"/>
    <w:rsid w:val="002E4C16"/>
    <w:rsid w:val="002E5437"/>
    <w:rsid w:val="002E5E88"/>
    <w:rsid w:val="002E6373"/>
    <w:rsid w:val="002E7367"/>
    <w:rsid w:val="002E7D83"/>
    <w:rsid w:val="002F0C41"/>
    <w:rsid w:val="002F30B0"/>
    <w:rsid w:val="002F4566"/>
    <w:rsid w:val="002F4F30"/>
    <w:rsid w:val="002F5246"/>
    <w:rsid w:val="00300153"/>
    <w:rsid w:val="00302B5F"/>
    <w:rsid w:val="00305728"/>
    <w:rsid w:val="00307BC3"/>
    <w:rsid w:val="00313C37"/>
    <w:rsid w:val="003209E5"/>
    <w:rsid w:val="00320C9E"/>
    <w:rsid w:val="003211ED"/>
    <w:rsid w:val="0032530F"/>
    <w:rsid w:val="00326F4B"/>
    <w:rsid w:val="00327A9A"/>
    <w:rsid w:val="0033034D"/>
    <w:rsid w:val="00331E45"/>
    <w:rsid w:val="0033273A"/>
    <w:rsid w:val="00332E37"/>
    <w:rsid w:val="00335013"/>
    <w:rsid w:val="00335DD5"/>
    <w:rsid w:val="003372F5"/>
    <w:rsid w:val="00341E38"/>
    <w:rsid w:val="00343428"/>
    <w:rsid w:val="00343BBA"/>
    <w:rsid w:val="0034467E"/>
    <w:rsid w:val="003446F0"/>
    <w:rsid w:val="003465EB"/>
    <w:rsid w:val="0034710A"/>
    <w:rsid w:val="0035122B"/>
    <w:rsid w:val="00352201"/>
    <w:rsid w:val="00353277"/>
    <w:rsid w:val="00356D09"/>
    <w:rsid w:val="00360D8A"/>
    <w:rsid w:val="00360D8F"/>
    <w:rsid w:val="00365456"/>
    <w:rsid w:val="00365D61"/>
    <w:rsid w:val="003707BF"/>
    <w:rsid w:val="0037157B"/>
    <w:rsid w:val="00372A6A"/>
    <w:rsid w:val="00374C01"/>
    <w:rsid w:val="003774D2"/>
    <w:rsid w:val="00377600"/>
    <w:rsid w:val="00380271"/>
    <w:rsid w:val="003842EF"/>
    <w:rsid w:val="00384317"/>
    <w:rsid w:val="00386B59"/>
    <w:rsid w:val="003870DF"/>
    <w:rsid w:val="00387D4A"/>
    <w:rsid w:val="00390CA6"/>
    <w:rsid w:val="003916D2"/>
    <w:rsid w:val="00393B24"/>
    <w:rsid w:val="0039659E"/>
    <w:rsid w:val="00397289"/>
    <w:rsid w:val="00397B1C"/>
    <w:rsid w:val="00397B46"/>
    <w:rsid w:val="00397C2E"/>
    <w:rsid w:val="003A1E85"/>
    <w:rsid w:val="003A28F9"/>
    <w:rsid w:val="003A3B79"/>
    <w:rsid w:val="003A4814"/>
    <w:rsid w:val="003A4E2B"/>
    <w:rsid w:val="003A5347"/>
    <w:rsid w:val="003B03B6"/>
    <w:rsid w:val="003B05A6"/>
    <w:rsid w:val="003B2266"/>
    <w:rsid w:val="003B30DD"/>
    <w:rsid w:val="003B4741"/>
    <w:rsid w:val="003B4A42"/>
    <w:rsid w:val="003B74BD"/>
    <w:rsid w:val="003B7D27"/>
    <w:rsid w:val="003C174F"/>
    <w:rsid w:val="003C50A5"/>
    <w:rsid w:val="003C688A"/>
    <w:rsid w:val="003C68B0"/>
    <w:rsid w:val="003C73DE"/>
    <w:rsid w:val="003D01B3"/>
    <w:rsid w:val="003D13B5"/>
    <w:rsid w:val="003D1C48"/>
    <w:rsid w:val="003D5D21"/>
    <w:rsid w:val="003D7068"/>
    <w:rsid w:val="003D75FF"/>
    <w:rsid w:val="003D7E13"/>
    <w:rsid w:val="003E4CC9"/>
    <w:rsid w:val="003F0592"/>
    <w:rsid w:val="003F094B"/>
    <w:rsid w:val="003F1AC2"/>
    <w:rsid w:val="003F268C"/>
    <w:rsid w:val="003F38FF"/>
    <w:rsid w:val="003F5088"/>
    <w:rsid w:val="00405F41"/>
    <w:rsid w:val="00406848"/>
    <w:rsid w:val="00406E09"/>
    <w:rsid w:val="004110EF"/>
    <w:rsid w:val="004139D5"/>
    <w:rsid w:val="004143FD"/>
    <w:rsid w:val="00415343"/>
    <w:rsid w:val="0041610B"/>
    <w:rsid w:val="00421DAB"/>
    <w:rsid w:val="00423EB1"/>
    <w:rsid w:val="00424C31"/>
    <w:rsid w:val="00426873"/>
    <w:rsid w:val="00430530"/>
    <w:rsid w:val="0043082D"/>
    <w:rsid w:val="004335E5"/>
    <w:rsid w:val="004339FD"/>
    <w:rsid w:val="00433ABB"/>
    <w:rsid w:val="004346DB"/>
    <w:rsid w:val="0043564A"/>
    <w:rsid w:val="00437F88"/>
    <w:rsid w:val="0044201F"/>
    <w:rsid w:val="004421C8"/>
    <w:rsid w:val="00442D74"/>
    <w:rsid w:val="00443612"/>
    <w:rsid w:val="00443679"/>
    <w:rsid w:val="0044464D"/>
    <w:rsid w:val="004522D5"/>
    <w:rsid w:val="00455C47"/>
    <w:rsid w:val="004567B8"/>
    <w:rsid w:val="00460469"/>
    <w:rsid w:val="004619EA"/>
    <w:rsid w:val="00461D85"/>
    <w:rsid w:val="00471E51"/>
    <w:rsid w:val="00472208"/>
    <w:rsid w:val="004727E5"/>
    <w:rsid w:val="00472F58"/>
    <w:rsid w:val="00474805"/>
    <w:rsid w:val="00477DD1"/>
    <w:rsid w:val="004830F1"/>
    <w:rsid w:val="00483360"/>
    <w:rsid w:val="004849E1"/>
    <w:rsid w:val="00484C34"/>
    <w:rsid w:val="0048563F"/>
    <w:rsid w:val="00485725"/>
    <w:rsid w:val="0049062E"/>
    <w:rsid w:val="004906AC"/>
    <w:rsid w:val="00491C8C"/>
    <w:rsid w:val="00495BF4"/>
    <w:rsid w:val="004960FC"/>
    <w:rsid w:val="00497737"/>
    <w:rsid w:val="00497E18"/>
    <w:rsid w:val="004A01B9"/>
    <w:rsid w:val="004A5C41"/>
    <w:rsid w:val="004A5C51"/>
    <w:rsid w:val="004B03A6"/>
    <w:rsid w:val="004B46A3"/>
    <w:rsid w:val="004B74EA"/>
    <w:rsid w:val="004C0DFB"/>
    <w:rsid w:val="004C0EB1"/>
    <w:rsid w:val="004C1E68"/>
    <w:rsid w:val="004C3C14"/>
    <w:rsid w:val="004C490E"/>
    <w:rsid w:val="004C74B5"/>
    <w:rsid w:val="004D37B7"/>
    <w:rsid w:val="004D3A07"/>
    <w:rsid w:val="004D4C83"/>
    <w:rsid w:val="004D69CD"/>
    <w:rsid w:val="004E5133"/>
    <w:rsid w:val="004E7B65"/>
    <w:rsid w:val="004F2046"/>
    <w:rsid w:val="004F27FE"/>
    <w:rsid w:val="004F482F"/>
    <w:rsid w:val="004F4D51"/>
    <w:rsid w:val="004F58CE"/>
    <w:rsid w:val="004F651A"/>
    <w:rsid w:val="004F7073"/>
    <w:rsid w:val="004F778A"/>
    <w:rsid w:val="00501A00"/>
    <w:rsid w:val="00501E14"/>
    <w:rsid w:val="00501EA4"/>
    <w:rsid w:val="00503691"/>
    <w:rsid w:val="00503CA9"/>
    <w:rsid w:val="005047BA"/>
    <w:rsid w:val="005128E5"/>
    <w:rsid w:val="005156B7"/>
    <w:rsid w:val="005167F2"/>
    <w:rsid w:val="005175C7"/>
    <w:rsid w:val="0052146E"/>
    <w:rsid w:val="005237F2"/>
    <w:rsid w:val="0052387F"/>
    <w:rsid w:val="005258F2"/>
    <w:rsid w:val="0052657F"/>
    <w:rsid w:val="00532505"/>
    <w:rsid w:val="00532DAE"/>
    <w:rsid w:val="0053654B"/>
    <w:rsid w:val="00536E9B"/>
    <w:rsid w:val="00542E75"/>
    <w:rsid w:val="005473DF"/>
    <w:rsid w:val="00547CB7"/>
    <w:rsid w:val="0055275E"/>
    <w:rsid w:val="00553B1B"/>
    <w:rsid w:val="005555C0"/>
    <w:rsid w:val="00555B61"/>
    <w:rsid w:val="005560C0"/>
    <w:rsid w:val="00556FB8"/>
    <w:rsid w:val="0056005F"/>
    <w:rsid w:val="0056255A"/>
    <w:rsid w:val="00562687"/>
    <w:rsid w:val="00563537"/>
    <w:rsid w:val="0057229B"/>
    <w:rsid w:val="005754B8"/>
    <w:rsid w:val="00575E81"/>
    <w:rsid w:val="00575F96"/>
    <w:rsid w:val="00577331"/>
    <w:rsid w:val="00577735"/>
    <w:rsid w:val="005804A6"/>
    <w:rsid w:val="00580FEB"/>
    <w:rsid w:val="0058300D"/>
    <w:rsid w:val="00583E42"/>
    <w:rsid w:val="00586058"/>
    <w:rsid w:val="00593041"/>
    <w:rsid w:val="0059389C"/>
    <w:rsid w:val="005946AD"/>
    <w:rsid w:val="0059535A"/>
    <w:rsid w:val="00595D48"/>
    <w:rsid w:val="00596E24"/>
    <w:rsid w:val="005A0C70"/>
    <w:rsid w:val="005A1397"/>
    <w:rsid w:val="005A3183"/>
    <w:rsid w:val="005A370D"/>
    <w:rsid w:val="005A3A71"/>
    <w:rsid w:val="005A3AF9"/>
    <w:rsid w:val="005A58BB"/>
    <w:rsid w:val="005A745D"/>
    <w:rsid w:val="005A7DB8"/>
    <w:rsid w:val="005B18B5"/>
    <w:rsid w:val="005B2634"/>
    <w:rsid w:val="005B5A4E"/>
    <w:rsid w:val="005B702A"/>
    <w:rsid w:val="005B7163"/>
    <w:rsid w:val="005C1003"/>
    <w:rsid w:val="005C1246"/>
    <w:rsid w:val="005C3837"/>
    <w:rsid w:val="005C593E"/>
    <w:rsid w:val="005C66C6"/>
    <w:rsid w:val="005C6C5F"/>
    <w:rsid w:val="005D19D8"/>
    <w:rsid w:val="005D1EAB"/>
    <w:rsid w:val="005D2875"/>
    <w:rsid w:val="005D3CB4"/>
    <w:rsid w:val="005D409B"/>
    <w:rsid w:val="005D66E5"/>
    <w:rsid w:val="005D6BE4"/>
    <w:rsid w:val="005D78B7"/>
    <w:rsid w:val="005E0A26"/>
    <w:rsid w:val="005E219F"/>
    <w:rsid w:val="005E22CE"/>
    <w:rsid w:val="005E2EA8"/>
    <w:rsid w:val="005E4575"/>
    <w:rsid w:val="005E516A"/>
    <w:rsid w:val="005E58BC"/>
    <w:rsid w:val="005E7296"/>
    <w:rsid w:val="005F2E2E"/>
    <w:rsid w:val="005F350B"/>
    <w:rsid w:val="005F669A"/>
    <w:rsid w:val="00602676"/>
    <w:rsid w:val="00604903"/>
    <w:rsid w:val="006049CE"/>
    <w:rsid w:val="0060727F"/>
    <w:rsid w:val="006072EF"/>
    <w:rsid w:val="00612058"/>
    <w:rsid w:val="00612DB4"/>
    <w:rsid w:val="00613A1A"/>
    <w:rsid w:val="0061443B"/>
    <w:rsid w:val="0061539E"/>
    <w:rsid w:val="006156E1"/>
    <w:rsid w:val="00616BF5"/>
    <w:rsid w:val="00617F08"/>
    <w:rsid w:val="0062056C"/>
    <w:rsid w:val="00620A03"/>
    <w:rsid w:val="00620C96"/>
    <w:rsid w:val="00620CA6"/>
    <w:rsid w:val="00620CC3"/>
    <w:rsid w:val="0062136C"/>
    <w:rsid w:val="00622A60"/>
    <w:rsid w:val="0062453A"/>
    <w:rsid w:val="006260A8"/>
    <w:rsid w:val="00626B1A"/>
    <w:rsid w:val="00627412"/>
    <w:rsid w:val="00631B51"/>
    <w:rsid w:val="00632506"/>
    <w:rsid w:val="00633AB6"/>
    <w:rsid w:val="00633F8D"/>
    <w:rsid w:val="0063587C"/>
    <w:rsid w:val="0063589B"/>
    <w:rsid w:val="00635AAA"/>
    <w:rsid w:val="006363DE"/>
    <w:rsid w:val="00637572"/>
    <w:rsid w:val="00640B34"/>
    <w:rsid w:val="006425D7"/>
    <w:rsid w:val="00643832"/>
    <w:rsid w:val="00643F50"/>
    <w:rsid w:val="0064490A"/>
    <w:rsid w:val="00653A22"/>
    <w:rsid w:val="00653D24"/>
    <w:rsid w:val="006546B0"/>
    <w:rsid w:val="0065663E"/>
    <w:rsid w:val="00656D79"/>
    <w:rsid w:val="00656E7E"/>
    <w:rsid w:val="00660FEA"/>
    <w:rsid w:val="00661312"/>
    <w:rsid w:val="00662D57"/>
    <w:rsid w:val="00664F06"/>
    <w:rsid w:val="006679DE"/>
    <w:rsid w:val="00675EE6"/>
    <w:rsid w:val="00676776"/>
    <w:rsid w:val="00680E14"/>
    <w:rsid w:val="00681A51"/>
    <w:rsid w:val="00682355"/>
    <w:rsid w:val="006847EA"/>
    <w:rsid w:val="00692556"/>
    <w:rsid w:val="006925FA"/>
    <w:rsid w:val="00694D1C"/>
    <w:rsid w:val="00695C37"/>
    <w:rsid w:val="00697A39"/>
    <w:rsid w:val="006A01A7"/>
    <w:rsid w:val="006A0451"/>
    <w:rsid w:val="006A225C"/>
    <w:rsid w:val="006A54B8"/>
    <w:rsid w:val="006A5D09"/>
    <w:rsid w:val="006A5E94"/>
    <w:rsid w:val="006B1DAE"/>
    <w:rsid w:val="006B258E"/>
    <w:rsid w:val="006B3E23"/>
    <w:rsid w:val="006B5A95"/>
    <w:rsid w:val="006B72D7"/>
    <w:rsid w:val="006C080A"/>
    <w:rsid w:val="006C1E48"/>
    <w:rsid w:val="006C3263"/>
    <w:rsid w:val="006C45B2"/>
    <w:rsid w:val="006C46F4"/>
    <w:rsid w:val="006C499F"/>
    <w:rsid w:val="006C534C"/>
    <w:rsid w:val="006C54C6"/>
    <w:rsid w:val="006D1596"/>
    <w:rsid w:val="006D2896"/>
    <w:rsid w:val="006D2FB8"/>
    <w:rsid w:val="006D3FCE"/>
    <w:rsid w:val="006D57B6"/>
    <w:rsid w:val="006D60A7"/>
    <w:rsid w:val="006D6EB2"/>
    <w:rsid w:val="006D745C"/>
    <w:rsid w:val="006D749D"/>
    <w:rsid w:val="006E0E54"/>
    <w:rsid w:val="006E0EEF"/>
    <w:rsid w:val="006E1540"/>
    <w:rsid w:val="006E2413"/>
    <w:rsid w:val="006E2F70"/>
    <w:rsid w:val="006E3A8E"/>
    <w:rsid w:val="006E3B12"/>
    <w:rsid w:val="006E606A"/>
    <w:rsid w:val="006E745E"/>
    <w:rsid w:val="006E7C6C"/>
    <w:rsid w:val="006F213D"/>
    <w:rsid w:val="006F23D0"/>
    <w:rsid w:val="006F6BA2"/>
    <w:rsid w:val="006F6D59"/>
    <w:rsid w:val="006F6D75"/>
    <w:rsid w:val="006F7F76"/>
    <w:rsid w:val="00700BDA"/>
    <w:rsid w:val="00702BE8"/>
    <w:rsid w:val="0070467F"/>
    <w:rsid w:val="007046ED"/>
    <w:rsid w:val="007072F9"/>
    <w:rsid w:val="00720183"/>
    <w:rsid w:val="00721223"/>
    <w:rsid w:val="00721EE3"/>
    <w:rsid w:val="00723A9C"/>
    <w:rsid w:val="007265C4"/>
    <w:rsid w:val="00733C32"/>
    <w:rsid w:val="007344A7"/>
    <w:rsid w:val="007352B2"/>
    <w:rsid w:val="00740F12"/>
    <w:rsid w:val="007443A1"/>
    <w:rsid w:val="007513A1"/>
    <w:rsid w:val="00761A33"/>
    <w:rsid w:val="00762B56"/>
    <w:rsid w:val="00763031"/>
    <w:rsid w:val="00763FB2"/>
    <w:rsid w:val="0076434B"/>
    <w:rsid w:val="00771A83"/>
    <w:rsid w:val="00771B6A"/>
    <w:rsid w:val="00775D66"/>
    <w:rsid w:val="00775FE8"/>
    <w:rsid w:val="007814C0"/>
    <w:rsid w:val="00782AF6"/>
    <w:rsid w:val="007843F7"/>
    <w:rsid w:val="00786958"/>
    <w:rsid w:val="00787127"/>
    <w:rsid w:val="00787257"/>
    <w:rsid w:val="0079125B"/>
    <w:rsid w:val="007919B2"/>
    <w:rsid w:val="007931FB"/>
    <w:rsid w:val="00793320"/>
    <w:rsid w:val="00795686"/>
    <w:rsid w:val="00795DFF"/>
    <w:rsid w:val="007A1E9B"/>
    <w:rsid w:val="007A21CB"/>
    <w:rsid w:val="007A5D68"/>
    <w:rsid w:val="007A5E27"/>
    <w:rsid w:val="007B1BAE"/>
    <w:rsid w:val="007B2839"/>
    <w:rsid w:val="007B3F44"/>
    <w:rsid w:val="007B428A"/>
    <w:rsid w:val="007B44CA"/>
    <w:rsid w:val="007B49EC"/>
    <w:rsid w:val="007B588C"/>
    <w:rsid w:val="007B662F"/>
    <w:rsid w:val="007B7972"/>
    <w:rsid w:val="007C05D2"/>
    <w:rsid w:val="007C20F0"/>
    <w:rsid w:val="007C2423"/>
    <w:rsid w:val="007C2A97"/>
    <w:rsid w:val="007C2AE6"/>
    <w:rsid w:val="007C5FDB"/>
    <w:rsid w:val="007C600B"/>
    <w:rsid w:val="007C7DEA"/>
    <w:rsid w:val="007D1442"/>
    <w:rsid w:val="007D4255"/>
    <w:rsid w:val="007D556C"/>
    <w:rsid w:val="007D713B"/>
    <w:rsid w:val="007E5A29"/>
    <w:rsid w:val="007E5D82"/>
    <w:rsid w:val="007E6134"/>
    <w:rsid w:val="007F0F18"/>
    <w:rsid w:val="007F1C38"/>
    <w:rsid w:val="007F2F9B"/>
    <w:rsid w:val="007F3010"/>
    <w:rsid w:val="007F31D0"/>
    <w:rsid w:val="007F41CF"/>
    <w:rsid w:val="007F4382"/>
    <w:rsid w:val="007F4E09"/>
    <w:rsid w:val="007F63A4"/>
    <w:rsid w:val="007F64C0"/>
    <w:rsid w:val="0080031F"/>
    <w:rsid w:val="008009A4"/>
    <w:rsid w:val="00807AA3"/>
    <w:rsid w:val="008121A1"/>
    <w:rsid w:val="0081227E"/>
    <w:rsid w:val="00812D9B"/>
    <w:rsid w:val="00813BC5"/>
    <w:rsid w:val="008159D5"/>
    <w:rsid w:val="00815D84"/>
    <w:rsid w:val="008172B0"/>
    <w:rsid w:val="0082347B"/>
    <w:rsid w:val="0082466C"/>
    <w:rsid w:val="00825453"/>
    <w:rsid w:val="0082690F"/>
    <w:rsid w:val="00826DFF"/>
    <w:rsid w:val="00827595"/>
    <w:rsid w:val="00827C1E"/>
    <w:rsid w:val="00827EC3"/>
    <w:rsid w:val="00830EA5"/>
    <w:rsid w:val="0083301C"/>
    <w:rsid w:val="00833174"/>
    <w:rsid w:val="0083409E"/>
    <w:rsid w:val="00841F66"/>
    <w:rsid w:val="00843043"/>
    <w:rsid w:val="00846D43"/>
    <w:rsid w:val="00846EB4"/>
    <w:rsid w:val="008479A2"/>
    <w:rsid w:val="00853FC2"/>
    <w:rsid w:val="00854B5E"/>
    <w:rsid w:val="00854C67"/>
    <w:rsid w:val="00855818"/>
    <w:rsid w:val="00855F7B"/>
    <w:rsid w:val="00856EBB"/>
    <w:rsid w:val="00857C99"/>
    <w:rsid w:val="00863522"/>
    <w:rsid w:val="00865F83"/>
    <w:rsid w:val="00867B17"/>
    <w:rsid w:val="008721B9"/>
    <w:rsid w:val="00874923"/>
    <w:rsid w:val="00876D4F"/>
    <w:rsid w:val="00881868"/>
    <w:rsid w:val="00882F5C"/>
    <w:rsid w:val="0088481C"/>
    <w:rsid w:val="008876DF"/>
    <w:rsid w:val="00887CC6"/>
    <w:rsid w:val="00890B30"/>
    <w:rsid w:val="00892313"/>
    <w:rsid w:val="0089628F"/>
    <w:rsid w:val="00896BC8"/>
    <w:rsid w:val="00897E43"/>
    <w:rsid w:val="008A0EB9"/>
    <w:rsid w:val="008A1794"/>
    <w:rsid w:val="008B0145"/>
    <w:rsid w:val="008B0240"/>
    <w:rsid w:val="008B2E7C"/>
    <w:rsid w:val="008B3CF1"/>
    <w:rsid w:val="008B6688"/>
    <w:rsid w:val="008B7178"/>
    <w:rsid w:val="008B7F1F"/>
    <w:rsid w:val="008C1E69"/>
    <w:rsid w:val="008C331F"/>
    <w:rsid w:val="008C5623"/>
    <w:rsid w:val="008C6B01"/>
    <w:rsid w:val="008D147D"/>
    <w:rsid w:val="008D1A55"/>
    <w:rsid w:val="008D314B"/>
    <w:rsid w:val="008D3598"/>
    <w:rsid w:val="008D39A6"/>
    <w:rsid w:val="008D65A8"/>
    <w:rsid w:val="008D6DCD"/>
    <w:rsid w:val="008E040C"/>
    <w:rsid w:val="008E72EC"/>
    <w:rsid w:val="008F00F7"/>
    <w:rsid w:val="008F01F0"/>
    <w:rsid w:val="008F5ADF"/>
    <w:rsid w:val="009030E7"/>
    <w:rsid w:val="0090334B"/>
    <w:rsid w:val="00904ED2"/>
    <w:rsid w:val="009069BB"/>
    <w:rsid w:val="009116A5"/>
    <w:rsid w:val="00913966"/>
    <w:rsid w:val="00913E6B"/>
    <w:rsid w:val="009164EA"/>
    <w:rsid w:val="00920906"/>
    <w:rsid w:val="0092162B"/>
    <w:rsid w:val="00923006"/>
    <w:rsid w:val="009256C4"/>
    <w:rsid w:val="009260D9"/>
    <w:rsid w:val="00927C15"/>
    <w:rsid w:val="009303FA"/>
    <w:rsid w:val="0093061E"/>
    <w:rsid w:val="00935EEE"/>
    <w:rsid w:val="009364E2"/>
    <w:rsid w:val="00936F44"/>
    <w:rsid w:val="00941D55"/>
    <w:rsid w:val="00942431"/>
    <w:rsid w:val="00943F2D"/>
    <w:rsid w:val="00944D56"/>
    <w:rsid w:val="00944EA0"/>
    <w:rsid w:val="00944F79"/>
    <w:rsid w:val="00946358"/>
    <w:rsid w:val="00947A3A"/>
    <w:rsid w:val="00951AAC"/>
    <w:rsid w:val="0095262A"/>
    <w:rsid w:val="00954274"/>
    <w:rsid w:val="009543CF"/>
    <w:rsid w:val="009554F5"/>
    <w:rsid w:val="009570A0"/>
    <w:rsid w:val="00957840"/>
    <w:rsid w:val="009578EC"/>
    <w:rsid w:val="00960EF7"/>
    <w:rsid w:val="00961B5D"/>
    <w:rsid w:val="00965329"/>
    <w:rsid w:val="009669B3"/>
    <w:rsid w:val="00966F75"/>
    <w:rsid w:val="00967F64"/>
    <w:rsid w:val="00970B89"/>
    <w:rsid w:val="009720EB"/>
    <w:rsid w:val="00974E51"/>
    <w:rsid w:val="009751AB"/>
    <w:rsid w:val="00977956"/>
    <w:rsid w:val="00981795"/>
    <w:rsid w:val="00981E17"/>
    <w:rsid w:val="009824C6"/>
    <w:rsid w:val="0098662E"/>
    <w:rsid w:val="00986F97"/>
    <w:rsid w:val="009942FD"/>
    <w:rsid w:val="009954EC"/>
    <w:rsid w:val="009A1049"/>
    <w:rsid w:val="009A2613"/>
    <w:rsid w:val="009A3397"/>
    <w:rsid w:val="009A421F"/>
    <w:rsid w:val="009A61DD"/>
    <w:rsid w:val="009A65FF"/>
    <w:rsid w:val="009A6D5E"/>
    <w:rsid w:val="009B28BA"/>
    <w:rsid w:val="009B306B"/>
    <w:rsid w:val="009B51D8"/>
    <w:rsid w:val="009B5CFB"/>
    <w:rsid w:val="009B6B36"/>
    <w:rsid w:val="009B6B6E"/>
    <w:rsid w:val="009C2FB7"/>
    <w:rsid w:val="009C458A"/>
    <w:rsid w:val="009C4FAC"/>
    <w:rsid w:val="009C6D76"/>
    <w:rsid w:val="009C71B6"/>
    <w:rsid w:val="009D2375"/>
    <w:rsid w:val="009D3588"/>
    <w:rsid w:val="009D35CF"/>
    <w:rsid w:val="009D4EE8"/>
    <w:rsid w:val="009D5BC8"/>
    <w:rsid w:val="009D7842"/>
    <w:rsid w:val="009E0298"/>
    <w:rsid w:val="009E1EAD"/>
    <w:rsid w:val="009E654F"/>
    <w:rsid w:val="009E710C"/>
    <w:rsid w:val="009F1D52"/>
    <w:rsid w:val="009F216B"/>
    <w:rsid w:val="00A024FF"/>
    <w:rsid w:val="00A0251D"/>
    <w:rsid w:val="00A043C6"/>
    <w:rsid w:val="00A04652"/>
    <w:rsid w:val="00A13A88"/>
    <w:rsid w:val="00A155F5"/>
    <w:rsid w:val="00A20B42"/>
    <w:rsid w:val="00A24203"/>
    <w:rsid w:val="00A2431D"/>
    <w:rsid w:val="00A245BE"/>
    <w:rsid w:val="00A2588B"/>
    <w:rsid w:val="00A25A2D"/>
    <w:rsid w:val="00A27DA6"/>
    <w:rsid w:val="00A31353"/>
    <w:rsid w:val="00A324A6"/>
    <w:rsid w:val="00A32E00"/>
    <w:rsid w:val="00A33B0A"/>
    <w:rsid w:val="00A3677A"/>
    <w:rsid w:val="00A37F30"/>
    <w:rsid w:val="00A43A8A"/>
    <w:rsid w:val="00A455A9"/>
    <w:rsid w:val="00A46296"/>
    <w:rsid w:val="00A468B2"/>
    <w:rsid w:val="00A513A2"/>
    <w:rsid w:val="00A534C2"/>
    <w:rsid w:val="00A55849"/>
    <w:rsid w:val="00A64BF8"/>
    <w:rsid w:val="00A672F6"/>
    <w:rsid w:val="00A70CE6"/>
    <w:rsid w:val="00A72F8F"/>
    <w:rsid w:val="00A738C4"/>
    <w:rsid w:val="00A81FBC"/>
    <w:rsid w:val="00A844B2"/>
    <w:rsid w:val="00A84AC2"/>
    <w:rsid w:val="00A903D7"/>
    <w:rsid w:val="00A919AA"/>
    <w:rsid w:val="00A91CA5"/>
    <w:rsid w:val="00A96078"/>
    <w:rsid w:val="00AA1017"/>
    <w:rsid w:val="00AA19D9"/>
    <w:rsid w:val="00AA2ACE"/>
    <w:rsid w:val="00AA42D6"/>
    <w:rsid w:val="00AA6808"/>
    <w:rsid w:val="00AB0350"/>
    <w:rsid w:val="00AB15D3"/>
    <w:rsid w:val="00AB28B9"/>
    <w:rsid w:val="00AB5084"/>
    <w:rsid w:val="00AB5B45"/>
    <w:rsid w:val="00AB71B8"/>
    <w:rsid w:val="00AB720C"/>
    <w:rsid w:val="00AB7E0B"/>
    <w:rsid w:val="00AC1BCB"/>
    <w:rsid w:val="00AC21C0"/>
    <w:rsid w:val="00AC38A5"/>
    <w:rsid w:val="00AC41E0"/>
    <w:rsid w:val="00AC4AD7"/>
    <w:rsid w:val="00AC6093"/>
    <w:rsid w:val="00AC7430"/>
    <w:rsid w:val="00AC7B3B"/>
    <w:rsid w:val="00AD114D"/>
    <w:rsid w:val="00AD2484"/>
    <w:rsid w:val="00AD284E"/>
    <w:rsid w:val="00AD3DCC"/>
    <w:rsid w:val="00AD49C6"/>
    <w:rsid w:val="00AD556D"/>
    <w:rsid w:val="00AD59E2"/>
    <w:rsid w:val="00AD60BD"/>
    <w:rsid w:val="00AD6276"/>
    <w:rsid w:val="00AD7769"/>
    <w:rsid w:val="00AE0E11"/>
    <w:rsid w:val="00AE3349"/>
    <w:rsid w:val="00AE3BFD"/>
    <w:rsid w:val="00AF59B6"/>
    <w:rsid w:val="00AF74F1"/>
    <w:rsid w:val="00B00CC8"/>
    <w:rsid w:val="00B12051"/>
    <w:rsid w:val="00B121F9"/>
    <w:rsid w:val="00B136C1"/>
    <w:rsid w:val="00B13D2A"/>
    <w:rsid w:val="00B17B38"/>
    <w:rsid w:val="00B207A1"/>
    <w:rsid w:val="00B2124C"/>
    <w:rsid w:val="00B22ADE"/>
    <w:rsid w:val="00B24D91"/>
    <w:rsid w:val="00B31FB7"/>
    <w:rsid w:val="00B334D5"/>
    <w:rsid w:val="00B40AE3"/>
    <w:rsid w:val="00B42C4A"/>
    <w:rsid w:val="00B446F7"/>
    <w:rsid w:val="00B46365"/>
    <w:rsid w:val="00B4691E"/>
    <w:rsid w:val="00B46EB6"/>
    <w:rsid w:val="00B47C41"/>
    <w:rsid w:val="00B47F25"/>
    <w:rsid w:val="00B50D25"/>
    <w:rsid w:val="00B51077"/>
    <w:rsid w:val="00B54E10"/>
    <w:rsid w:val="00B559E3"/>
    <w:rsid w:val="00B55B04"/>
    <w:rsid w:val="00B564C8"/>
    <w:rsid w:val="00B6063A"/>
    <w:rsid w:val="00B6171F"/>
    <w:rsid w:val="00B63294"/>
    <w:rsid w:val="00B6390A"/>
    <w:rsid w:val="00B6414E"/>
    <w:rsid w:val="00B665C7"/>
    <w:rsid w:val="00B66954"/>
    <w:rsid w:val="00B675E4"/>
    <w:rsid w:val="00B71CC2"/>
    <w:rsid w:val="00B735B7"/>
    <w:rsid w:val="00B76A59"/>
    <w:rsid w:val="00B76A95"/>
    <w:rsid w:val="00B76E07"/>
    <w:rsid w:val="00B76EC6"/>
    <w:rsid w:val="00B775C1"/>
    <w:rsid w:val="00B80305"/>
    <w:rsid w:val="00B81565"/>
    <w:rsid w:val="00B835CB"/>
    <w:rsid w:val="00B83622"/>
    <w:rsid w:val="00B83C29"/>
    <w:rsid w:val="00B85213"/>
    <w:rsid w:val="00BA08DA"/>
    <w:rsid w:val="00BA2081"/>
    <w:rsid w:val="00BA642E"/>
    <w:rsid w:val="00BA7059"/>
    <w:rsid w:val="00BA7193"/>
    <w:rsid w:val="00BB0864"/>
    <w:rsid w:val="00BB126F"/>
    <w:rsid w:val="00BB44BC"/>
    <w:rsid w:val="00BC14BB"/>
    <w:rsid w:val="00BC18C9"/>
    <w:rsid w:val="00BC39C5"/>
    <w:rsid w:val="00BC50C2"/>
    <w:rsid w:val="00BC6EBB"/>
    <w:rsid w:val="00BD5EAE"/>
    <w:rsid w:val="00BE6CA6"/>
    <w:rsid w:val="00BF0B59"/>
    <w:rsid w:val="00BF0E97"/>
    <w:rsid w:val="00BF2215"/>
    <w:rsid w:val="00BF5348"/>
    <w:rsid w:val="00BF7C63"/>
    <w:rsid w:val="00BF7EE0"/>
    <w:rsid w:val="00C03112"/>
    <w:rsid w:val="00C06756"/>
    <w:rsid w:val="00C06CB4"/>
    <w:rsid w:val="00C06E32"/>
    <w:rsid w:val="00C10F67"/>
    <w:rsid w:val="00C1628A"/>
    <w:rsid w:val="00C16901"/>
    <w:rsid w:val="00C1712D"/>
    <w:rsid w:val="00C20AF0"/>
    <w:rsid w:val="00C244EE"/>
    <w:rsid w:val="00C2664A"/>
    <w:rsid w:val="00C26C73"/>
    <w:rsid w:val="00C27104"/>
    <w:rsid w:val="00C30118"/>
    <w:rsid w:val="00C315AC"/>
    <w:rsid w:val="00C31709"/>
    <w:rsid w:val="00C31CD0"/>
    <w:rsid w:val="00C352D9"/>
    <w:rsid w:val="00C364C3"/>
    <w:rsid w:val="00C36CDF"/>
    <w:rsid w:val="00C36F06"/>
    <w:rsid w:val="00C36FEC"/>
    <w:rsid w:val="00C424B4"/>
    <w:rsid w:val="00C43F6A"/>
    <w:rsid w:val="00C45568"/>
    <w:rsid w:val="00C47391"/>
    <w:rsid w:val="00C47B50"/>
    <w:rsid w:val="00C53E2C"/>
    <w:rsid w:val="00C55161"/>
    <w:rsid w:val="00C55332"/>
    <w:rsid w:val="00C574CF"/>
    <w:rsid w:val="00C602DC"/>
    <w:rsid w:val="00C667A6"/>
    <w:rsid w:val="00C712E3"/>
    <w:rsid w:val="00C7197C"/>
    <w:rsid w:val="00C735B8"/>
    <w:rsid w:val="00C76A8E"/>
    <w:rsid w:val="00C77DF7"/>
    <w:rsid w:val="00C81AED"/>
    <w:rsid w:val="00C833E2"/>
    <w:rsid w:val="00C848DF"/>
    <w:rsid w:val="00C85986"/>
    <w:rsid w:val="00C85C86"/>
    <w:rsid w:val="00C85F8F"/>
    <w:rsid w:val="00C87D44"/>
    <w:rsid w:val="00C87E54"/>
    <w:rsid w:val="00C92BE3"/>
    <w:rsid w:val="00C93C0D"/>
    <w:rsid w:val="00C95108"/>
    <w:rsid w:val="00C97CAD"/>
    <w:rsid w:val="00CA05E4"/>
    <w:rsid w:val="00CA3047"/>
    <w:rsid w:val="00CA5DDE"/>
    <w:rsid w:val="00CA673B"/>
    <w:rsid w:val="00CA7DEF"/>
    <w:rsid w:val="00CB032C"/>
    <w:rsid w:val="00CB18C5"/>
    <w:rsid w:val="00CB192C"/>
    <w:rsid w:val="00CB35ED"/>
    <w:rsid w:val="00CB3F84"/>
    <w:rsid w:val="00CB547B"/>
    <w:rsid w:val="00CB581D"/>
    <w:rsid w:val="00CC0321"/>
    <w:rsid w:val="00CC088F"/>
    <w:rsid w:val="00CC25B0"/>
    <w:rsid w:val="00CC2B86"/>
    <w:rsid w:val="00CC3ECE"/>
    <w:rsid w:val="00CC475B"/>
    <w:rsid w:val="00CC4AB7"/>
    <w:rsid w:val="00CC5449"/>
    <w:rsid w:val="00CC6529"/>
    <w:rsid w:val="00CC76D5"/>
    <w:rsid w:val="00CD1823"/>
    <w:rsid w:val="00CD485A"/>
    <w:rsid w:val="00CD5B7D"/>
    <w:rsid w:val="00CE667A"/>
    <w:rsid w:val="00CF1B94"/>
    <w:rsid w:val="00CF24A6"/>
    <w:rsid w:val="00CF2653"/>
    <w:rsid w:val="00CF7FA2"/>
    <w:rsid w:val="00D0305E"/>
    <w:rsid w:val="00D101F0"/>
    <w:rsid w:val="00D151AF"/>
    <w:rsid w:val="00D21047"/>
    <w:rsid w:val="00D26EC5"/>
    <w:rsid w:val="00D271B3"/>
    <w:rsid w:val="00D30D7D"/>
    <w:rsid w:val="00D30DD1"/>
    <w:rsid w:val="00D34247"/>
    <w:rsid w:val="00D35C35"/>
    <w:rsid w:val="00D36271"/>
    <w:rsid w:val="00D41BEB"/>
    <w:rsid w:val="00D4234C"/>
    <w:rsid w:val="00D429EF"/>
    <w:rsid w:val="00D43531"/>
    <w:rsid w:val="00D4387D"/>
    <w:rsid w:val="00D44776"/>
    <w:rsid w:val="00D45066"/>
    <w:rsid w:val="00D51177"/>
    <w:rsid w:val="00D51484"/>
    <w:rsid w:val="00D543FA"/>
    <w:rsid w:val="00D54799"/>
    <w:rsid w:val="00D5634D"/>
    <w:rsid w:val="00D5635E"/>
    <w:rsid w:val="00D572A3"/>
    <w:rsid w:val="00D6254C"/>
    <w:rsid w:val="00D64C7A"/>
    <w:rsid w:val="00D65477"/>
    <w:rsid w:val="00D674EB"/>
    <w:rsid w:val="00D67C93"/>
    <w:rsid w:val="00D71312"/>
    <w:rsid w:val="00D71CAB"/>
    <w:rsid w:val="00D74877"/>
    <w:rsid w:val="00D755BD"/>
    <w:rsid w:val="00D76CAF"/>
    <w:rsid w:val="00D81F38"/>
    <w:rsid w:val="00D83F4A"/>
    <w:rsid w:val="00D84DE8"/>
    <w:rsid w:val="00D86966"/>
    <w:rsid w:val="00D912AD"/>
    <w:rsid w:val="00D9130A"/>
    <w:rsid w:val="00D9142F"/>
    <w:rsid w:val="00D920C1"/>
    <w:rsid w:val="00D9451E"/>
    <w:rsid w:val="00D94C7E"/>
    <w:rsid w:val="00DA1378"/>
    <w:rsid w:val="00DA1B19"/>
    <w:rsid w:val="00DA21EE"/>
    <w:rsid w:val="00DA376D"/>
    <w:rsid w:val="00DA3E21"/>
    <w:rsid w:val="00DA432F"/>
    <w:rsid w:val="00DA4C92"/>
    <w:rsid w:val="00DA5B2E"/>
    <w:rsid w:val="00DA6611"/>
    <w:rsid w:val="00DB07E5"/>
    <w:rsid w:val="00DB343F"/>
    <w:rsid w:val="00DB4162"/>
    <w:rsid w:val="00DC097D"/>
    <w:rsid w:val="00DC0C98"/>
    <w:rsid w:val="00DC65D1"/>
    <w:rsid w:val="00DC6AAB"/>
    <w:rsid w:val="00DD01EB"/>
    <w:rsid w:val="00DD0C33"/>
    <w:rsid w:val="00DD235C"/>
    <w:rsid w:val="00DD4FF0"/>
    <w:rsid w:val="00DD5F77"/>
    <w:rsid w:val="00DD6DFA"/>
    <w:rsid w:val="00DE049B"/>
    <w:rsid w:val="00DE39E3"/>
    <w:rsid w:val="00DE46A5"/>
    <w:rsid w:val="00DE4799"/>
    <w:rsid w:val="00DE5652"/>
    <w:rsid w:val="00DF1FA0"/>
    <w:rsid w:val="00DF5330"/>
    <w:rsid w:val="00DF5821"/>
    <w:rsid w:val="00DF6201"/>
    <w:rsid w:val="00DF6DB1"/>
    <w:rsid w:val="00DF7334"/>
    <w:rsid w:val="00E02078"/>
    <w:rsid w:val="00E0241C"/>
    <w:rsid w:val="00E03A71"/>
    <w:rsid w:val="00E04660"/>
    <w:rsid w:val="00E06C30"/>
    <w:rsid w:val="00E06DBB"/>
    <w:rsid w:val="00E076C5"/>
    <w:rsid w:val="00E11567"/>
    <w:rsid w:val="00E12DE5"/>
    <w:rsid w:val="00E155BC"/>
    <w:rsid w:val="00E202F5"/>
    <w:rsid w:val="00E22D35"/>
    <w:rsid w:val="00E25842"/>
    <w:rsid w:val="00E25B43"/>
    <w:rsid w:val="00E270BF"/>
    <w:rsid w:val="00E311B1"/>
    <w:rsid w:val="00E328A2"/>
    <w:rsid w:val="00E33708"/>
    <w:rsid w:val="00E35A05"/>
    <w:rsid w:val="00E35FFD"/>
    <w:rsid w:val="00E375A6"/>
    <w:rsid w:val="00E400D2"/>
    <w:rsid w:val="00E41552"/>
    <w:rsid w:val="00E46B9E"/>
    <w:rsid w:val="00E471AB"/>
    <w:rsid w:val="00E50623"/>
    <w:rsid w:val="00E5109D"/>
    <w:rsid w:val="00E5136F"/>
    <w:rsid w:val="00E52056"/>
    <w:rsid w:val="00E52459"/>
    <w:rsid w:val="00E52774"/>
    <w:rsid w:val="00E66596"/>
    <w:rsid w:val="00E66F08"/>
    <w:rsid w:val="00E67053"/>
    <w:rsid w:val="00E77588"/>
    <w:rsid w:val="00E81AEF"/>
    <w:rsid w:val="00E85A51"/>
    <w:rsid w:val="00E90319"/>
    <w:rsid w:val="00E907A5"/>
    <w:rsid w:val="00E92744"/>
    <w:rsid w:val="00E94FEC"/>
    <w:rsid w:val="00E9615B"/>
    <w:rsid w:val="00E978DE"/>
    <w:rsid w:val="00E97929"/>
    <w:rsid w:val="00EA7489"/>
    <w:rsid w:val="00EB2E83"/>
    <w:rsid w:val="00EB3686"/>
    <w:rsid w:val="00EB47B3"/>
    <w:rsid w:val="00EB53A3"/>
    <w:rsid w:val="00EB5D9A"/>
    <w:rsid w:val="00EB78FA"/>
    <w:rsid w:val="00EC64B3"/>
    <w:rsid w:val="00EC6A1F"/>
    <w:rsid w:val="00EC6CC8"/>
    <w:rsid w:val="00EC7540"/>
    <w:rsid w:val="00ED28C2"/>
    <w:rsid w:val="00ED2ED9"/>
    <w:rsid w:val="00ED4B7D"/>
    <w:rsid w:val="00ED52EF"/>
    <w:rsid w:val="00EE27DE"/>
    <w:rsid w:val="00EE2F68"/>
    <w:rsid w:val="00EE4E73"/>
    <w:rsid w:val="00EE5620"/>
    <w:rsid w:val="00EE5A3B"/>
    <w:rsid w:val="00EE5FE2"/>
    <w:rsid w:val="00EF0B2D"/>
    <w:rsid w:val="00EF26AD"/>
    <w:rsid w:val="00EF43D4"/>
    <w:rsid w:val="00EF4443"/>
    <w:rsid w:val="00EF6FAF"/>
    <w:rsid w:val="00EF71FB"/>
    <w:rsid w:val="00EF78D6"/>
    <w:rsid w:val="00F00B12"/>
    <w:rsid w:val="00F00C58"/>
    <w:rsid w:val="00F050CA"/>
    <w:rsid w:val="00F053F6"/>
    <w:rsid w:val="00F10F6B"/>
    <w:rsid w:val="00F11AF8"/>
    <w:rsid w:val="00F12F49"/>
    <w:rsid w:val="00F14358"/>
    <w:rsid w:val="00F15773"/>
    <w:rsid w:val="00F15C9D"/>
    <w:rsid w:val="00F1631A"/>
    <w:rsid w:val="00F16CC1"/>
    <w:rsid w:val="00F171EC"/>
    <w:rsid w:val="00F200A6"/>
    <w:rsid w:val="00F20470"/>
    <w:rsid w:val="00F207DA"/>
    <w:rsid w:val="00F22E72"/>
    <w:rsid w:val="00F2523C"/>
    <w:rsid w:val="00F31E92"/>
    <w:rsid w:val="00F3274E"/>
    <w:rsid w:val="00F345F9"/>
    <w:rsid w:val="00F364F5"/>
    <w:rsid w:val="00F4013C"/>
    <w:rsid w:val="00F44283"/>
    <w:rsid w:val="00F453DA"/>
    <w:rsid w:val="00F50D19"/>
    <w:rsid w:val="00F50F7C"/>
    <w:rsid w:val="00F51CA5"/>
    <w:rsid w:val="00F530E9"/>
    <w:rsid w:val="00F53E13"/>
    <w:rsid w:val="00F555E0"/>
    <w:rsid w:val="00F56062"/>
    <w:rsid w:val="00F619E9"/>
    <w:rsid w:val="00F62B19"/>
    <w:rsid w:val="00F62CD0"/>
    <w:rsid w:val="00F674C4"/>
    <w:rsid w:val="00F67D47"/>
    <w:rsid w:val="00F71351"/>
    <w:rsid w:val="00F730B8"/>
    <w:rsid w:val="00F74255"/>
    <w:rsid w:val="00F74C55"/>
    <w:rsid w:val="00F83D13"/>
    <w:rsid w:val="00F8499A"/>
    <w:rsid w:val="00F854B0"/>
    <w:rsid w:val="00F85F96"/>
    <w:rsid w:val="00F86C51"/>
    <w:rsid w:val="00F87881"/>
    <w:rsid w:val="00F922C2"/>
    <w:rsid w:val="00F95783"/>
    <w:rsid w:val="00F97684"/>
    <w:rsid w:val="00FA21E4"/>
    <w:rsid w:val="00FA787D"/>
    <w:rsid w:val="00FB2487"/>
    <w:rsid w:val="00FB3797"/>
    <w:rsid w:val="00FB6690"/>
    <w:rsid w:val="00FB7ABB"/>
    <w:rsid w:val="00FC0E67"/>
    <w:rsid w:val="00FC15F2"/>
    <w:rsid w:val="00FC4291"/>
    <w:rsid w:val="00FC6C4E"/>
    <w:rsid w:val="00FD54EF"/>
    <w:rsid w:val="00FD6413"/>
    <w:rsid w:val="00FD766D"/>
    <w:rsid w:val="00FE113F"/>
    <w:rsid w:val="00FE1FC5"/>
    <w:rsid w:val="00FE525D"/>
    <w:rsid w:val="00FF090F"/>
    <w:rsid w:val="00FF1897"/>
    <w:rsid w:val="00FF286A"/>
    <w:rsid w:val="00FF28F4"/>
    <w:rsid w:val="00FF30D9"/>
    <w:rsid w:val="00FF3470"/>
    <w:rsid w:val="00FF4410"/>
    <w:rsid w:val="00FF4A8A"/>
    <w:rsid w:val="00FF6393"/>
    <w:rsid w:val="00FF66A3"/>
    <w:rsid w:val="00FF7516"/>
    <w:rsid w:val="00FF7862"/>
    <w:rsid w:val="00FF7C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0" w:unhideWhenUsed="0" w:qFormat="1"/>
    <w:lsdException w:name="heading 2" w:locked="0" w:uiPriority="0" w:qFormat="1"/>
    <w:lsdException w:name="heading 3" w:locked="0" w:uiPriority="0" w:qFormat="1"/>
    <w:lsdException w:name="heading 4" w:locked="0" w:uiPriority="0" w:qFormat="1"/>
    <w:lsdException w:name="heading 5" w:locked="0" w:uiPriority="0" w:qFormat="1"/>
    <w:lsdException w:name="heading 6" w:locked="0" w:uiPriority="9" w:unhideWhenUsed="0" w:qFormat="1"/>
    <w:lsdException w:name="heading 7" w:locked="0" w:uiPriority="9" w:qFormat="1"/>
    <w:lsdException w:name="heading 8" w:locked="0" w:uiPriority="9" w:qFormat="1"/>
    <w:lsdException w:name="heading 9" w:locked="0" w:uiPriority="9" w:qFormat="1"/>
    <w:lsdException w:name="index 1" w:locked="0"/>
    <w:lsdException w:name="index 2" w:locked="0"/>
    <w:lsdException w:name="index 3" w:locked="0"/>
    <w:lsdException w:name="index 4" w:locked="0"/>
    <w:lsdException w:name="index 5" w:locked="0"/>
    <w:lsdException w:name="index 6" w:locked="0"/>
    <w:lsdException w:name="index 7" w:locked="0"/>
    <w:lsdException w:name="index 8" w:locked="0"/>
    <w:lsdException w:name="index 9" w:locked="0"/>
    <w:lsdException w:name="toc 1" w:uiPriority="39"/>
    <w:lsdException w:name="toc 2" w:uiPriority="39"/>
    <w:lsdException w:name="toc 3"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Normal Indent" w:locked="0"/>
    <w:lsdException w:name="footnote text" w:locked="0"/>
    <w:lsdException w:name="annotation text" w:locked="0"/>
    <w:lsdException w:name="header" w:uiPriority="0"/>
    <w:lsdException w:name="footer" w:uiPriority="0"/>
    <w:lsdException w:name="index heading" w:locked="0"/>
    <w:lsdException w:name="caption" w:locked="0" w:qFormat="1"/>
    <w:lsdException w:name="table of figures" w:locked="0"/>
    <w:lsdException w:name="envelope address" w:locked="0"/>
    <w:lsdException w:name="envelope return" w:locked="0"/>
    <w:lsdException w:name="footnote reference" w:locked="0"/>
    <w:lsdException w:name="annotation reference" w:locked="0"/>
    <w:lsdException w:name="line number" w:locked="0"/>
    <w:lsdException w:name="page number" w:uiPriority="0"/>
    <w:lsdException w:name="endnote reference" w:locked="0"/>
    <w:lsdException w:name="endnote text" w:locked="0"/>
    <w:lsdException w:name="table of authorities" w:locked="0"/>
    <w:lsdException w:name="macro" w:locked="0"/>
    <w:lsdException w:name="toa heading" w:locked="0"/>
    <w:lsdException w:name="List" w:locked="0"/>
    <w:lsdException w:name="List Bullet" w:locked="0"/>
    <w:lsdException w:name="List Number" w:locked="0"/>
    <w:lsdException w:name="List 2" w:locked="0"/>
    <w:lsdException w:name="List 3" w:locked="0"/>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semiHidden="0" w:uiPriority="0" w:unhideWhenUsed="0" w:qFormat="1"/>
    <w:lsdException w:name="Closing" w:locked="0"/>
    <w:lsdException w:name="Signature" w:locked="0"/>
    <w:lsdException w:name="Default Paragraph Font" w:locked="0" w:uiPriority="0"/>
    <w:lsdException w:name="Body Text" w:locked="0" w:uiPriority="0"/>
    <w:lsdException w:name="Body Text Indent" w:locked="0"/>
    <w:lsdException w:name="List Continue" w:locked="0"/>
    <w:lsdException w:name="List Continue 2" w:locked="0"/>
    <w:lsdException w:name="List Continue 3" w:locked="0"/>
    <w:lsdException w:name="List Continue 4" w:locked="0"/>
    <w:lsdException w:name="List Continue 5" w:locked="0"/>
    <w:lsdException w:name="Message Header" w:locked="0"/>
    <w:lsdException w:name="Subtitle" w:locked="0" w:semiHidden="0" w:uiPriority="11" w:unhideWhenUsed="0" w:qFormat="1"/>
    <w:lsdException w:name="Salutation" w:locked="0"/>
    <w:lsdException w:name="Date" w:locked="0"/>
    <w:lsdException w:name="Body Text First Indent" w:locked="0"/>
    <w:lsdException w:name="Body Text First Indent 2" w:locked="0"/>
    <w:lsdException w:name="Note Heading" w:locked="0"/>
    <w:lsdException w:name="Body Text 2" w:locked="0"/>
    <w:lsdException w:name="Body Text 3" w:locked="0"/>
    <w:lsdException w:name="Body Text Indent 2" w:locked="0"/>
    <w:lsdException w:name="Body Text Indent 3" w:locked="0"/>
    <w:lsdException w:name="Block Text" w:locked="0"/>
    <w:lsdException w:name="FollowedHyperlink" w:locked="0"/>
    <w:lsdException w:name="Strong" w:locked="0" w:semiHidden="0" w:uiPriority="22" w:unhideWhenUsed="0" w:qFormat="1"/>
    <w:lsdException w:name="Emphasis" w:locked="0" w:semiHidden="0" w:uiPriority="20" w:unhideWhenUsed="0" w:qFormat="1"/>
    <w:lsdException w:name="Document Map" w:locked="0" w:uiPriority="0"/>
    <w:lsdException w:name="Plain Text" w:locked="0"/>
    <w:lsdException w:name="E-mail Signature" w:locked="0"/>
    <w:lsdException w:name="HTML Top of Form" w:locked="0"/>
    <w:lsdException w:name="HTML Bottom of Form" w:locked="0"/>
    <w:lsdException w:name="Normal (Web)" w:locked="0"/>
    <w:lsdException w:name="HTML Acronym" w:locked="0"/>
    <w:lsdException w:name="HTML Address" w:locked="0"/>
    <w:lsdException w:name="HTML Cite" w:locked="0"/>
    <w:lsdException w:name="HTML Code" w:locked="0"/>
    <w:lsdException w:name="HTML Definition" w:locked="0"/>
    <w:lsdException w:name="HTML Keyboard" w:locked="0"/>
    <w:lsdException w:name="HTML Preformatted" w:locked="0"/>
    <w:lsdException w:name="HTML Sample" w:locked="0"/>
    <w:lsdException w:name="HTML Typewriter" w:locked="0"/>
    <w:lsdException w:name="HTML Variable" w:locked="0"/>
    <w:lsdException w:name="Normal Table" w:locked="0"/>
    <w:lsdException w:name="annotation subject" w:locked="0"/>
    <w:lsdException w:name="No List" w:locked="0" w:uiPriority="0"/>
    <w:lsdException w:name="Outline List 1" w:locked="0"/>
    <w:lsdException w:name="Outline List 2" w:locked="0"/>
    <w:lsdException w:name="Outline List 3" w:locked="0"/>
    <w:lsdException w:name="Table Simple 1" w:locked="0"/>
    <w:lsdException w:name="Table Simple 2" w:locked="0"/>
    <w:lsdException w:name="Table Simple 3" w:locked="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locked="0"/>
    <w:lsdException w:name="Table Colorful 3" w:locked="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locked="0"/>
    <w:lsdException w:name="Table Elegant" w:locked="0"/>
    <w:lsdException w:name="Table Professional" w:uiPriority="0"/>
    <w:lsdException w:name="Table Subtle 1" w:uiPriority="0"/>
    <w:lsdException w:name="Table Subtle 2" w:uiPriority="0"/>
    <w:lsdException w:name="Table Web 1" w:uiPriority="0"/>
    <w:lsdException w:name="Table Web 2" w:locked="0"/>
    <w:lsdException w:name="Table Web 3" w:locked="0"/>
    <w:lsdException w:name="Balloon Text" w:locked="0" w:uiPriority="0"/>
    <w:lsdException w:name="Table Grid" w:semiHidden="0" w:uiPriority="0" w:unhideWhenUsed="0"/>
    <w:lsdException w:name="Table Theme" w:uiPriority="0"/>
    <w:lsdException w:name="Placeholder Text" w:locked="0" w:unhideWhenUsed="0"/>
    <w:lsdException w:name="No Spacing" w:locked="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a4">
    <w:name w:val="Normal"/>
    <w:qFormat/>
    <w:rsid w:val="00305728"/>
    <w:pPr>
      <w:widowControl w:val="0"/>
      <w:jc w:val="both"/>
    </w:pPr>
    <w:rPr>
      <w:rFonts w:ascii="Times New Roman" w:hAnsi="Times New Roman"/>
      <w:kern w:val="2"/>
      <w:sz w:val="21"/>
      <w:szCs w:val="24"/>
    </w:rPr>
  </w:style>
  <w:style w:type="paragraph" w:styleId="1">
    <w:name w:val="heading 1"/>
    <w:basedOn w:val="a4"/>
    <w:next w:val="a5"/>
    <w:link w:val="1Char"/>
    <w:qFormat/>
    <w:rsid w:val="00483360"/>
    <w:pPr>
      <w:keepNext/>
      <w:keepLines/>
      <w:widowControl/>
      <w:numPr>
        <w:numId w:val="21"/>
      </w:numPr>
      <w:spacing w:beforeLines="100" w:before="240" w:afterLines="50" w:after="120" w:line="300" w:lineRule="auto"/>
      <w:jc w:val="left"/>
      <w:outlineLvl w:val="0"/>
    </w:pPr>
    <w:rPr>
      <w:rFonts w:ascii="黑体" w:eastAsia="黑体"/>
      <w:bCs/>
      <w:sz w:val="30"/>
      <w:szCs w:val="44"/>
    </w:rPr>
  </w:style>
  <w:style w:type="paragraph" w:styleId="2">
    <w:name w:val="heading 2"/>
    <w:basedOn w:val="a4"/>
    <w:next w:val="a5"/>
    <w:link w:val="2Char"/>
    <w:qFormat/>
    <w:rsid w:val="00483360"/>
    <w:pPr>
      <w:keepNext/>
      <w:keepLines/>
      <w:widowControl/>
      <w:numPr>
        <w:ilvl w:val="1"/>
        <w:numId w:val="21"/>
      </w:numPr>
      <w:spacing w:beforeLines="50" w:before="120" w:line="300" w:lineRule="auto"/>
      <w:jc w:val="left"/>
      <w:outlineLvl w:val="1"/>
    </w:pPr>
    <w:rPr>
      <w:rFonts w:ascii="黑体" w:eastAsia="黑体" w:hAnsi="Arial"/>
      <w:bCs/>
      <w:sz w:val="28"/>
      <w:szCs w:val="32"/>
    </w:rPr>
  </w:style>
  <w:style w:type="paragraph" w:styleId="3">
    <w:name w:val="heading 3"/>
    <w:basedOn w:val="a4"/>
    <w:next w:val="a5"/>
    <w:link w:val="3Char"/>
    <w:qFormat/>
    <w:rsid w:val="00483360"/>
    <w:pPr>
      <w:keepNext/>
      <w:keepLines/>
      <w:widowControl/>
      <w:numPr>
        <w:ilvl w:val="2"/>
        <w:numId w:val="21"/>
      </w:numPr>
      <w:spacing w:beforeLines="50" w:before="120" w:line="300" w:lineRule="auto"/>
      <w:jc w:val="left"/>
      <w:outlineLvl w:val="2"/>
    </w:pPr>
    <w:rPr>
      <w:rFonts w:ascii="黑体" w:eastAsia="黑体"/>
      <w:bCs/>
      <w:sz w:val="24"/>
      <w:szCs w:val="32"/>
    </w:rPr>
  </w:style>
  <w:style w:type="paragraph" w:styleId="4">
    <w:name w:val="heading 4"/>
    <w:basedOn w:val="a4"/>
    <w:next w:val="a5"/>
    <w:link w:val="4Char"/>
    <w:qFormat/>
    <w:rsid w:val="00483360"/>
    <w:pPr>
      <w:keepLines/>
      <w:numPr>
        <w:ilvl w:val="3"/>
        <w:numId w:val="21"/>
      </w:numPr>
      <w:spacing w:line="300" w:lineRule="auto"/>
      <w:jc w:val="left"/>
      <w:outlineLvl w:val="3"/>
    </w:pPr>
    <w:rPr>
      <w:rFonts w:ascii="宋体" w:hAnsi="Arial"/>
      <w:bCs/>
      <w:sz w:val="24"/>
      <w:szCs w:val="28"/>
    </w:rPr>
  </w:style>
  <w:style w:type="paragraph" w:styleId="5">
    <w:name w:val="heading 5"/>
    <w:basedOn w:val="a4"/>
    <w:link w:val="5Char"/>
    <w:qFormat/>
    <w:rsid w:val="00483360"/>
    <w:pPr>
      <w:keepNext/>
      <w:keepLines/>
      <w:numPr>
        <w:ilvl w:val="4"/>
        <w:numId w:val="21"/>
      </w:numPr>
      <w:spacing w:line="300" w:lineRule="auto"/>
      <w:jc w:val="left"/>
      <w:outlineLvl w:val="4"/>
    </w:pPr>
    <w:rPr>
      <w:rFonts w:ascii="宋体"/>
      <w:bCs/>
      <w:sz w:val="24"/>
      <w:szCs w:val="28"/>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Char">
    <w:name w:val="标题 1 Char"/>
    <w:link w:val="1"/>
    <w:rsid w:val="004A5C41"/>
    <w:rPr>
      <w:rFonts w:ascii="黑体" w:eastAsia="黑体" w:hAnsi="Times New Roman"/>
      <w:bCs/>
      <w:kern w:val="2"/>
      <w:sz w:val="30"/>
      <w:szCs w:val="44"/>
    </w:rPr>
  </w:style>
  <w:style w:type="character" w:customStyle="1" w:styleId="2Char">
    <w:name w:val="标题 2 Char"/>
    <w:link w:val="2"/>
    <w:rsid w:val="004A5C41"/>
    <w:rPr>
      <w:rFonts w:ascii="黑体" w:eastAsia="黑体" w:hAnsi="Arial"/>
      <w:bCs/>
      <w:kern w:val="2"/>
      <w:sz w:val="28"/>
      <w:szCs w:val="32"/>
    </w:rPr>
  </w:style>
  <w:style w:type="character" w:customStyle="1" w:styleId="3Char">
    <w:name w:val="标题 3 Char"/>
    <w:link w:val="3"/>
    <w:rsid w:val="004A5C41"/>
    <w:rPr>
      <w:rFonts w:ascii="黑体" w:eastAsia="黑体" w:hAnsi="Times New Roman"/>
      <w:bCs/>
      <w:kern w:val="2"/>
      <w:sz w:val="24"/>
      <w:szCs w:val="32"/>
    </w:rPr>
  </w:style>
  <w:style w:type="character" w:customStyle="1" w:styleId="4Char">
    <w:name w:val="标题 4 Char"/>
    <w:link w:val="4"/>
    <w:rsid w:val="004A5C41"/>
    <w:rPr>
      <w:rFonts w:ascii="宋体" w:hAnsi="Arial"/>
      <w:bCs/>
      <w:kern w:val="2"/>
      <w:sz w:val="24"/>
      <w:szCs w:val="28"/>
    </w:rPr>
  </w:style>
  <w:style w:type="character" w:customStyle="1" w:styleId="5Char">
    <w:name w:val="标题 5 Char"/>
    <w:link w:val="5"/>
    <w:rsid w:val="004A5C41"/>
    <w:rPr>
      <w:rFonts w:ascii="宋体" w:hAnsi="Times New Roman"/>
      <w:bCs/>
      <w:kern w:val="2"/>
      <w:sz w:val="24"/>
      <w:szCs w:val="28"/>
    </w:rPr>
  </w:style>
  <w:style w:type="paragraph" w:customStyle="1" w:styleId="a9">
    <w:name w:val="参考文献标题"/>
    <w:basedOn w:val="aa"/>
    <w:next w:val="a1"/>
    <w:qFormat/>
    <w:locked/>
    <w:rsid w:val="00483360"/>
    <w:pPr>
      <w:keepNext/>
      <w:keepLines/>
      <w:pageBreakBefore/>
      <w:spacing w:beforeLines="100" w:before="100" w:after="0" w:line="300" w:lineRule="auto"/>
      <w:jc w:val="left"/>
    </w:pPr>
    <w:rPr>
      <w:rFonts w:ascii="黑体" w:eastAsia="黑体"/>
      <w:b w:val="0"/>
      <w:sz w:val="28"/>
    </w:rPr>
  </w:style>
  <w:style w:type="paragraph" w:customStyle="1" w:styleId="a1">
    <w:name w:val="参考文献正文"/>
    <w:basedOn w:val="a4"/>
    <w:qFormat/>
    <w:rsid w:val="00483360"/>
    <w:pPr>
      <w:numPr>
        <w:numId w:val="22"/>
      </w:numPr>
      <w:spacing w:line="300" w:lineRule="auto"/>
      <w:jc w:val="left"/>
    </w:pPr>
    <w:rPr>
      <w:rFonts w:ascii="宋体"/>
      <w:kern w:val="0"/>
    </w:rPr>
  </w:style>
  <w:style w:type="character" w:styleId="ab">
    <w:name w:val="Hyperlink"/>
    <w:uiPriority w:val="99"/>
    <w:unhideWhenUsed/>
    <w:locked/>
    <w:rsid w:val="00483360"/>
    <w:rPr>
      <w:color w:val="0000FF"/>
      <w:u w:val="single"/>
    </w:rPr>
  </w:style>
  <w:style w:type="paragraph" w:customStyle="1" w:styleId="ac">
    <w:name w:val="附录标题"/>
    <w:basedOn w:val="aa"/>
    <w:next w:val="ad"/>
    <w:locked/>
    <w:rsid w:val="00483360"/>
    <w:pPr>
      <w:keepNext/>
      <w:keepLines/>
      <w:pageBreakBefore/>
      <w:spacing w:beforeLines="100" w:before="100" w:after="0" w:line="300" w:lineRule="auto"/>
      <w:jc w:val="left"/>
    </w:pPr>
    <w:rPr>
      <w:rFonts w:ascii="黑体" w:eastAsia="黑体"/>
      <w:b w:val="0"/>
      <w:sz w:val="28"/>
    </w:rPr>
  </w:style>
  <w:style w:type="paragraph" w:customStyle="1" w:styleId="ad">
    <w:name w:val="附录正文"/>
    <w:basedOn w:val="a4"/>
    <w:rsid w:val="00483360"/>
    <w:pPr>
      <w:widowControl/>
      <w:spacing w:line="300" w:lineRule="auto"/>
      <w:ind w:firstLineChars="200" w:firstLine="200"/>
    </w:pPr>
    <w:rPr>
      <w:rFonts w:ascii="宋体"/>
    </w:rPr>
  </w:style>
  <w:style w:type="paragraph" w:customStyle="1" w:styleId="ae">
    <w:name w:val="结束语标题"/>
    <w:basedOn w:val="aa"/>
    <w:next w:val="af"/>
    <w:qFormat/>
    <w:locked/>
    <w:rsid w:val="00483360"/>
    <w:pPr>
      <w:keepNext/>
      <w:pageBreakBefore/>
      <w:spacing w:beforeLines="100" w:before="100" w:afterLines="50" w:after="50" w:line="300" w:lineRule="auto"/>
      <w:jc w:val="left"/>
    </w:pPr>
    <w:rPr>
      <w:rFonts w:ascii="黑体" w:eastAsia="黑体"/>
      <w:b w:val="0"/>
      <w:kern w:val="0"/>
      <w:sz w:val="28"/>
    </w:rPr>
  </w:style>
  <w:style w:type="paragraph" w:customStyle="1" w:styleId="a5">
    <w:name w:val="论文正文"/>
    <w:basedOn w:val="a4"/>
    <w:rsid w:val="00483360"/>
    <w:pPr>
      <w:widowControl/>
      <w:snapToGrid w:val="0"/>
      <w:spacing w:line="300" w:lineRule="auto"/>
      <w:ind w:firstLineChars="200" w:firstLine="480"/>
    </w:pPr>
    <w:rPr>
      <w:rFonts w:ascii="宋体"/>
      <w:kern w:val="0"/>
      <w:sz w:val="24"/>
    </w:rPr>
  </w:style>
  <w:style w:type="paragraph" w:customStyle="1" w:styleId="af">
    <w:name w:val="结束语正文"/>
    <w:basedOn w:val="a5"/>
    <w:qFormat/>
    <w:rsid w:val="00483360"/>
  </w:style>
  <w:style w:type="paragraph" w:styleId="10">
    <w:name w:val="toc 1"/>
    <w:basedOn w:val="a4"/>
    <w:autoRedefine/>
    <w:uiPriority w:val="39"/>
    <w:locked/>
    <w:rsid w:val="00483360"/>
    <w:pPr>
      <w:spacing w:line="300" w:lineRule="auto"/>
      <w:jc w:val="left"/>
    </w:pPr>
    <w:rPr>
      <w:sz w:val="24"/>
    </w:rPr>
  </w:style>
  <w:style w:type="paragraph" w:customStyle="1" w:styleId="af0">
    <w:name w:val="目录标题"/>
    <w:basedOn w:val="aa"/>
    <w:qFormat/>
    <w:locked/>
    <w:rsid w:val="00483360"/>
    <w:pPr>
      <w:keepNext/>
      <w:spacing w:beforeLines="100" w:before="100" w:afterLines="150" w:after="150" w:line="300" w:lineRule="auto"/>
      <w:outlineLvl w:val="9"/>
    </w:pPr>
    <w:rPr>
      <w:rFonts w:ascii="黑体" w:eastAsia="黑体"/>
    </w:rPr>
  </w:style>
  <w:style w:type="paragraph" w:customStyle="1" w:styleId="20">
    <w:name w:val="内封2基本信息"/>
    <w:basedOn w:val="a4"/>
    <w:next w:val="a5"/>
    <w:locked/>
    <w:rsid w:val="00483360"/>
    <w:pPr>
      <w:snapToGrid w:val="0"/>
      <w:spacing w:line="360" w:lineRule="auto"/>
      <w:ind w:leftChars="1100" w:left="1100"/>
      <w:jc w:val="left"/>
    </w:pPr>
    <w:rPr>
      <w:sz w:val="24"/>
    </w:rPr>
  </w:style>
  <w:style w:type="character" w:customStyle="1" w:styleId="21">
    <w:name w:val="内封2基本信息文字"/>
    <w:rsid w:val="00483360"/>
    <w:rPr>
      <w:rFonts w:ascii="宋体" w:eastAsia="宋体"/>
      <w:sz w:val="24"/>
      <w:u w:val="single"/>
    </w:rPr>
  </w:style>
  <w:style w:type="paragraph" w:customStyle="1" w:styleId="22">
    <w:name w:val="内封2署尾"/>
    <w:basedOn w:val="a4"/>
    <w:next w:val="a5"/>
    <w:locked/>
    <w:rsid w:val="00483360"/>
    <w:pPr>
      <w:spacing w:line="360" w:lineRule="auto"/>
      <w:jc w:val="center"/>
    </w:pPr>
    <w:rPr>
      <w:rFonts w:ascii="宋体" w:hAnsi="宋体"/>
      <w:sz w:val="24"/>
    </w:rPr>
  </w:style>
  <w:style w:type="paragraph" w:customStyle="1" w:styleId="23">
    <w:name w:val="内封2抬头"/>
    <w:basedOn w:val="a5"/>
    <w:locked/>
    <w:rsid w:val="00483360"/>
    <w:pPr>
      <w:spacing w:line="240" w:lineRule="auto"/>
      <w:ind w:firstLineChars="0" w:firstLine="0"/>
      <w:jc w:val="center"/>
    </w:pPr>
    <w:rPr>
      <w:rFonts w:hAnsi="宋体"/>
      <w:b/>
      <w:sz w:val="36"/>
      <w:szCs w:val="36"/>
    </w:rPr>
  </w:style>
  <w:style w:type="paragraph" w:customStyle="1" w:styleId="24">
    <w:name w:val="内封2英文标题"/>
    <w:basedOn w:val="aa"/>
    <w:next w:val="a5"/>
    <w:locked/>
    <w:rsid w:val="00483360"/>
    <w:pPr>
      <w:spacing w:before="0" w:after="0" w:line="400" w:lineRule="exact"/>
      <w:outlineLvl w:val="9"/>
    </w:pPr>
    <w:rPr>
      <w:rFonts w:ascii="Times New Roman" w:hAnsi="Times New Roman"/>
    </w:rPr>
  </w:style>
  <w:style w:type="paragraph" w:customStyle="1" w:styleId="25">
    <w:name w:val="内封2英文副标题"/>
    <w:basedOn w:val="a4"/>
    <w:next w:val="a5"/>
    <w:locked/>
    <w:rsid w:val="00483360"/>
    <w:pPr>
      <w:ind w:rightChars="300" w:right="300"/>
      <w:jc w:val="right"/>
    </w:pPr>
    <w:rPr>
      <w:b/>
      <w:sz w:val="30"/>
    </w:rPr>
  </w:style>
  <w:style w:type="paragraph" w:customStyle="1" w:styleId="26">
    <w:name w:val="内封2中文标题"/>
    <w:basedOn w:val="aa"/>
    <w:next w:val="a5"/>
    <w:locked/>
    <w:rsid w:val="00483360"/>
    <w:pPr>
      <w:spacing w:before="0" w:after="0"/>
      <w:outlineLvl w:val="9"/>
    </w:pPr>
    <w:rPr>
      <w:rFonts w:ascii="黑体" w:eastAsia="黑体" w:hAnsi="宋体"/>
      <w:sz w:val="44"/>
      <w:szCs w:val="44"/>
    </w:rPr>
  </w:style>
  <w:style w:type="paragraph" w:customStyle="1" w:styleId="af1">
    <w:name w:val="内封抬头"/>
    <w:basedOn w:val="a4"/>
    <w:locked/>
    <w:rsid w:val="00483360"/>
    <w:pPr>
      <w:spacing w:line="400" w:lineRule="exact"/>
      <w:jc w:val="center"/>
    </w:pPr>
    <w:rPr>
      <w:sz w:val="28"/>
      <w:szCs w:val="28"/>
    </w:rPr>
  </w:style>
  <w:style w:type="paragraph" w:customStyle="1" w:styleId="af2">
    <w:name w:val="内封统计"/>
    <w:basedOn w:val="a4"/>
    <w:next w:val="a5"/>
    <w:locked/>
    <w:rsid w:val="00483360"/>
    <w:pPr>
      <w:spacing w:line="400" w:lineRule="exact"/>
      <w:ind w:leftChars="600" w:left="1260"/>
      <w:jc w:val="left"/>
    </w:pPr>
    <w:rPr>
      <w:szCs w:val="21"/>
    </w:rPr>
  </w:style>
  <w:style w:type="paragraph" w:customStyle="1" w:styleId="af3">
    <w:name w:val="内封英文标题"/>
    <w:basedOn w:val="af4"/>
    <w:locked/>
    <w:rsid w:val="00483360"/>
    <w:pPr>
      <w:spacing w:after="0" w:line="400" w:lineRule="exact"/>
      <w:jc w:val="center"/>
    </w:pPr>
    <w:rPr>
      <w:rFonts w:eastAsia="黑体"/>
      <w:bCs/>
      <w:sz w:val="32"/>
      <w:szCs w:val="32"/>
    </w:rPr>
  </w:style>
  <w:style w:type="paragraph" w:customStyle="1" w:styleId="af5">
    <w:name w:val="内封中文标题"/>
    <w:basedOn w:val="a4"/>
    <w:locked/>
    <w:rsid w:val="00483360"/>
    <w:pPr>
      <w:spacing w:line="400" w:lineRule="exact"/>
      <w:jc w:val="center"/>
    </w:pPr>
    <w:rPr>
      <w:rFonts w:ascii="黑体" w:eastAsia="黑体"/>
      <w:bCs/>
      <w:sz w:val="44"/>
      <w:szCs w:val="44"/>
    </w:rPr>
  </w:style>
  <w:style w:type="paragraph" w:customStyle="1" w:styleId="af6">
    <w:name w:val="外封基本信息"/>
    <w:basedOn w:val="a4"/>
    <w:next w:val="a5"/>
    <w:locked/>
    <w:rsid w:val="00483360"/>
    <w:pPr>
      <w:spacing w:line="360" w:lineRule="auto"/>
      <w:ind w:leftChars="1120" w:left="1120"/>
      <w:jc w:val="left"/>
    </w:pPr>
    <w:rPr>
      <w:rFonts w:ascii="黑体" w:eastAsia="黑体"/>
      <w:sz w:val="28"/>
      <w:szCs w:val="28"/>
    </w:rPr>
  </w:style>
  <w:style w:type="character" w:customStyle="1" w:styleId="af7">
    <w:name w:val="外封基本信息文字"/>
    <w:locked/>
    <w:rsid w:val="00483360"/>
    <w:rPr>
      <w:rFonts w:ascii="黑体" w:eastAsia="黑体"/>
      <w:sz w:val="28"/>
      <w:szCs w:val="28"/>
      <w:u w:val="thick"/>
    </w:rPr>
  </w:style>
  <w:style w:type="paragraph" w:customStyle="1" w:styleId="af8">
    <w:name w:val="外封日期"/>
    <w:basedOn w:val="a4"/>
    <w:locked/>
    <w:rsid w:val="00483360"/>
    <w:pPr>
      <w:spacing w:line="360" w:lineRule="auto"/>
      <w:jc w:val="center"/>
    </w:pPr>
    <w:rPr>
      <w:rFonts w:ascii="黑体" w:eastAsia="黑体" w:hAnsi="宋体"/>
      <w:sz w:val="28"/>
    </w:rPr>
  </w:style>
  <w:style w:type="character" w:customStyle="1" w:styleId="af9">
    <w:name w:val="外封日期文字"/>
    <w:locked/>
    <w:rsid w:val="00483360"/>
    <w:rPr>
      <w:rFonts w:ascii="黑体" w:eastAsia="黑体"/>
      <w:sz w:val="28"/>
      <w:u w:val="thick"/>
    </w:rPr>
  </w:style>
  <w:style w:type="paragraph" w:customStyle="1" w:styleId="afa">
    <w:name w:val="外封抬头"/>
    <w:basedOn w:val="a4"/>
    <w:next w:val="a5"/>
    <w:locked/>
    <w:rsid w:val="00483360"/>
    <w:pPr>
      <w:spacing w:beforeLines="100" w:before="240" w:afterLines="100" w:after="240"/>
      <w:jc w:val="center"/>
    </w:pPr>
    <w:rPr>
      <w:rFonts w:eastAsia="黑体"/>
      <w:sz w:val="44"/>
      <w:szCs w:val="44"/>
    </w:rPr>
  </w:style>
  <w:style w:type="paragraph" w:styleId="afb">
    <w:name w:val="footer"/>
    <w:basedOn w:val="a4"/>
    <w:link w:val="Char"/>
    <w:locked/>
    <w:rsid w:val="00483360"/>
    <w:pPr>
      <w:tabs>
        <w:tab w:val="center" w:pos="4153"/>
        <w:tab w:val="right" w:pos="8306"/>
      </w:tabs>
      <w:snapToGrid w:val="0"/>
      <w:jc w:val="left"/>
    </w:pPr>
    <w:rPr>
      <w:sz w:val="18"/>
      <w:szCs w:val="18"/>
    </w:rPr>
  </w:style>
  <w:style w:type="character" w:customStyle="1" w:styleId="Char">
    <w:name w:val="页脚 Char"/>
    <w:link w:val="afb"/>
    <w:rsid w:val="004A5C41"/>
    <w:rPr>
      <w:rFonts w:ascii="Times New Roman" w:hAnsi="Times New Roman"/>
      <w:kern w:val="2"/>
      <w:sz w:val="18"/>
      <w:szCs w:val="18"/>
    </w:rPr>
  </w:style>
  <w:style w:type="character" w:styleId="afc">
    <w:name w:val="page number"/>
    <w:locked/>
    <w:rsid w:val="00483360"/>
  </w:style>
  <w:style w:type="paragraph" w:styleId="afd">
    <w:name w:val="header"/>
    <w:basedOn w:val="a4"/>
    <w:link w:val="Char0"/>
    <w:locked/>
    <w:rsid w:val="00483360"/>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fd"/>
    <w:rsid w:val="004A5C41"/>
    <w:rPr>
      <w:rFonts w:ascii="Times New Roman" w:hAnsi="Times New Roman"/>
      <w:kern w:val="2"/>
      <w:sz w:val="18"/>
      <w:szCs w:val="18"/>
    </w:rPr>
  </w:style>
  <w:style w:type="paragraph" w:customStyle="1" w:styleId="afe">
    <w:name w:val="摘要英文标题"/>
    <w:basedOn w:val="aa"/>
    <w:next w:val="a4"/>
    <w:locked/>
    <w:rsid w:val="00483360"/>
    <w:pPr>
      <w:keepNext/>
      <w:spacing w:before="0" w:after="0" w:line="300" w:lineRule="auto"/>
      <w:outlineLvl w:val="9"/>
    </w:pPr>
    <w:rPr>
      <w:rFonts w:ascii="Times New Roman" w:eastAsia="Times New Roman" w:hAnsi="Times New Roman"/>
    </w:rPr>
  </w:style>
  <w:style w:type="paragraph" w:customStyle="1" w:styleId="a">
    <w:name w:val="摘要英文关键词"/>
    <w:basedOn w:val="a4"/>
    <w:next w:val="a5"/>
    <w:locked/>
    <w:rsid w:val="00483360"/>
    <w:pPr>
      <w:numPr>
        <w:numId w:val="23"/>
      </w:numPr>
      <w:spacing w:line="300" w:lineRule="auto"/>
      <w:jc w:val="left"/>
    </w:pPr>
    <w:rPr>
      <w:bCs/>
      <w:sz w:val="24"/>
    </w:rPr>
  </w:style>
  <w:style w:type="paragraph" w:customStyle="1" w:styleId="a2">
    <w:name w:val="摘要英文正文"/>
    <w:basedOn w:val="a4"/>
    <w:next w:val="27"/>
    <w:locked/>
    <w:rsid w:val="00483360"/>
    <w:pPr>
      <w:numPr>
        <w:numId w:val="24"/>
      </w:numPr>
      <w:spacing w:line="300" w:lineRule="auto"/>
    </w:pPr>
    <w:rPr>
      <w:sz w:val="24"/>
    </w:rPr>
  </w:style>
  <w:style w:type="paragraph" w:customStyle="1" w:styleId="aff">
    <w:name w:val="摘要英文作者"/>
    <w:basedOn w:val="aff0"/>
    <w:next w:val="a2"/>
    <w:locked/>
    <w:rsid w:val="00483360"/>
    <w:pPr>
      <w:spacing w:beforeLines="0" w:before="0" w:line="300" w:lineRule="auto"/>
    </w:pPr>
  </w:style>
  <w:style w:type="paragraph" w:customStyle="1" w:styleId="aff1">
    <w:name w:val="摘要中文标题"/>
    <w:basedOn w:val="aa"/>
    <w:next w:val="a4"/>
    <w:locked/>
    <w:rsid w:val="00483360"/>
    <w:pPr>
      <w:spacing w:beforeLines="100" w:before="100" w:after="0" w:line="300" w:lineRule="auto"/>
      <w:outlineLvl w:val="9"/>
    </w:pPr>
    <w:rPr>
      <w:rFonts w:eastAsia="黑体"/>
      <w:b w:val="0"/>
    </w:rPr>
  </w:style>
  <w:style w:type="paragraph" w:customStyle="1" w:styleId="a0">
    <w:name w:val="摘要中文关键词"/>
    <w:basedOn w:val="a4"/>
    <w:next w:val="afe"/>
    <w:qFormat/>
    <w:locked/>
    <w:rsid w:val="00483360"/>
    <w:pPr>
      <w:widowControl/>
      <w:numPr>
        <w:numId w:val="25"/>
      </w:numPr>
      <w:spacing w:line="300" w:lineRule="auto"/>
      <w:jc w:val="left"/>
    </w:pPr>
    <w:rPr>
      <w:sz w:val="24"/>
    </w:rPr>
  </w:style>
  <w:style w:type="paragraph" w:customStyle="1" w:styleId="a3">
    <w:name w:val="摘要中文正文"/>
    <w:basedOn w:val="a4"/>
    <w:next w:val="a5"/>
    <w:locked/>
    <w:rsid w:val="00483360"/>
    <w:pPr>
      <w:widowControl/>
      <w:numPr>
        <w:numId w:val="26"/>
      </w:numPr>
      <w:spacing w:line="300" w:lineRule="auto"/>
    </w:pPr>
    <w:rPr>
      <w:rFonts w:ascii="宋体"/>
      <w:sz w:val="24"/>
    </w:rPr>
  </w:style>
  <w:style w:type="paragraph" w:customStyle="1" w:styleId="aff0">
    <w:name w:val="摘要中文作者"/>
    <w:basedOn w:val="a4"/>
    <w:next w:val="a3"/>
    <w:locked/>
    <w:rsid w:val="00483360"/>
    <w:pPr>
      <w:keepNext/>
      <w:spacing w:beforeLines="50" w:before="50" w:afterLines="50" w:after="50" w:line="360" w:lineRule="auto"/>
      <w:jc w:val="center"/>
    </w:pPr>
    <w:rPr>
      <w:sz w:val="28"/>
    </w:rPr>
  </w:style>
  <w:style w:type="paragraph" w:customStyle="1" w:styleId="aff2">
    <w:name w:val="致谢标题"/>
    <w:basedOn w:val="ac"/>
    <w:next w:val="aff3"/>
    <w:locked/>
    <w:rsid w:val="00483360"/>
  </w:style>
  <w:style w:type="paragraph" w:customStyle="1" w:styleId="aff3">
    <w:name w:val="致谢正文"/>
    <w:basedOn w:val="ad"/>
    <w:rsid w:val="00483360"/>
  </w:style>
  <w:style w:type="paragraph" w:customStyle="1" w:styleId="28">
    <w:name w:val="内封2中文副标题"/>
    <w:basedOn w:val="29"/>
    <w:locked/>
    <w:rsid w:val="00483360"/>
    <w:pPr>
      <w:ind w:right="630"/>
    </w:pPr>
    <w:rPr>
      <w:rFonts w:cs="宋体"/>
      <w:bCs/>
      <w:szCs w:val="20"/>
    </w:rPr>
  </w:style>
  <w:style w:type="paragraph" w:customStyle="1" w:styleId="aff4">
    <w:name w:val="摘要中文副标题"/>
    <w:basedOn w:val="a4"/>
    <w:next w:val="aff0"/>
    <w:locked/>
    <w:rsid w:val="00483360"/>
    <w:pPr>
      <w:ind w:rightChars="300" w:right="630"/>
      <w:jc w:val="right"/>
    </w:pPr>
    <w:rPr>
      <w:rFonts w:eastAsia="黑体"/>
      <w:sz w:val="28"/>
      <w:szCs w:val="32"/>
    </w:rPr>
  </w:style>
  <w:style w:type="paragraph" w:customStyle="1" w:styleId="aff5">
    <w:name w:val="摘要英文副标题"/>
    <w:basedOn w:val="a4"/>
    <w:next w:val="aff"/>
    <w:locked/>
    <w:rsid w:val="00483360"/>
    <w:pPr>
      <w:spacing w:line="300" w:lineRule="auto"/>
      <w:ind w:rightChars="300" w:right="630"/>
      <w:jc w:val="right"/>
    </w:pPr>
    <w:rPr>
      <w:b/>
      <w:sz w:val="28"/>
      <w:szCs w:val="32"/>
    </w:rPr>
  </w:style>
  <w:style w:type="paragraph" w:styleId="aa">
    <w:name w:val="Title"/>
    <w:basedOn w:val="a4"/>
    <w:link w:val="Char1"/>
    <w:uiPriority w:val="99"/>
    <w:qFormat/>
    <w:locked/>
    <w:rsid w:val="00483360"/>
    <w:pPr>
      <w:spacing w:before="240" w:after="60"/>
      <w:jc w:val="center"/>
      <w:outlineLvl w:val="0"/>
    </w:pPr>
    <w:rPr>
      <w:rFonts w:ascii="Arial" w:hAnsi="Arial" w:cs="Arial"/>
      <w:b/>
      <w:bCs/>
      <w:sz w:val="32"/>
      <w:szCs w:val="32"/>
    </w:rPr>
  </w:style>
  <w:style w:type="character" w:customStyle="1" w:styleId="Char1">
    <w:name w:val="标题 Char"/>
    <w:link w:val="aa"/>
    <w:uiPriority w:val="99"/>
    <w:rsid w:val="0011212A"/>
    <w:rPr>
      <w:rFonts w:ascii="Arial" w:hAnsi="Arial" w:cs="Arial"/>
      <w:b/>
      <w:bCs/>
      <w:kern w:val="2"/>
      <w:sz w:val="32"/>
      <w:szCs w:val="32"/>
    </w:rPr>
  </w:style>
  <w:style w:type="paragraph" w:styleId="af4">
    <w:name w:val="Body Text"/>
    <w:basedOn w:val="a4"/>
    <w:link w:val="Char2"/>
    <w:rsid w:val="00483360"/>
    <w:pPr>
      <w:spacing w:after="120"/>
    </w:pPr>
  </w:style>
  <w:style w:type="character" w:customStyle="1" w:styleId="Char2">
    <w:name w:val="正文文本 Char"/>
    <w:link w:val="af4"/>
    <w:rsid w:val="004A5C41"/>
    <w:rPr>
      <w:rFonts w:ascii="Times New Roman" w:hAnsi="Times New Roman"/>
      <w:kern w:val="2"/>
      <w:sz w:val="21"/>
      <w:szCs w:val="24"/>
    </w:rPr>
  </w:style>
  <w:style w:type="table" w:styleId="aff6">
    <w:name w:val="Table Grid"/>
    <w:basedOn w:val="a7"/>
    <w:locked/>
    <w:rsid w:val="00483360"/>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7">
    <w:name w:val="表格标题"/>
    <w:basedOn w:val="a4"/>
    <w:rsid w:val="00483360"/>
    <w:pPr>
      <w:jc w:val="center"/>
    </w:pPr>
    <w:rPr>
      <w:rFonts w:ascii="宋体"/>
      <w:b/>
    </w:rPr>
  </w:style>
  <w:style w:type="paragraph" w:customStyle="1" w:styleId="aff8">
    <w:name w:val="表格正文"/>
    <w:basedOn w:val="a4"/>
    <w:rsid w:val="00483360"/>
    <w:pPr>
      <w:jc w:val="left"/>
    </w:pPr>
    <w:rPr>
      <w:rFonts w:ascii="宋体"/>
    </w:rPr>
  </w:style>
  <w:style w:type="paragraph" w:customStyle="1" w:styleId="aff9">
    <w:name w:val="程序"/>
    <w:basedOn w:val="a4"/>
    <w:rsid w:val="00483360"/>
    <w:pPr>
      <w:pBdr>
        <w:top w:val="single" w:sz="4" w:space="1" w:color="auto"/>
        <w:left w:val="single" w:sz="4" w:space="4" w:color="auto"/>
        <w:bottom w:val="single" w:sz="4" w:space="1" w:color="auto"/>
        <w:right w:val="single" w:sz="4" w:space="4" w:color="auto"/>
      </w:pBdr>
      <w:ind w:leftChars="200" w:left="200" w:rightChars="200" w:right="200"/>
      <w:jc w:val="left"/>
    </w:pPr>
    <w:rPr>
      <w:rFonts w:ascii="宋体"/>
      <w:sz w:val="18"/>
    </w:rPr>
  </w:style>
  <w:style w:type="paragraph" w:customStyle="1" w:styleId="affa">
    <w:name w:val="论文正文警告"/>
    <w:basedOn w:val="af"/>
    <w:next w:val="a5"/>
    <w:locked/>
    <w:rsid w:val="00483360"/>
    <w:rPr>
      <w:b/>
      <w:color w:val="FF0000"/>
    </w:rPr>
  </w:style>
  <w:style w:type="character" w:customStyle="1" w:styleId="affb">
    <w:name w:val="论文正文文字"/>
    <w:uiPriority w:val="99"/>
    <w:locked/>
    <w:rsid w:val="00483360"/>
    <w:rPr>
      <w:rFonts w:eastAsia="宋体"/>
      <w:noProof/>
      <w:sz w:val="24"/>
    </w:rPr>
  </w:style>
  <w:style w:type="paragraph" w:customStyle="1" w:styleId="29">
    <w:name w:val="内封2副标题"/>
    <w:basedOn w:val="a4"/>
    <w:next w:val="a5"/>
    <w:locked/>
    <w:rsid w:val="00483360"/>
    <w:pPr>
      <w:ind w:rightChars="300" w:right="300"/>
      <w:jc w:val="right"/>
    </w:pPr>
    <w:rPr>
      <w:rFonts w:eastAsia="楷体_GB2312"/>
      <w:b/>
      <w:sz w:val="30"/>
    </w:rPr>
  </w:style>
  <w:style w:type="character" w:customStyle="1" w:styleId="affc">
    <w:name w:val="上标"/>
    <w:rsid w:val="00483360"/>
    <w:rPr>
      <w:vertAlign w:val="superscript"/>
    </w:rPr>
  </w:style>
  <w:style w:type="paragraph" w:styleId="affd">
    <w:name w:val="caption"/>
    <w:basedOn w:val="a4"/>
    <w:next w:val="a5"/>
    <w:uiPriority w:val="99"/>
    <w:qFormat/>
    <w:rsid w:val="00483360"/>
    <w:pPr>
      <w:jc w:val="center"/>
    </w:pPr>
    <w:rPr>
      <w:rFonts w:ascii="黑体" w:eastAsia="黑体" w:hAnsi="Arial" w:cs="Arial"/>
      <w:sz w:val="20"/>
      <w:szCs w:val="20"/>
    </w:rPr>
  </w:style>
  <w:style w:type="paragraph" w:customStyle="1" w:styleId="affe">
    <w:name w:val="图片"/>
    <w:basedOn w:val="a4"/>
    <w:next w:val="a5"/>
    <w:qFormat/>
    <w:rsid w:val="00483360"/>
    <w:pPr>
      <w:keepNext/>
      <w:spacing w:line="300" w:lineRule="auto"/>
      <w:jc w:val="center"/>
    </w:pPr>
    <w:rPr>
      <w:rFonts w:ascii="宋体"/>
    </w:rPr>
  </w:style>
  <w:style w:type="character" w:customStyle="1" w:styleId="afff">
    <w:name w:val="下标"/>
    <w:rsid w:val="00483360"/>
    <w:rPr>
      <w:vertAlign w:val="subscript"/>
    </w:rPr>
  </w:style>
  <w:style w:type="paragraph" w:customStyle="1" w:styleId="27">
    <w:name w:val="摘要英文正文2"/>
    <w:basedOn w:val="a2"/>
    <w:rsid w:val="00483360"/>
    <w:pPr>
      <w:numPr>
        <w:numId w:val="0"/>
      </w:numPr>
      <w:ind w:firstLineChars="200" w:firstLine="200"/>
    </w:pPr>
  </w:style>
  <w:style w:type="table" w:styleId="afff0">
    <w:name w:val="Table Professional"/>
    <w:basedOn w:val="a7"/>
    <w:locked/>
    <w:rsid w:val="00483360"/>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1">
    <w:name w:val="Table Theme"/>
    <w:basedOn w:val="a7"/>
    <w:locked/>
    <w:rsid w:val="005D3CB4"/>
    <w:pPr>
      <w:widowControl w:val="0"/>
      <w:jc w:val="center"/>
    </w:pPr>
    <w:rPr>
      <w:rFonts w:ascii="Times New Roman" w:hAnsi="Times New Roman"/>
      <w:sz w:val="21"/>
    </w:rPr>
    <w:tblPr/>
    <w:trPr>
      <w:tblHeader/>
    </w:trPr>
    <w:tcPr>
      <w:vAlign w:val="center"/>
    </w:tcPr>
    <w:tblStylePr w:type="firstRow">
      <w:pPr>
        <w:wordWrap/>
        <w:jc w:val="center"/>
      </w:pPr>
      <w:rPr>
        <w:rFonts w:eastAsia="宋体"/>
        <w:b w:val="0"/>
        <w:sz w:val="21"/>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lastRow">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firstCol">
      <w:pPr>
        <w:jc w:val="center"/>
      </w:pPr>
      <w:rPr>
        <w:rFonts w:eastAsia="宋体"/>
        <w:b w:val="0"/>
        <w:sz w:val="21"/>
      </w:rPr>
      <w:tblPr/>
      <w:tcPr>
        <w:tcBorders>
          <w:top w:val="nil"/>
          <w:left w:val="nil"/>
          <w:bottom w:val="nil"/>
          <w:right w:val="nil"/>
          <w:insideH w:val="nil"/>
          <w:insideV w:val="nil"/>
          <w:tl2br w:val="nil"/>
          <w:tr2bl w:val="nil"/>
        </w:tcBorders>
      </w:tcPr>
    </w:tblStylePr>
    <w:tblStylePr w:type="lastCol">
      <w:tblPr>
        <w:jc w:val="center"/>
      </w:tblPr>
      <w:trPr>
        <w:jc w:val="center"/>
      </w:trPr>
      <w:tcPr>
        <w:tcBorders>
          <w:top w:val="nil"/>
          <w:left w:val="nil"/>
          <w:bottom w:val="nil"/>
          <w:right w:val="nil"/>
          <w:insideH w:val="nil"/>
          <w:insideV w:val="nil"/>
          <w:tl2br w:val="nil"/>
          <w:tr2bl w:val="nil"/>
        </w:tcBorders>
      </w:tcPr>
    </w:tblStylePr>
    <w:tblStylePr w:type="neCell">
      <w:tblPr/>
      <w:tcPr>
        <w:tcBorders>
          <w:right w:val="nil"/>
        </w:tcBorders>
      </w:tcPr>
    </w:tblStylePr>
    <w:tblStylePr w:type="nwCell">
      <w:tblPr/>
      <w:tcPr>
        <w:tcBorders>
          <w:top w:val="single" w:sz="4" w:space="0" w:color="auto"/>
          <w:left w:val="nil"/>
          <w:bottom w:val="single" w:sz="4" w:space="0" w:color="auto"/>
          <w:right w:val="single" w:sz="4" w:space="0" w:color="auto"/>
          <w:insideH w:val="single" w:sz="4" w:space="0" w:color="auto"/>
          <w:insideV w:val="single" w:sz="4" w:space="0" w:color="auto"/>
          <w:tl2br w:val="nil"/>
          <w:tr2bl w:val="nil"/>
        </w:tcBorders>
      </w:tcPr>
    </w:tblStylePr>
    <w:tblStylePr w:type="seCell">
      <w:tblPr/>
      <w:tcPr>
        <w:tcBorders>
          <w:right w:val="nil"/>
        </w:tcBorders>
      </w:tcPr>
    </w:tblStylePr>
    <w:tblStylePr w:type="swCell">
      <w:tblPr/>
      <w:tcPr>
        <w:tcBorders>
          <w:left w:val="nil"/>
        </w:tcBorders>
      </w:tcPr>
    </w:tblStylePr>
  </w:style>
  <w:style w:type="table" w:styleId="11">
    <w:name w:val="Table Colorful 1"/>
    <w:basedOn w:val="a7"/>
    <w:locked/>
    <w:rsid w:val="00483360"/>
    <w:pPr>
      <w:widowControl w:val="0"/>
      <w:jc w:val="both"/>
    </w:pPr>
    <w:rPr>
      <w:rFonts w:ascii="Times New Roman" w:hAnsi="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12">
    <w:name w:val="Table Classic 1"/>
    <w:basedOn w:val="a7"/>
    <w:locked/>
    <w:rsid w:val="00483360"/>
    <w:pPr>
      <w:widowControl w:val="0"/>
      <w:jc w:val="both"/>
    </w:pPr>
    <w:rPr>
      <w:rFonts w:ascii="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lassic 2"/>
    <w:basedOn w:val="a7"/>
    <w:locked/>
    <w:rsid w:val="00483360"/>
    <w:pPr>
      <w:widowControl w:val="0"/>
      <w:jc w:val="both"/>
    </w:pPr>
    <w:rPr>
      <w:rFonts w:ascii="Times New Roman" w:hAnsi="Times New Roma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0">
    <w:name w:val="Table Classic 3"/>
    <w:basedOn w:val="a7"/>
    <w:locked/>
    <w:rsid w:val="00483360"/>
    <w:pPr>
      <w:widowControl w:val="0"/>
      <w:jc w:val="both"/>
    </w:pPr>
    <w:rPr>
      <w:rFonts w:ascii="Times New Roman" w:hAnsi="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0">
    <w:name w:val="Table Classic 4"/>
    <w:basedOn w:val="a7"/>
    <w:locked/>
    <w:rsid w:val="00483360"/>
    <w:pPr>
      <w:widowControl w:val="0"/>
      <w:jc w:val="both"/>
    </w:pPr>
    <w:rPr>
      <w:rFonts w:ascii="Times New Roman" w:hAnsi="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3">
    <w:name w:val="Table Subtle 1"/>
    <w:basedOn w:val="a7"/>
    <w:locked/>
    <w:rsid w:val="00483360"/>
    <w:pPr>
      <w:widowControl w:val="0"/>
      <w:jc w:val="both"/>
    </w:pPr>
    <w:rPr>
      <w:rFonts w:ascii="Times New Roman" w:hAnsi="Times New Roma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Subtle 2"/>
    <w:basedOn w:val="a7"/>
    <w:locked/>
    <w:rsid w:val="00483360"/>
    <w:pPr>
      <w:widowControl w:val="0"/>
      <w:jc w:val="both"/>
    </w:pPr>
    <w:rPr>
      <w:rFonts w:ascii="Times New Roman" w:hAnsi="Times New Roma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4">
    <w:name w:val="Table 3D effects 1"/>
    <w:basedOn w:val="a7"/>
    <w:locked/>
    <w:rsid w:val="00483360"/>
    <w:pPr>
      <w:widowControl w:val="0"/>
      <w:jc w:val="both"/>
    </w:pPr>
    <w:rPr>
      <w:rFonts w:ascii="Times New Roman" w:hAnsi="Times New Roma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c">
    <w:name w:val="Table 3D effects 2"/>
    <w:basedOn w:val="a7"/>
    <w:locked/>
    <w:rsid w:val="00483360"/>
    <w:pPr>
      <w:widowControl w:val="0"/>
      <w:jc w:val="both"/>
    </w:pPr>
    <w:rPr>
      <w:rFonts w:ascii="Times New Roman" w:hAnsi="Times New Roma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1">
    <w:name w:val="Table 3D effects 3"/>
    <w:basedOn w:val="a7"/>
    <w:locked/>
    <w:rsid w:val="00483360"/>
    <w:pPr>
      <w:widowControl w:val="0"/>
      <w:jc w:val="both"/>
    </w:pPr>
    <w:rPr>
      <w:rFonts w:ascii="Times New Roman" w:hAnsi="Times New Roma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List 1"/>
    <w:basedOn w:val="a7"/>
    <w:locked/>
    <w:rsid w:val="00483360"/>
    <w:pPr>
      <w:widowControl w:val="0"/>
      <w:jc w:val="both"/>
    </w:pPr>
    <w:rPr>
      <w:rFonts w:ascii="Times New Roman" w:hAnsi="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List 2"/>
    <w:basedOn w:val="a7"/>
    <w:locked/>
    <w:rsid w:val="00483360"/>
    <w:pPr>
      <w:widowControl w:val="0"/>
      <w:jc w:val="both"/>
    </w:pPr>
    <w:rPr>
      <w:rFonts w:ascii="Times New Roman" w:hAnsi="Times New Roma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2">
    <w:name w:val="Table List 3"/>
    <w:basedOn w:val="a7"/>
    <w:locked/>
    <w:rsid w:val="00483360"/>
    <w:pPr>
      <w:widowControl w:val="0"/>
      <w:jc w:val="both"/>
    </w:pPr>
    <w:rPr>
      <w:rFonts w:ascii="Times New Roman" w:hAnsi="Times New Roma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1">
    <w:name w:val="Table List 4"/>
    <w:basedOn w:val="a7"/>
    <w:locked/>
    <w:rsid w:val="00483360"/>
    <w:pPr>
      <w:widowControl w:val="0"/>
      <w:jc w:val="both"/>
    </w:pPr>
    <w:rPr>
      <w:rFonts w:ascii="Times New Roman" w:hAnsi="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0">
    <w:name w:val="Table List 5"/>
    <w:basedOn w:val="a7"/>
    <w:locked/>
    <w:rsid w:val="00483360"/>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
    <w:name w:val="Table List 6"/>
    <w:basedOn w:val="a7"/>
    <w:locked/>
    <w:rsid w:val="00483360"/>
    <w:pPr>
      <w:widowControl w:val="0"/>
      <w:jc w:val="both"/>
    </w:pPr>
    <w:rPr>
      <w:rFonts w:ascii="Times New Roman" w:hAnsi="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
    <w:name w:val="Table List 7"/>
    <w:basedOn w:val="a7"/>
    <w:locked/>
    <w:rsid w:val="00483360"/>
    <w:pPr>
      <w:widowControl w:val="0"/>
      <w:jc w:val="both"/>
    </w:pPr>
    <w:rPr>
      <w:rFonts w:ascii="Times New Roman" w:hAnsi="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
    <w:name w:val="Table List 8"/>
    <w:basedOn w:val="a7"/>
    <w:locked/>
    <w:rsid w:val="00483360"/>
    <w:pPr>
      <w:widowControl w:val="0"/>
      <w:jc w:val="both"/>
    </w:pPr>
    <w:rPr>
      <w:rFonts w:ascii="Times New Roman" w:hAnsi="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paragraph" w:styleId="2e">
    <w:name w:val="toc 2"/>
    <w:basedOn w:val="a4"/>
    <w:autoRedefine/>
    <w:uiPriority w:val="39"/>
    <w:locked/>
    <w:rsid w:val="00483360"/>
    <w:pPr>
      <w:spacing w:line="300" w:lineRule="auto"/>
      <w:ind w:leftChars="200" w:left="200"/>
    </w:pPr>
    <w:rPr>
      <w:sz w:val="24"/>
    </w:rPr>
  </w:style>
  <w:style w:type="paragraph" w:styleId="33">
    <w:name w:val="toc 3"/>
    <w:basedOn w:val="a4"/>
    <w:autoRedefine/>
    <w:uiPriority w:val="39"/>
    <w:locked/>
    <w:rsid w:val="00483360"/>
    <w:pPr>
      <w:spacing w:line="300" w:lineRule="auto"/>
      <w:ind w:leftChars="400" w:left="400"/>
    </w:pPr>
    <w:rPr>
      <w:sz w:val="24"/>
    </w:rPr>
  </w:style>
  <w:style w:type="paragraph" w:styleId="afff2">
    <w:name w:val="Balloon Text"/>
    <w:basedOn w:val="a4"/>
    <w:link w:val="Char3"/>
    <w:semiHidden/>
    <w:rsid w:val="00483360"/>
    <w:rPr>
      <w:sz w:val="18"/>
      <w:szCs w:val="18"/>
    </w:rPr>
  </w:style>
  <w:style w:type="character" w:customStyle="1" w:styleId="Char3">
    <w:name w:val="批注框文本 Char"/>
    <w:link w:val="afff2"/>
    <w:semiHidden/>
    <w:rsid w:val="00483360"/>
    <w:rPr>
      <w:rFonts w:ascii="Times New Roman" w:hAnsi="Times New Roman"/>
      <w:kern w:val="2"/>
      <w:sz w:val="18"/>
      <w:szCs w:val="18"/>
    </w:rPr>
  </w:style>
  <w:style w:type="table" w:styleId="16">
    <w:name w:val="Table Columns 1"/>
    <w:basedOn w:val="a7"/>
    <w:locked/>
    <w:rsid w:val="00483360"/>
    <w:pPr>
      <w:widowControl w:val="0"/>
      <w:jc w:val="both"/>
    </w:pPr>
    <w:rPr>
      <w:rFonts w:ascii="Times New Roman" w:hAnsi="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
    <w:name w:val="Table Columns 2"/>
    <w:basedOn w:val="a7"/>
    <w:locked/>
    <w:rsid w:val="00483360"/>
    <w:pPr>
      <w:widowControl w:val="0"/>
      <w:jc w:val="both"/>
    </w:pPr>
    <w:rPr>
      <w:rFonts w:ascii="Times New Roman" w:hAnsi="Times New Roman"/>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4">
    <w:name w:val="Table Columns 3"/>
    <w:basedOn w:val="a7"/>
    <w:locked/>
    <w:rsid w:val="00483360"/>
    <w:pPr>
      <w:widowControl w:val="0"/>
      <w:jc w:val="both"/>
    </w:pPr>
    <w:rPr>
      <w:rFonts w:ascii="Times New Roman" w:hAnsi="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2">
    <w:name w:val="Table Columns 4"/>
    <w:basedOn w:val="a7"/>
    <w:locked/>
    <w:rsid w:val="00483360"/>
    <w:pPr>
      <w:widowControl w:val="0"/>
      <w:jc w:val="both"/>
    </w:pPr>
    <w:rPr>
      <w:rFonts w:ascii="Times New Roman" w:hAnsi="Times New Roma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1">
    <w:name w:val="Table Columns 5"/>
    <w:basedOn w:val="a7"/>
    <w:locked/>
    <w:rsid w:val="00483360"/>
    <w:pPr>
      <w:widowControl w:val="0"/>
      <w:jc w:val="both"/>
    </w:pPr>
    <w:rPr>
      <w:rFonts w:ascii="Times New Roman" w:hAnsi="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7">
    <w:name w:val="Table Grid 1"/>
    <w:basedOn w:val="a7"/>
    <w:locked/>
    <w:rsid w:val="00483360"/>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0">
    <w:name w:val="Table Grid 2"/>
    <w:basedOn w:val="a7"/>
    <w:locked/>
    <w:rsid w:val="00483360"/>
    <w:pPr>
      <w:widowControl w:val="0"/>
      <w:jc w:val="both"/>
    </w:pPr>
    <w:rPr>
      <w:rFonts w:ascii="Times New Roman" w:hAnsi="Times New Roma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5">
    <w:name w:val="Table Grid 3"/>
    <w:basedOn w:val="a7"/>
    <w:locked/>
    <w:rsid w:val="00483360"/>
    <w:pPr>
      <w:widowControl w:val="0"/>
      <w:jc w:val="both"/>
    </w:pPr>
    <w:rPr>
      <w:rFonts w:ascii="Times New Roman" w:hAnsi="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3">
    <w:name w:val="Table Grid 4"/>
    <w:basedOn w:val="a7"/>
    <w:locked/>
    <w:rsid w:val="00483360"/>
    <w:pPr>
      <w:widowControl w:val="0"/>
      <w:jc w:val="both"/>
    </w:pPr>
    <w:rPr>
      <w:rFonts w:ascii="Times New Roman" w:hAnsi="Times New Roma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2">
    <w:name w:val="Table Grid 5"/>
    <w:basedOn w:val="a7"/>
    <w:locked/>
    <w:rsid w:val="00483360"/>
    <w:pPr>
      <w:widowControl w:val="0"/>
      <w:jc w:val="both"/>
    </w:pPr>
    <w:rPr>
      <w:rFonts w:ascii="Times New Roman" w:hAnsi="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0">
    <w:name w:val="Table Grid 6"/>
    <w:basedOn w:val="a7"/>
    <w:locked/>
    <w:rsid w:val="00483360"/>
    <w:pPr>
      <w:widowControl w:val="0"/>
      <w:jc w:val="both"/>
    </w:pPr>
    <w:rPr>
      <w:rFonts w:ascii="Times New Roman" w:hAnsi="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0">
    <w:name w:val="Table Grid 7"/>
    <w:basedOn w:val="a7"/>
    <w:locked/>
    <w:rsid w:val="00483360"/>
    <w:pPr>
      <w:widowControl w:val="0"/>
      <w:jc w:val="both"/>
    </w:pPr>
    <w:rPr>
      <w:rFonts w:ascii="Times New Roman" w:hAnsi="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0">
    <w:name w:val="Table Grid 8"/>
    <w:basedOn w:val="a7"/>
    <w:locked/>
    <w:rsid w:val="00483360"/>
    <w:pPr>
      <w:widowControl w:val="0"/>
      <w:jc w:val="both"/>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8">
    <w:name w:val="Table Web 1"/>
    <w:basedOn w:val="a7"/>
    <w:locked/>
    <w:rsid w:val="00483360"/>
    <w:pPr>
      <w:widowControl w:val="0"/>
      <w:jc w:val="both"/>
    </w:pPr>
    <w:rPr>
      <w:rFonts w:ascii="Times New Roman" w:hAnsi="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3">
    <w:name w:val="Document Map"/>
    <w:basedOn w:val="a4"/>
    <w:link w:val="Char4"/>
    <w:semiHidden/>
    <w:rsid w:val="00483360"/>
    <w:pPr>
      <w:shd w:val="clear" w:color="auto" w:fill="000080"/>
    </w:pPr>
  </w:style>
  <w:style w:type="character" w:customStyle="1" w:styleId="Char4">
    <w:name w:val="文档结构图 Char"/>
    <w:link w:val="afff3"/>
    <w:semiHidden/>
    <w:rsid w:val="00483360"/>
    <w:rPr>
      <w:rFonts w:ascii="Times New Roman" w:hAnsi="Times New Roman"/>
      <w:kern w:val="2"/>
      <w:sz w:val="21"/>
      <w:szCs w:val="24"/>
      <w:shd w:val="clear" w:color="auto" w:fill="000080"/>
    </w:rPr>
  </w:style>
  <w:style w:type="table" w:styleId="-6">
    <w:name w:val="Colorful Grid Accent 6"/>
    <w:basedOn w:val="a7"/>
    <w:uiPriority w:val="73"/>
    <w:locked/>
    <w:rsid w:val="00D9130A"/>
    <w:rPr>
      <w:color w:val="000000"/>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afff4">
    <w:name w:val="论文表格"/>
    <w:basedOn w:val="a7"/>
    <w:uiPriority w:val="99"/>
    <w:rsid w:val="005D3CB4"/>
    <w:pPr>
      <w:widowControl w:val="0"/>
      <w:jc w:val="center"/>
    </w:pPr>
    <w:rPr>
      <w:sz w:val="21"/>
    </w:rPr>
    <w:tblPr>
      <w:jc w:val="center"/>
      <w:tblBorders>
        <w:top w:val="single" w:sz="4" w:space="0" w:color="auto"/>
        <w:bottom w:val="single" w:sz="4" w:space="0" w:color="auto"/>
        <w:insideH w:val="single" w:sz="4" w:space="0" w:color="auto"/>
        <w:insideV w:val="single" w:sz="4" w:space="0" w:color="auto"/>
      </w:tblBorders>
    </w:tblPr>
    <w:trPr>
      <w:tblHeader/>
      <w:jc w:val="center"/>
    </w:trPr>
  </w:style>
  <w:style w:type="character" w:styleId="afff5">
    <w:name w:val="Emphasis"/>
    <w:uiPriority w:val="20"/>
    <w:qFormat/>
    <w:rsid w:val="00DA3E21"/>
    <w:rPr>
      <w:i/>
      <w:iCs/>
    </w:rPr>
  </w:style>
  <w:style w:type="paragraph" w:styleId="HTML">
    <w:name w:val="HTML Preformatted"/>
    <w:basedOn w:val="a4"/>
    <w:link w:val="HTMLChar"/>
    <w:uiPriority w:val="99"/>
    <w:unhideWhenUsed/>
    <w:rsid w:val="005325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link w:val="HTML"/>
    <w:uiPriority w:val="99"/>
    <w:rsid w:val="00532505"/>
    <w:rPr>
      <w:rFonts w:ascii="宋体" w:hAnsi="宋体" w:cs="宋体"/>
      <w:sz w:val="24"/>
      <w:szCs w:val="24"/>
    </w:rPr>
  </w:style>
  <w:style w:type="character" w:styleId="HTML0">
    <w:name w:val="HTML Code"/>
    <w:uiPriority w:val="99"/>
    <w:semiHidden/>
    <w:unhideWhenUsed/>
    <w:rsid w:val="00532505"/>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pPr>
      <w:widowControl w:val="0"/>
      <w:jc w:val="both"/>
    </w:p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998901">
      <w:bodyDiv w:val="1"/>
      <w:marLeft w:val="0"/>
      <w:marRight w:val="0"/>
      <w:marTop w:val="0"/>
      <w:marBottom w:val="0"/>
      <w:divBdr>
        <w:top w:val="none" w:sz="0" w:space="0" w:color="auto"/>
        <w:left w:val="none" w:sz="0" w:space="0" w:color="auto"/>
        <w:bottom w:val="none" w:sz="0" w:space="0" w:color="auto"/>
        <w:right w:val="none" w:sz="0" w:space="0" w:color="auto"/>
      </w:divBdr>
    </w:div>
    <w:div w:id="139805408">
      <w:bodyDiv w:val="1"/>
      <w:marLeft w:val="0"/>
      <w:marRight w:val="0"/>
      <w:marTop w:val="0"/>
      <w:marBottom w:val="0"/>
      <w:divBdr>
        <w:top w:val="none" w:sz="0" w:space="0" w:color="auto"/>
        <w:left w:val="none" w:sz="0" w:space="0" w:color="auto"/>
        <w:bottom w:val="none" w:sz="0" w:space="0" w:color="auto"/>
        <w:right w:val="none" w:sz="0" w:space="0" w:color="auto"/>
      </w:divBdr>
      <w:divsChild>
        <w:div w:id="993487944">
          <w:marLeft w:val="0"/>
          <w:marRight w:val="0"/>
          <w:marTop w:val="0"/>
          <w:marBottom w:val="0"/>
          <w:divBdr>
            <w:top w:val="none" w:sz="0" w:space="0" w:color="auto"/>
            <w:left w:val="none" w:sz="0" w:space="0" w:color="auto"/>
            <w:bottom w:val="none" w:sz="0" w:space="0" w:color="auto"/>
            <w:right w:val="none" w:sz="0" w:space="0" w:color="auto"/>
          </w:divBdr>
        </w:div>
        <w:div w:id="757215593">
          <w:marLeft w:val="0"/>
          <w:marRight w:val="0"/>
          <w:marTop w:val="0"/>
          <w:marBottom w:val="0"/>
          <w:divBdr>
            <w:top w:val="none" w:sz="0" w:space="0" w:color="auto"/>
            <w:left w:val="none" w:sz="0" w:space="0" w:color="auto"/>
            <w:bottom w:val="none" w:sz="0" w:space="0" w:color="auto"/>
            <w:right w:val="none" w:sz="0" w:space="0" w:color="auto"/>
          </w:divBdr>
        </w:div>
        <w:div w:id="436368953">
          <w:marLeft w:val="0"/>
          <w:marRight w:val="0"/>
          <w:marTop w:val="0"/>
          <w:marBottom w:val="0"/>
          <w:divBdr>
            <w:top w:val="none" w:sz="0" w:space="0" w:color="auto"/>
            <w:left w:val="none" w:sz="0" w:space="0" w:color="auto"/>
            <w:bottom w:val="none" w:sz="0" w:space="0" w:color="auto"/>
            <w:right w:val="none" w:sz="0" w:space="0" w:color="auto"/>
          </w:divBdr>
        </w:div>
        <w:div w:id="129902622">
          <w:marLeft w:val="0"/>
          <w:marRight w:val="0"/>
          <w:marTop w:val="0"/>
          <w:marBottom w:val="0"/>
          <w:divBdr>
            <w:top w:val="none" w:sz="0" w:space="0" w:color="auto"/>
            <w:left w:val="none" w:sz="0" w:space="0" w:color="auto"/>
            <w:bottom w:val="none" w:sz="0" w:space="0" w:color="auto"/>
            <w:right w:val="none" w:sz="0" w:space="0" w:color="auto"/>
          </w:divBdr>
        </w:div>
        <w:div w:id="451435250">
          <w:marLeft w:val="0"/>
          <w:marRight w:val="0"/>
          <w:marTop w:val="0"/>
          <w:marBottom w:val="0"/>
          <w:divBdr>
            <w:top w:val="none" w:sz="0" w:space="0" w:color="auto"/>
            <w:left w:val="none" w:sz="0" w:space="0" w:color="auto"/>
            <w:bottom w:val="none" w:sz="0" w:space="0" w:color="auto"/>
            <w:right w:val="none" w:sz="0" w:space="0" w:color="auto"/>
          </w:divBdr>
        </w:div>
      </w:divsChild>
    </w:div>
    <w:div w:id="153492378">
      <w:bodyDiv w:val="1"/>
      <w:marLeft w:val="0"/>
      <w:marRight w:val="0"/>
      <w:marTop w:val="0"/>
      <w:marBottom w:val="0"/>
      <w:divBdr>
        <w:top w:val="none" w:sz="0" w:space="0" w:color="auto"/>
        <w:left w:val="none" w:sz="0" w:space="0" w:color="auto"/>
        <w:bottom w:val="none" w:sz="0" w:space="0" w:color="auto"/>
        <w:right w:val="none" w:sz="0" w:space="0" w:color="auto"/>
      </w:divBdr>
    </w:div>
    <w:div w:id="164441749">
      <w:bodyDiv w:val="1"/>
      <w:marLeft w:val="0"/>
      <w:marRight w:val="0"/>
      <w:marTop w:val="0"/>
      <w:marBottom w:val="0"/>
      <w:divBdr>
        <w:top w:val="none" w:sz="0" w:space="0" w:color="auto"/>
        <w:left w:val="none" w:sz="0" w:space="0" w:color="auto"/>
        <w:bottom w:val="none" w:sz="0" w:space="0" w:color="auto"/>
        <w:right w:val="none" w:sz="0" w:space="0" w:color="auto"/>
      </w:divBdr>
    </w:div>
    <w:div w:id="214633082">
      <w:bodyDiv w:val="1"/>
      <w:marLeft w:val="0"/>
      <w:marRight w:val="0"/>
      <w:marTop w:val="0"/>
      <w:marBottom w:val="0"/>
      <w:divBdr>
        <w:top w:val="none" w:sz="0" w:space="0" w:color="auto"/>
        <w:left w:val="none" w:sz="0" w:space="0" w:color="auto"/>
        <w:bottom w:val="none" w:sz="0" w:space="0" w:color="auto"/>
        <w:right w:val="none" w:sz="0" w:space="0" w:color="auto"/>
      </w:divBdr>
    </w:div>
    <w:div w:id="265581567">
      <w:bodyDiv w:val="1"/>
      <w:marLeft w:val="0"/>
      <w:marRight w:val="0"/>
      <w:marTop w:val="0"/>
      <w:marBottom w:val="0"/>
      <w:divBdr>
        <w:top w:val="none" w:sz="0" w:space="0" w:color="auto"/>
        <w:left w:val="none" w:sz="0" w:space="0" w:color="auto"/>
        <w:bottom w:val="none" w:sz="0" w:space="0" w:color="auto"/>
        <w:right w:val="none" w:sz="0" w:space="0" w:color="auto"/>
      </w:divBdr>
    </w:div>
    <w:div w:id="418601959">
      <w:bodyDiv w:val="1"/>
      <w:marLeft w:val="0"/>
      <w:marRight w:val="0"/>
      <w:marTop w:val="0"/>
      <w:marBottom w:val="0"/>
      <w:divBdr>
        <w:top w:val="none" w:sz="0" w:space="0" w:color="auto"/>
        <w:left w:val="none" w:sz="0" w:space="0" w:color="auto"/>
        <w:bottom w:val="none" w:sz="0" w:space="0" w:color="auto"/>
        <w:right w:val="none" w:sz="0" w:space="0" w:color="auto"/>
      </w:divBdr>
    </w:div>
    <w:div w:id="457724818">
      <w:bodyDiv w:val="1"/>
      <w:marLeft w:val="0"/>
      <w:marRight w:val="0"/>
      <w:marTop w:val="0"/>
      <w:marBottom w:val="0"/>
      <w:divBdr>
        <w:top w:val="none" w:sz="0" w:space="0" w:color="auto"/>
        <w:left w:val="none" w:sz="0" w:space="0" w:color="auto"/>
        <w:bottom w:val="none" w:sz="0" w:space="0" w:color="auto"/>
        <w:right w:val="none" w:sz="0" w:space="0" w:color="auto"/>
      </w:divBdr>
    </w:div>
    <w:div w:id="524053986">
      <w:bodyDiv w:val="1"/>
      <w:marLeft w:val="0"/>
      <w:marRight w:val="0"/>
      <w:marTop w:val="0"/>
      <w:marBottom w:val="0"/>
      <w:divBdr>
        <w:top w:val="none" w:sz="0" w:space="0" w:color="auto"/>
        <w:left w:val="none" w:sz="0" w:space="0" w:color="auto"/>
        <w:bottom w:val="none" w:sz="0" w:space="0" w:color="auto"/>
        <w:right w:val="none" w:sz="0" w:space="0" w:color="auto"/>
      </w:divBdr>
      <w:divsChild>
        <w:div w:id="1793479412">
          <w:marLeft w:val="0"/>
          <w:marRight w:val="0"/>
          <w:marTop w:val="0"/>
          <w:marBottom w:val="0"/>
          <w:divBdr>
            <w:top w:val="none" w:sz="0" w:space="0" w:color="auto"/>
            <w:left w:val="none" w:sz="0" w:space="0" w:color="auto"/>
            <w:bottom w:val="none" w:sz="0" w:space="0" w:color="auto"/>
            <w:right w:val="none" w:sz="0" w:space="0" w:color="auto"/>
          </w:divBdr>
        </w:div>
        <w:div w:id="36241734">
          <w:marLeft w:val="0"/>
          <w:marRight w:val="0"/>
          <w:marTop w:val="0"/>
          <w:marBottom w:val="0"/>
          <w:divBdr>
            <w:top w:val="none" w:sz="0" w:space="0" w:color="auto"/>
            <w:left w:val="none" w:sz="0" w:space="0" w:color="auto"/>
            <w:bottom w:val="none" w:sz="0" w:space="0" w:color="auto"/>
            <w:right w:val="none" w:sz="0" w:space="0" w:color="auto"/>
          </w:divBdr>
        </w:div>
        <w:div w:id="1427919795">
          <w:marLeft w:val="0"/>
          <w:marRight w:val="0"/>
          <w:marTop w:val="0"/>
          <w:marBottom w:val="0"/>
          <w:divBdr>
            <w:top w:val="none" w:sz="0" w:space="0" w:color="auto"/>
            <w:left w:val="none" w:sz="0" w:space="0" w:color="auto"/>
            <w:bottom w:val="none" w:sz="0" w:space="0" w:color="auto"/>
            <w:right w:val="none" w:sz="0" w:space="0" w:color="auto"/>
          </w:divBdr>
        </w:div>
        <w:div w:id="572278769">
          <w:marLeft w:val="0"/>
          <w:marRight w:val="0"/>
          <w:marTop w:val="0"/>
          <w:marBottom w:val="0"/>
          <w:divBdr>
            <w:top w:val="none" w:sz="0" w:space="0" w:color="auto"/>
            <w:left w:val="none" w:sz="0" w:space="0" w:color="auto"/>
            <w:bottom w:val="none" w:sz="0" w:space="0" w:color="auto"/>
            <w:right w:val="none" w:sz="0" w:space="0" w:color="auto"/>
          </w:divBdr>
        </w:div>
        <w:div w:id="41440399">
          <w:marLeft w:val="0"/>
          <w:marRight w:val="0"/>
          <w:marTop w:val="0"/>
          <w:marBottom w:val="0"/>
          <w:divBdr>
            <w:top w:val="none" w:sz="0" w:space="0" w:color="auto"/>
            <w:left w:val="none" w:sz="0" w:space="0" w:color="auto"/>
            <w:bottom w:val="none" w:sz="0" w:space="0" w:color="auto"/>
            <w:right w:val="none" w:sz="0" w:space="0" w:color="auto"/>
          </w:divBdr>
        </w:div>
      </w:divsChild>
    </w:div>
    <w:div w:id="576280703">
      <w:bodyDiv w:val="1"/>
      <w:marLeft w:val="0"/>
      <w:marRight w:val="0"/>
      <w:marTop w:val="0"/>
      <w:marBottom w:val="0"/>
      <w:divBdr>
        <w:top w:val="none" w:sz="0" w:space="0" w:color="auto"/>
        <w:left w:val="none" w:sz="0" w:space="0" w:color="auto"/>
        <w:bottom w:val="none" w:sz="0" w:space="0" w:color="auto"/>
        <w:right w:val="none" w:sz="0" w:space="0" w:color="auto"/>
      </w:divBdr>
    </w:div>
    <w:div w:id="701974441">
      <w:bodyDiv w:val="1"/>
      <w:marLeft w:val="0"/>
      <w:marRight w:val="0"/>
      <w:marTop w:val="0"/>
      <w:marBottom w:val="0"/>
      <w:divBdr>
        <w:top w:val="none" w:sz="0" w:space="0" w:color="auto"/>
        <w:left w:val="none" w:sz="0" w:space="0" w:color="auto"/>
        <w:bottom w:val="none" w:sz="0" w:space="0" w:color="auto"/>
        <w:right w:val="none" w:sz="0" w:space="0" w:color="auto"/>
      </w:divBdr>
      <w:divsChild>
        <w:div w:id="1843739310">
          <w:marLeft w:val="0"/>
          <w:marRight w:val="0"/>
          <w:marTop w:val="0"/>
          <w:marBottom w:val="0"/>
          <w:divBdr>
            <w:top w:val="none" w:sz="0" w:space="0" w:color="auto"/>
            <w:left w:val="none" w:sz="0" w:space="0" w:color="auto"/>
            <w:bottom w:val="none" w:sz="0" w:space="0" w:color="auto"/>
            <w:right w:val="none" w:sz="0" w:space="0" w:color="auto"/>
          </w:divBdr>
        </w:div>
        <w:div w:id="784227997">
          <w:marLeft w:val="0"/>
          <w:marRight w:val="0"/>
          <w:marTop w:val="0"/>
          <w:marBottom w:val="0"/>
          <w:divBdr>
            <w:top w:val="none" w:sz="0" w:space="0" w:color="auto"/>
            <w:left w:val="none" w:sz="0" w:space="0" w:color="auto"/>
            <w:bottom w:val="none" w:sz="0" w:space="0" w:color="auto"/>
            <w:right w:val="none" w:sz="0" w:space="0" w:color="auto"/>
          </w:divBdr>
        </w:div>
        <w:div w:id="1227259449">
          <w:marLeft w:val="0"/>
          <w:marRight w:val="0"/>
          <w:marTop w:val="0"/>
          <w:marBottom w:val="0"/>
          <w:divBdr>
            <w:top w:val="none" w:sz="0" w:space="0" w:color="auto"/>
            <w:left w:val="none" w:sz="0" w:space="0" w:color="auto"/>
            <w:bottom w:val="none" w:sz="0" w:space="0" w:color="auto"/>
            <w:right w:val="none" w:sz="0" w:space="0" w:color="auto"/>
          </w:divBdr>
        </w:div>
        <w:div w:id="1901819520">
          <w:marLeft w:val="0"/>
          <w:marRight w:val="0"/>
          <w:marTop w:val="0"/>
          <w:marBottom w:val="0"/>
          <w:divBdr>
            <w:top w:val="none" w:sz="0" w:space="0" w:color="auto"/>
            <w:left w:val="none" w:sz="0" w:space="0" w:color="auto"/>
            <w:bottom w:val="none" w:sz="0" w:space="0" w:color="auto"/>
            <w:right w:val="none" w:sz="0" w:space="0" w:color="auto"/>
          </w:divBdr>
        </w:div>
      </w:divsChild>
    </w:div>
    <w:div w:id="708802701">
      <w:bodyDiv w:val="1"/>
      <w:marLeft w:val="0"/>
      <w:marRight w:val="0"/>
      <w:marTop w:val="0"/>
      <w:marBottom w:val="0"/>
      <w:divBdr>
        <w:top w:val="none" w:sz="0" w:space="0" w:color="auto"/>
        <w:left w:val="none" w:sz="0" w:space="0" w:color="auto"/>
        <w:bottom w:val="none" w:sz="0" w:space="0" w:color="auto"/>
        <w:right w:val="none" w:sz="0" w:space="0" w:color="auto"/>
      </w:divBdr>
      <w:divsChild>
        <w:div w:id="1196653264">
          <w:marLeft w:val="0"/>
          <w:marRight w:val="0"/>
          <w:marTop w:val="0"/>
          <w:marBottom w:val="0"/>
          <w:divBdr>
            <w:top w:val="none" w:sz="0" w:space="0" w:color="auto"/>
            <w:left w:val="none" w:sz="0" w:space="0" w:color="auto"/>
            <w:bottom w:val="none" w:sz="0" w:space="0" w:color="auto"/>
            <w:right w:val="none" w:sz="0" w:space="0" w:color="auto"/>
          </w:divBdr>
        </w:div>
        <w:div w:id="920480570">
          <w:marLeft w:val="0"/>
          <w:marRight w:val="0"/>
          <w:marTop w:val="0"/>
          <w:marBottom w:val="0"/>
          <w:divBdr>
            <w:top w:val="none" w:sz="0" w:space="0" w:color="auto"/>
            <w:left w:val="none" w:sz="0" w:space="0" w:color="auto"/>
            <w:bottom w:val="none" w:sz="0" w:space="0" w:color="auto"/>
            <w:right w:val="none" w:sz="0" w:space="0" w:color="auto"/>
          </w:divBdr>
        </w:div>
        <w:div w:id="955477876">
          <w:marLeft w:val="0"/>
          <w:marRight w:val="0"/>
          <w:marTop w:val="0"/>
          <w:marBottom w:val="0"/>
          <w:divBdr>
            <w:top w:val="none" w:sz="0" w:space="0" w:color="auto"/>
            <w:left w:val="none" w:sz="0" w:space="0" w:color="auto"/>
            <w:bottom w:val="none" w:sz="0" w:space="0" w:color="auto"/>
            <w:right w:val="none" w:sz="0" w:space="0" w:color="auto"/>
          </w:divBdr>
        </w:div>
        <w:div w:id="1762985788">
          <w:marLeft w:val="0"/>
          <w:marRight w:val="0"/>
          <w:marTop w:val="0"/>
          <w:marBottom w:val="0"/>
          <w:divBdr>
            <w:top w:val="none" w:sz="0" w:space="0" w:color="auto"/>
            <w:left w:val="none" w:sz="0" w:space="0" w:color="auto"/>
            <w:bottom w:val="none" w:sz="0" w:space="0" w:color="auto"/>
            <w:right w:val="none" w:sz="0" w:space="0" w:color="auto"/>
          </w:divBdr>
        </w:div>
        <w:div w:id="399788196">
          <w:marLeft w:val="0"/>
          <w:marRight w:val="0"/>
          <w:marTop w:val="0"/>
          <w:marBottom w:val="0"/>
          <w:divBdr>
            <w:top w:val="none" w:sz="0" w:space="0" w:color="auto"/>
            <w:left w:val="none" w:sz="0" w:space="0" w:color="auto"/>
            <w:bottom w:val="none" w:sz="0" w:space="0" w:color="auto"/>
            <w:right w:val="none" w:sz="0" w:space="0" w:color="auto"/>
          </w:divBdr>
        </w:div>
        <w:div w:id="1462842459">
          <w:marLeft w:val="0"/>
          <w:marRight w:val="0"/>
          <w:marTop w:val="0"/>
          <w:marBottom w:val="0"/>
          <w:divBdr>
            <w:top w:val="none" w:sz="0" w:space="0" w:color="auto"/>
            <w:left w:val="none" w:sz="0" w:space="0" w:color="auto"/>
            <w:bottom w:val="none" w:sz="0" w:space="0" w:color="auto"/>
            <w:right w:val="none" w:sz="0" w:space="0" w:color="auto"/>
          </w:divBdr>
        </w:div>
      </w:divsChild>
    </w:div>
    <w:div w:id="752243142">
      <w:bodyDiv w:val="1"/>
      <w:marLeft w:val="0"/>
      <w:marRight w:val="0"/>
      <w:marTop w:val="0"/>
      <w:marBottom w:val="0"/>
      <w:divBdr>
        <w:top w:val="none" w:sz="0" w:space="0" w:color="auto"/>
        <w:left w:val="none" w:sz="0" w:space="0" w:color="auto"/>
        <w:bottom w:val="none" w:sz="0" w:space="0" w:color="auto"/>
        <w:right w:val="none" w:sz="0" w:space="0" w:color="auto"/>
      </w:divBdr>
    </w:div>
    <w:div w:id="787161611">
      <w:bodyDiv w:val="1"/>
      <w:marLeft w:val="0"/>
      <w:marRight w:val="0"/>
      <w:marTop w:val="0"/>
      <w:marBottom w:val="0"/>
      <w:divBdr>
        <w:top w:val="none" w:sz="0" w:space="0" w:color="auto"/>
        <w:left w:val="none" w:sz="0" w:space="0" w:color="auto"/>
        <w:bottom w:val="none" w:sz="0" w:space="0" w:color="auto"/>
        <w:right w:val="none" w:sz="0" w:space="0" w:color="auto"/>
      </w:divBdr>
    </w:div>
    <w:div w:id="846677831">
      <w:bodyDiv w:val="1"/>
      <w:marLeft w:val="0"/>
      <w:marRight w:val="0"/>
      <w:marTop w:val="0"/>
      <w:marBottom w:val="0"/>
      <w:divBdr>
        <w:top w:val="none" w:sz="0" w:space="0" w:color="auto"/>
        <w:left w:val="none" w:sz="0" w:space="0" w:color="auto"/>
        <w:bottom w:val="none" w:sz="0" w:space="0" w:color="auto"/>
        <w:right w:val="none" w:sz="0" w:space="0" w:color="auto"/>
      </w:divBdr>
    </w:div>
    <w:div w:id="899561254">
      <w:bodyDiv w:val="1"/>
      <w:marLeft w:val="0"/>
      <w:marRight w:val="0"/>
      <w:marTop w:val="0"/>
      <w:marBottom w:val="0"/>
      <w:divBdr>
        <w:top w:val="none" w:sz="0" w:space="0" w:color="auto"/>
        <w:left w:val="none" w:sz="0" w:space="0" w:color="auto"/>
        <w:bottom w:val="none" w:sz="0" w:space="0" w:color="auto"/>
        <w:right w:val="none" w:sz="0" w:space="0" w:color="auto"/>
      </w:divBdr>
    </w:div>
    <w:div w:id="1031800917">
      <w:bodyDiv w:val="1"/>
      <w:marLeft w:val="0"/>
      <w:marRight w:val="0"/>
      <w:marTop w:val="0"/>
      <w:marBottom w:val="0"/>
      <w:divBdr>
        <w:top w:val="none" w:sz="0" w:space="0" w:color="auto"/>
        <w:left w:val="none" w:sz="0" w:space="0" w:color="auto"/>
        <w:bottom w:val="none" w:sz="0" w:space="0" w:color="auto"/>
        <w:right w:val="none" w:sz="0" w:space="0" w:color="auto"/>
      </w:divBdr>
    </w:div>
    <w:div w:id="1072460936">
      <w:bodyDiv w:val="1"/>
      <w:marLeft w:val="0"/>
      <w:marRight w:val="0"/>
      <w:marTop w:val="0"/>
      <w:marBottom w:val="0"/>
      <w:divBdr>
        <w:top w:val="none" w:sz="0" w:space="0" w:color="auto"/>
        <w:left w:val="none" w:sz="0" w:space="0" w:color="auto"/>
        <w:bottom w:val="none" w:sz="0" w:space="0" w:color="auto"/>
        <w:right w:val="none" w:sz="0" w:space="0" w:color="auto"/>
      </w:divBdr>
    </w:div>
    <w:div w:id="1107770368">
      <w:bodyDiv w:val="1"/>
      <w:marLeft w:val="0"/>
      <w:marRight w:val="0"/>
      <w:marTop w:val="0"/>
      <w:marBottom w:val="0"/>
      <w:divBdr>
        <w:top w:val="none" w:sz="0" w:space="0" w:color="auto"/>
        <w:left w:val="none" w:sz="0" w:space="0" w:color="auto"/>
        <w:bottom w:val="none" w:sz="0" w:space="0" w:color="auto"/>
        <w:right w:val="none" w:sz="0" w:space="0" w:color="auto"/>
      </w:divBdr>
    </w:div>
    <w:div w:id="1110201927">
      <w:bodyDiv w:val="1"/>
      <w:marLeft w:val="0"/>
      <w:marRight w:val="0"/>
      <w:marTop w:val="0"/>
      <w:marBottom w:val="0"/>
      <w:divBdr>
        <w:top w:val="none" w:sz="0" w:space="0" w:color="auto"/>
        <w:left w:val="none" w:sz="0" w:space="0" w:color="auto"/>
        <w:bottom w:val="none" w:sz="0" w:space="0" w:color="auto"/>
        <w:right w:val="none" w:sz="0" w:space="0" w:color="auto"/>
      </w:divBdr>
    </w:div>
    <w:div w:id="1208639435">
      <w:bodyDiv w:val="1"/>
      <w:marLeft w:val="0"/>
      <w:marRight w:val="0"/>
      <w:marTop w:val="0"/>
      <w:marBottom w:val="0"/>
      <w:divBdr>
        <w:top w:val="none" w:sz="0" w:space="0" w:color="auto"/>
        <w:left w:val="none" w:sz="0" w:space="0" w:color="auto"/>
        <w:bottom w:val="none" w:sz="0" w:space="0" w:color="auto"/>
        <w:right w:val="none" w:sz="0" w:space="0" w:color="auto"/>
      </w:divBdr>
      <w:divsChild>
        <w:div w:id="697202597">
          <w:marLeft w:val="0"/>
          <w:marRight w:val="0"/>
          <w:marTop w:val="0"/>
          <w:marBottom w:val="0"/>
          <w:divBdr>
            <w:top w:val="none" w:sz="0" w:space="0" w:color="auto"/>
            <w:left w:val="none" w:sz="0" w:space="0" w:color="auto"/>
            <w:bottom w:val="none" w:sz="0" w:space="0" w:color="auto"/>
            <w:right w:val="none" w:sz="0" w:space="0" w:color="auto"/>
          </w:divBdr>
        </w:div>
        <w:div w:id="584072877">
          <w:marLeft w:val="0"/>
          <w:marRight w:val="0"/>
          <w:marTop w:val="0"/>
          <w:marBottom w:val="0"/>
          <w:divBdr>
            <w:top w:val="none" w:sz="0" w:space="0" w:color="auto"/>
            <w:left w:val="none" w:sz="0" w:space="0" w:color="auto"/>
            <w:bottom w:val="none" w:sz="0" w:space="0" w:color="auto"/>
            <w:right w:val="none" w:sz="0" w:space="0" w:color="auto"/>
          </w:divBdr>
        </w:div>
        <w:div w:id="2084907540">
          <w:marLeft w:val="0"/>
          <w:marRight w:val="0"/>
          <w:marTop w:val="0"/>
          <w:marBottom w:val="0"/>
          <w:divBdr>
            <w:top w:val="none" w:sz="0" w:space="0" w:color="auto"/>
            <w:left w:val="none" w:sz="0" w:space="0" w:color="auto"/>
            <w:bottom w:val="none" w:sz="0" w:space="0" w:color="auto"/>
            <w:right w:val="none" w:sz="0" w:space="0" w:color="auto"/>
          </w:divBdr>
        </w:div>
        <w:div w:id="1340817825">
          <w:marLeft w:val="0"/>
          <w:marRight w:val="0"/>
          <w:marTop w:val="0"/>
          <w:marBottom w:val="0"/>
          <w:divBdr>
            <w:top w:val="none" w:sz="0" w:space="0" w:color="auto"/>
            <w:left w:val="none" w:sz="0" w:space="0" w:color="auto"/>
            <w:bottom w:val="none" w:sz="0" w:space="0" w:color="auto"/>
            <w:right w:val="none" w:sz="0" w:space="0" w:color="auto"/>
          </w:divBdr>
        </w:div>
        <w:div w:id="1783525576">
          <w:marLeft w:val="0"/>
          <w:marRight w:val="0"/>
          <w:marTop w:val="0"/>
          <w:marBottom w:val="0"/>
          <w:divBdr>
            <w:top w:val="none" w:sz="0" w:space="0" w:color="auto"/>
            <w:left w:val="none" w:sz="0" w:space="0" w:color="auto"/>
            <w:bottom w:val="none" w:sz="0" w:space="0" w:color="auto"/>
            <w:right w:val="none" w:sz="0" w:space="0" w:color="auto"/>
          </w:divBdr>
        </w:div>
        <w:div w:id="1260597781">
          <w:marLeft w:val="0"/>
          <w:marRight w:val="0"/>
          <w:marTop w:val="0"/>
          <w:marBottom w:val="0"/>
          <w:divBdr>
            <w:top w:val="none" w:sz="0" w:space="0" w:color="auto"/>
            <w:left w:val="none" w:sz="0" w:space="0" w:color="auto"/>
            <w:bottom w:val="none" w:sz="0" w:space="0" w:color="auto"/>
            <w:right w:val="none" w:sz="0" w:space="0" w:color="auto"/>
          </w:divBdr>
        </w:div>
        <w:div w:id="2034988235">
          <w:marLeft w:val="0"/>
          <w:marRight w:val="0"/>
          <w:marTop w:val="0"/>
          <w:marBottom w:val="0"/>
          <w:divBdr>
            <w:top w:val="none" w:sz="0" w:space="0" w:color="auto"/>
            <w:left w:val="none" w:sz="0" w:space="0" w:color="auto"/>
            <w:bottom w:val="none" w:sz="0" w:space="0" w:color="auto"/>
            <w:right w:val="none" w:sz="0" w:space="0" w:color="auto"/>
          </w:divBdr>
        </w:div>
      </w:divsChild>
    </w:div>
    <w:div w:id="1217856457">
      <w:bodyDiv w:val="1"/>
      <w:marLeft w:val="0"/>
      <w:marRight w:val="0"/>
      <w:marTop w:val="0"/>
      <w:marBottom w:val="0"/>
      <w:divBdr>
        <w:top w:val="none" w:sz="0" w:space="0" w:color="auto"/>
        <w:left w:val="none" w:sz="0" w:space="0" w:color="auto"/>
        <w:bottom w:val="none" w:sz="0" w:space="0" w:color="auto"/>
        <w:right w:val="none" w:sz="0" w:space="0" w:color="auto"/>
      </w:divBdr>
      <w:divsChild>
        <w:div w:id="425615014">
          <w:marLeft w:val="0"/>
          <w:marRight w:val="0"/>
          <w:marTop w:val="0"/>
          <w:marBottom w:val="0"/>
          <w:divBdr>
            <w:top w:val="none" w:sz="0" w:space="0" w:color="auto"/>
            <w:left w:val="none" w:sz="0" w:space="0" w:color="auto"/>
            <w:bottom w:val="none" w:sz="0" w:space="0" w:color="auto"/>
            <w:right w:val="none" w:sz="0" w:space="0" w:color="auto"/>
          </w:divBdr>
        </w:div>
        <w:div w:id="650212954">
          <w:marLeft w:val="0"/>
          <w:marRight w:val="0"/>
          <w:marTop w:val="0"/>
          <w:marBottom w:val="0"/>
          <w:divBdr>
            <w:top w:val="none" w:sz="0" w:space="0" w:color="auto"/>
            <w:left w:val="none" w:sz="0" w:space="0" w:color="auto"/>
            <w:bottom w:val="none" w:sz="0" w:space="0" w:color="auto"/>
            <w:right w:val="none" w:sz="0" w:space="0" w:color="auto"/>
          </w:divBdr>
        </w:div>
        <w:div w:id="419520222">
          <w:marLeft w:val="0"/>
          <w:marRight w:val="0"/>
          <w:marTop w:val="0"/>
          <w:marBottom w:val="0"/>
          <w:divBdr>
            <w:top w:val="none" w:sz="0" w:space="0" w:color="auto"/>
            <w:left w:val="none" w:sz="0" w:space="0" w:color="auto"/>
            <w:bottom w:val="none" w:sz="0" w:space="0" w:color="auto"/>
            <w:right w:val="none" w:sz="0" w:space="0" w:color="auto"/>
          </w:divBdr>
        </w:div>
        <w:div w:id="271792450">
          <w:marLeft w:val="0"/>
          <w:marRight w:val="0"/>
          <w:marTop w:val="0"/>
          <w:marBottom w:val="0"/>
          <w:divBdr>
            <w:top w:val="none" w:sz="0" w:space="0" w:color="auto"/>
            <w:left w:val="none" w:sz="0" w:space="0" w:color="auto"/>
            <w:bottom w:val="none" w:sz="0" w:space="0" w:color="auto"/>
            <w:right w:val="none" w:sz="0" w:space="0" w:color="auto"/>
          </w:divBdr>
        </w:div>
        <w:div w:id="800272033">
          <w:marLeft w:val="0"/>
          <w:marRight w:val="0"/>
          <w:marTop w:val="0"/>
          <w:marBottom w:val="0"/>
          <w:divBdr>
            <w:top w:val="none" w:sz="0" w:space="0" w:color="auto"/>
            <w:left w:val="none" w:sz="0" w:space="0" w:color="auto"/>
            <w:bottom w:val="none" w:sz="0" w:space="0" w:color="auto"/>
            <w:right w:val="none" w:sz="0" w:space="0" w:color="auto"/>
          </w:divBdr>
        </w:div>
        <w:div w:id="2124422171">
          <w:marLeft w:val="0"/>
          <w:marRight w:val="0"/>
          <w:marTop w:val="0"/>
          <w:marBottom w:val="0"/>
          <w:divBdr>
            <w:top w:val="none" w:sz="0" w:space="0" w:color="auto"/>
            <w:left w:val="none" w:sz="0" w:space="0" w:color="auto"/>
            <w:bottom w:val="none" w:sz="0" w:space="0" w:color="auto"/>
            <w:right w:val="none" w:sz="0" w:space="0" w:color="auto"/>
          </w:divBdr>
        </w:div>
      </w:divsChild>
    </w:div>
    <w:div w:id="1271620824">
      <w:bodyDiv w:val="1"/>
      <w:marLeft w:val="0"/>
      <w:marRight w:val="0"/>
      <w:marTop w:val="0"/>
      <w:marBottom w:val="0"/>
      <w:divBdr>
        <w:top w:val="none" w:sz="0" w:space="0" w:color="auto"/>
        <w:left w:val="none" w:sz="0" w:space="0" w:color="auto"/>
        <w:bottom w:val="none" w:sz="0" w:space="0" w:color="auto"/>
        <w:right w:val="none" w:sz="0" w:space="0" w:color="auto"/>
      </w:divBdr>
    </w:div>
    <w:div w:id="1326008142">
      <w:bodyDiv w:val="1"/>
      <w:marLeft w:val="0"/>
      <w:marRight w:val="0"/>
      <w:marTop w:val="0"/>
      <w:marBottom w:val="0"/>
      <w:divBdr>
        <w:top w:val="none" w:sz="0" w:space="0" w:color="auto"/>
        <w:left w:val="none" w:sz="0" w:space="0" w:color="auto"/>
        <w:bottom w:val="none" w:sz="0" w:space="0" w:color="auto"/>
        <w:right w:val="none" w:sz="0" w:space="0" w:color="auto"/>
      </w:divBdr>
    </w:div>
    <w:div w:id="1341664198">
      <w:bodyDiv w:val="1"/>
      <w:marLeft w:val="0"/>
      <w:marRight w:val="0"/>
      <w:marTop w:val="0"/>
      <w:marBottom w:val="0"/>
      <w:divBdr>
        <w:top w:val="none" w:sz="0" w:space="0" w:color="auto"/>
        <w:left w:val="none" w:sz="0" w:space="0" w:color="auto"/>
        <w:bottom w:val="none" w:sz="0" w:space="0" w:color="auto"/>
        <w:right w:val="none" w:sz="0" w:space="0" w:color="auto"/>
      </w:divBdr>
    </w:div>
    <w:div w:id="1356732183">
      <w:bodyDiv w:val="1"/>
      <w:marLeft w:val="0"/>
      <w:marRight w:val="0"/>
      <w:marTop w:val="0"/>
      <w:marBottom w:val="0"/>
      <w:divBdr>
        <w:top w:val="none" w:sz="0" w:space="0" w:color="auto"/>
        <w:left w:val="none" w:sz="0" w:space="0" w:color="auto"/>
        <w:bottom w:val="none" w:sz="0" w:space="0" w:color="auto"/>
        <w:right w:val="none" w:sz="0" w:space="0" w:color="auto"/>
      </w:divBdr>
    </w:div>
    <w:div w:id="1369258431">
      <w:bodyDiv w:val="1"/>
      <w:marLeft w:val="0"/>
      <w:marRight w:val="0"/>
      <w:marTop w:val="0"/>
      <w:marBottom w:val="0"/>
      <w:divBdr>
        <w:top w:val="none" w:sz="0" w:space="0" w:color="auto"/>
        <w:left w:val="none" w:sz="0" w:space="0" w:color="auto"/>
        <w:bottom w:val="none" w:sz="0" w:space="0" w:color="auto"/>
        <w:right w:val="none" w:sz="0" w:space="0" w:color="auto"/>
      </w:divBdr>
    </w:div>
    <w:div w:id="1461340987">
      <w:bodyDiv w:val="1"/>
      <w:marLeft w:val="0"/>
      <w:marRight w:val="0"/>
      <w:marTop w:val="0"/>
      <w:marBottom w:val="0"/>
      <w:divBdr>
        <w:top w:val="none" w:sz="0" w:space="0" w:color="auto"/>
        <w:left w:val="none" w:sz="0" w:space="0" w:color="auto"/>
        <w:bottom w:val="none" w:sz="0" w:space="0" w:color="auto"/>
        <w:right w:val="none" w:sz="0" w:space="0" w:color="auto"/>
      </w:divBdr>
    </w:div>
    <w:div w:id="1553034647">
      <w:bodyDiv w:val="1"/>
      <w:marLeft w:val="0"/>
      <w:marRight w:val="0"/>
      <w:marTop w:val="0"/>
      <w:marBottom w:val="0"/>
      <w:divBdr>
        <w:top w:val="none" w:sz="0" w:space="0" w:color="auto"/>
        <w:left w:val="none" w:sz="0" w:space="0" w:color="auto"/>
        <w:bottom w:val="none" w:sz="0" w:space="0" w:color="auto"/>
        <w:right w:val="none" w:sz="0" w:space="0" w:color="auto"/>
      </w:divBdr>
    </w:div>
    <w:div w:id="1745372708">
      <w:bodyDiv w:val="1"/>
      <w:marLeft w:val="0"/>
      <w:marRight w:val="0"/>
      <w:marTop w:val="0"/>
      <w:marBottom w:val="0"/>
      <w:divBdr>
        <w:top w:val="none" w:sz="0" w:space="0" w:color="auto"/>
        <w:left w:val="none" w:sz="0" w:space="0" w:color="auto"/>
        <w:bottom w:val="none" w:sz="0" w:space="0" w:color="auto"/>
        <w:right w:val="none" w:sz="0" w:space="0" w:color="auto"/>
      </w:divBdr>
    </w:div>
    <w:div w:id="1754741490">
      <w:bodyDiv w:val="1"/>
      <w:marLeft w:val="0"/>
      <w:marRight w:val="0"/>
      <w:marTop w:val="0"/>
      <w:marBottom w:val="0"/>
      <w:divBdr>
        <w:top w:val="none" w:sz="0" w:space="0" w:color="auto"/>
        <w:left w:val="none" w:sz="0" w:space="0" w:color="auto"/>
        <w:bottom w:val="none" w:sz="0" w:space="0" w:color="auto"/>
        <w:right w:val="none" w:sz="0" w:space="0" w:color="auto"/>
      </w:divBdr>
    </w:div>
    <w:div w:id="1794328471">
      <w:bodyDiv w:val="1"/>
      <w:marLeft w:val="0"/>
      <w:marRight w:val="0"/>
      <w:marTop w:val="0"/>
      <w:marBottom w:val="0"/>
      <w:divBdr>
        <w:top w:val="none" w:sz="0" w:space="0" w:color="auto"/>
        <w:left w:val="none" w:sz="0" w:space="0" w:color="auto"/>
        <w:bottom w:val="none" w:sz="0" w:space="0" w:color="auto"/>
        <w:right w:val="none" w:sz="0" w:space="0" w:color="auto"/>
      </w:divBdr>
      <w:divsChild>
        <w:div w:id="983894141">
          <w:marLeft w:val="0"/>
          <w:marRight w:val="0"/>
          <w:marTop w:val="0"/>
          <w:marBottom w:val="0"/>
          <w:divBdr>
            <w:top w:val="none" w:sz="0" w:space="0" w:color="auto"/>
            <w:left w:val="none" w:sz="0" w:space="0" w:color="auto"/>
            <w:bottom w:val="none" w:sz="0" w:space="0" w:color="auto"/>
            <w:right w:val="none" w:sz="0" w:space="0" w:color="auto"/>
          </w:divBdr>
        </w:div>
        <w:div w:id="699862665">
          <w:marLeft w:val="0"/>
          <w:marRight w:val="0"/>
          <w:marTop w:val="0"/>
          <w:marBottom w:val="0"/>
          <w:divBdr>
            <w:top w:val="none" w:sz="0" w:space="0" w:color="auto"/>
            <w:left w:val="none" w:sz="0" w:space="0" w:color="auto"/>
            <w:bottom w:val="none" w:sz="0" w:space="0" w:color="auto"/>
            <w:right w:val="none" w:sz="0" w:space="0" w:color="auto"/>
          </w:divBdr>
        </w:div>
        <w:div w:id="450784114">
          <w:marLeft w:val="0"/>
          <w:marRight w:val="0"/>
          <w:marTop w:val="0"/>
          <w:marBottom w:val="0"/>
          <w:divBdr>
            <w:top w:val="none" w:sz="0" w:space="0" w:color="auto"/>
            <w:left w:val="none" w:sz="0" w:space="0" w:color="auto"/>
            <w:bottom w:val="none" w:sz="0" w:space="0" w:color="auto"/>
            <w:right w:val="none" w:sz="0" w:space="0" w:color="auto"/>
          </w:divBdr>
        </w:div>
        <w:div w:id="588661322">
          <w:marLeft w:val="0"/>
          <w:marRight w:val="0"/>
          <w:marTop w:val="0"/>
          <w:marBottom w:val="0"/>
          <w:divBdr>
            <w:top w:val="none" w:sz="0" w:space="0" w:color="auto"/>
            <w:left w:val="none" w:sz="0" w:space="0" w:color="auto"/>
            <w:bottom w:val="none" w:sz="0" w:space="0" w:color="auto"/>
            <w:right w:val="none" w:sz="0" w:space="0" w:color="auto"/>
          </w:divBdr>
        </w:div>
        <w:div w:id="854612591">
          <w:marLeft w:val="0"/>
          <w:marRight w:val="0"/>
          <w:marTop w:val="0"/>
          <w:marBottom w:val="0"/>
          <w:divBdr>
            <w:top w:val="none" w:sz="0" w:space="0" w:color="auto"/>
            <w:left w:val="none" w:sz="0" w:space="0" w:color="auto"/>
            <w:bottom w:val="none" w:sz="0" w:space="0" w:color="auto"/>
            <w:right w:val="none" w:sz="0" w:space="0" w:color="auto"/>
          </w:divBdr>
        </w:div>
        <w:div w:id="1977754971">
          <w:marLeft w:val="0"/>
          <w:marRight w:val="0"/>
          <w:marTop w:val="0"/>
          <w:marBottom w:val="0"/>
          <w:divBdr>
            <w:top w:val="none" w:sz="0" w:space="0" w:color="auto"/>
            <w:left w:val="none" w:sz="0" w:space="0" w:color="auto"/>
            <w:bottom w:val="none" w:sz="0" w:space="0" w:color="auto"/>
            <w:right w:val="none" w:sz="0" w:space="0" w:color="auto"/>
          </w:divBdr>
        </w:div>
        <w:div w:id="491719250">
          <w:marLeft w:val="0"/>
          <w:marRight w:val="0"/>
          <w:marTop w:val="0"/>
          <w:marBottom w:val="0"/>
          <w:divBdr>
            <w:top w:val="none" w:sz="0" w:space="0" w:color="auto"/>
            <w:left w:val="none" w:sz="0" w:space="0" w:color="auto"/>
            <w:bottom w:val="none" w:sz="0" w:space="0" w:color="auto"/>
            <w:right w:val="none" w:sz="0" w:space="0" w:color="auto"/>
          </w:divBdr>
        </w:div>
      </w:divsChild>
    </w:div>
    <w:div w:id="1889681077">
      <w:bodyDiv w:val="1"/>
      <w:marLeft w:val="0"/>
      <w:marRight w:val="0"/>
      <w:marTop w:val="0"/>
      <w:marBottom w:val="0"/>
      <w:divBdr>
        <w:top w:val="none" w:sz="0" w:space="0" w:color="auto"/>
        <w:left w:val="none" w:sz="0" w:space="0" w:color="auto"/>
        <w:bottom w:val="none" w:sz="0" w:space="0" w:color="auto"/>
        <w:right w:val="none" w:sz="0" w:space="0" w:color="auto"/>
      </w:divBdr>
    </w:div>
    <w:div w:id="1944147402">
      <w:bodyDiv w:val="1"/>
      <w:marLeft w:val="0"/>
      <w:marRight w:val="0"/>
      <w:marTop w:val="0"/>
      <w:marBottom w:val="0"/>
      <w:divBdr>
        <w:top w:val="none" w:sz="0" w:space="0" w:color="auto"/>
        <w:left w:val="none" w:sz="0" w:space="0" w:color="auto"/>
        <w:bottom w:val="none" w:sz="0" w:space="0" w:color="auto"/>
        <w:right w:val="none" w:sz="0" w:space="0" w:color="auto"/>
      </w:divBdr>
    </w:div>
    <w:div w:id="1978760938">
      <w:bodyDiv w:val="1"/>
      <w:marLeft w:val="0"/>
      <w:marRight w:val="0"/>
      <w:marTop w:val="0"/>
      <w:marBottom w:val="0"/>
      <w:divBdr>
        <w:top w:val="none" w:sz="0" w:space="0" w:color="auto"/>
        <w:left w:val="none" w:sz="0" w:space="0" w:color="auto"/>
        <w:bottom w:val="none" w:sz="0" w:space="0" w:color="auto"/>
        <w:right w:val="none" w:sz="0" w:space="0" w:color="auto"/>
      </w:divBdr>
      <w:divsChild>
        <w:div w:id="1187713552">
          <w:marLeft w:val="0"/>
          <w:marRight w:val="0"/>
          <w:marTop w:val="0"/>
          <w:marBottom w:val="0"/>
          <w:divBdr>
            <w:top w:val="none" w:sz="0" w:space="0" w:color="auto"/>
            <w:left w:val="none" w:sz="0" w:space="0" w:color="auto"/>
            <w:bottom w:val="none" w:sz="0" w:space="0" w:color="auto"/>
            <w:right w:val="none" w:sz="0" w:space="0" w:color="auto"/>
          </w:divBdr>
        </w:div>
        <w:div w:id="146947540">
          <w:marLeft w:val="0"/>
          <w:marRight w:val="0"/>
          <w:marTop w:val="0"/>
          <w:marBottom w:val="0"/>
          <w:divBdr>
            <w:top w:val="none" w:sz="0" w:space="0" w:color="auto"/>
            <w:left w:val="none" w:sz="0" w:space="0" w:color="auto"/>
            <w:bottom w:val="none" w:sz="0" w:space="0" w:color="auto"/>
            <w:right w:val="none" w:sz="0" w:space="0" w:color="auto"/>
          </w:divBdr>
        </w:div>
        <w:div w:id="304119436">
          <w:marLeft w:val="0"/>
          <w:marRight w:val="0"/>
          <w:marTop w:val="0"/>
          <w:marBottom w:val="0"/>
          <w:divBdr>
            <w:top w:val="none" w:sz="0" w:space="0" w:color="auto"/>
            <w:left w:val="none" w:sz="0" w:space="0" w:color="auto"/>
            <w:bottom w:val="none" w:sz="0" w:space="0" w:color="auto"/>
            <w:right w:val="none" w:sz="0" w:space="0" w:color="auto"/>
          </w:divBdr>
        </w:div>
        <w:div w:id="1722555000">
          <w:marLeft w:val="0"/>
          <w:marRight w:val="0"/>
          <w:marTop w:val="0"/>
          <w:marBottom w:val="0"/>
          <w:divBdr>
            <w:top w:val="none" w:sz="0" w:space="0" w:color="auto"/>
            <w:left w:val="none" w:sz="0" w:space="0" w:color="auto"/>
            <w:bottom w:val="none" w:sz="0" w:space="0" w:color="auto"/>
            <w:right w:val="none" w:sz="0" w:space="0" w:color="auto"/>
          </w:divBdr>
        </w:div>
        <w:div w:id="267155971">
          <w:marLeft w:val="0"/>
          <w:marRight w:val="0"/>
          <w:marTop w:val="0"/>
          <w:marBottom w:val="0"/>
          <w:divBdr>
            <w:top w:val="none" w:sz="0" w:space="0" w:color="auto"/>
            <w:left w:val="none" w:sz="0" w:space="0" w:color="auto"/>
            <w:bottom w:val="none" w:sz="0" w:space="0" w:color="auto"/>
            <w:right w:val="none" w:sz="0" w:space="0" w:color="auto"/>
          </w:divBdr>
        </w:div>
      </w:divsChild>
    </w:div>
    <w:div w:id="2005663839">
      <w:bodyDiv w:val="1"/>
      <w:marLeft w:val="0"/>
      <w:marRight w:val="0"/>
      <w:marTop w:val="0"/>
      <w:marBottom w:val="0"/>
      <w:divBdr>
        <w:top w:val="none" w:sz="0" w:space="0" w:color="auto"/>
        <w:left w:val="none" w:sz="0" w:space="0" w:color="auto"/>
        <w:bottom w:val="none" w:sz="0" w:space="0" w:color="auto"/>
        <w:right w:val="none" w:sz="0" w:space="0" w:color="auto"/>
      </w:divBdr>
    </w:div>
    <w:div w:id="2021543086">
      <w:bodyDiv w:val="1"/>
      <w:marLeft w:val="0"/>
      <w:marRight w:val="0"/>
      <w:marTop w:val="0"/>
      <w:marBottom w:val="0"/>
      <w:divBdr>
        <w:top w:val="none" w:sz="0" w:space="0" w:color="auto"/>
        <w:left w:val="none" w:sz="0" w:space="0" w:color="auto"/>
        <w:bottom w:val="none" w:sz="0" w:space="0" w:color="auto"/>
        <w:right w:val="none" w:sz="0" w:space="0" w:color="auto"/>
      </w:divBdr>
      <w:divsChild>
        <w:div w:id="601113035">
          <w:marLeft w:val="0"/>
          <w:marRight w:val="0"/>
          <w:marTop w:val="0"/>
          <w:marBottom w:val="0"/>
          <w:divBdr>
            <w:top w:val="none" w:sz="0" w:space="0" w:color="auto"/>
            <w:left w:val="none" w:sz="0" w:space="0" w:color="auto"/>
            <w:bottom w:val="none" w:sz="0" w:space="0" w:color="auto"/>
            <w:right w:val="none" w:sz="0" w:space="0" w:color="auto"/>
          </w:divBdr>
        </w:div>
        <w:div w:id="713964671">
          <w:marLeft w:val="0"/>
          <w:marRight w:val="0"/>
          <w:marTop w:val="0"/>
          <w:marBottom w:val="0"/>
          <w:divBdr>
            <w:top w:val="none" w:sz="0" w:space="0" w:color="auto"/>
            <w:left w:val="none" w:sz="0" w:space="0" w:color="auto"/>
            <w:bottom w:val="none" w:sz="0" w:space="0" w:color="auto"/>
            <w:right w:val="none" w:sz="0" w:space="0" w:color="auto"/>
          </w:divBdr>
        </w:div>
        <w:div w:id="2707960">
          <w:marLeft w:val="0"/>
          <w:marRight w:val="0"/>
          <w:marTop w:val="0"/>
          <w:marBottom w:val="0"/>
          <w:divBdr>
            <w:top w:val="none" w:sz="0" w:space="0" w:color="auto"/>
            <w:left w:val="none" w:sz="0" w:space="0" w:color="auto"/>
            <w:bottom w:val="none" w:sz="0" w:space="0" w:color="auto"/>
            <w:right w:val="none" w:sz="0" w:space="0" w:color="auto"/>
          </w:divBdr>
        </w:div>
        <w:div w:id="826703560">
          <w:marLeft w:val="0"/>
          <w:marRight w:val="0"/>
          <w:marTop w:val="0"/>
          <w:marBottom w:val="0"/>
          <w:divBdr>
            <w:top w:val="none" w:sz="0" w:space="0" w:color="auto"/>
            <w:left w:val="none" w:sz="0" w:space="0" w:color="auto"/>
            <w:bottom w:val="none" w:sz="0" w:space="0" w:color="auto"/>
            <w:right w:val="none" w:sz="0" w:space="0" w:color="auto"/>
          </w:divBdr>
        </w:div>
      </w:divsChild>
    </w:div>
    <w:div w:id="2045128179">
      <w:bodyDiv w:val="1"/>
      <w:marLeft w:val="0"/>
      <w:marRight w:val="0"/>
      <w:marTop w:val="0"/>
      <w:marBottom w:val="0"/>
      <w:divBdr>
        <w:top w:val="none" w:sz="0" w:space="0" w:color="auto"/>
        <w:left w:val="none" w:sz="0" w:space="0" w:color="auto"/>
        <w:bottom w:val="none" w:sz="0" w:space="0" w:color="auto"/>
        <w:right w:val="none" w:sz="0" w:space="0" w:color="auto"/>
      </w:divBdr>
    </w:div>
    <w:div w:id="2071465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5.jpeg"/><Relationship Id="rId39" Type="http://schemas.openxmlformats.org/officeDocument/2006/relationships/image" Target="media/image15.jpeg"/><Relationship Id="rId21" Type="http://schemas.openxmlformats.org/officeDocument/2006/relationships/image" Target="media/image1.png"/><Relationship Id="rId34" Type="http://schemas.openxmlformats.org/officeDocument/2006/relationships/image" Target="file:///C:\Users\byhang\AppData\Local\Temp\ksohtml\wps1448.tmp.png"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7.xml"/><Relationship Id="rId29" Type="http://schemas.openxmlformats.org/officeDocument/2006/relationships/image" Target="media/image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file:///C:\Users\byhang\AppData\Local\Temp\ksohtml\wpsE299.tmp.png" TargetMode="External"/><Relationship Id="rId32" Type="http://schemas.openxmlformats.org/officeDocument/2006/relationships/image" Target="file:///C:\Users\byhang\AppData\Local\Temp\ksohtml\wps1437.tmp.png" TargetMode="External"/><Relationship Id="rId37" Type="http://schemas.openxmlformats.org/officeDocument/2006/relationships/image" Target="file:///C:\Users\byhang\AppData\Local\Temp\ksohtml\wps1449.tmp.png" TargetMode="External"/><Relationship Id="rId40" Type="http://schemas.openxmlformats.org/officeDocument/2006/relationships/footer" Target="footer8.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7.jpeg"/><Relationship Id="rId36"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2.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yhang\AppData\Roaming\Microsoft\Templates\NITSS-TEMP.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C99694-CA9A-487D-99E5-0CE94BD3E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NITSS-TEMP.dotm</Template>
  <TotalTime>1358</TotalTime>
  <Pages>40</Pages>
  <Words>7072</Words>
  <Characters>40317</Characters>
  <Application>Microsoft Office Word</Application>
  <DocSecurity>0</DocSecurity>
  <Lines>335</Lines>
  <Paragraphs>94</Paragraphs>
  <ScaleCrop>false</ScaleCrop>
  <Company>Microsoft</Company>
  <LinksUpToDate>false</LinksUpToDate>
  <CharactersWithSpaces>47295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byhang</cp:lastModifiedBy>
  <cp:revision>1225</cp:revision>
  <dcterms:created xsi:type="dcterms:W3CDTF">2018-04-30T02:17:00Z</dcterms:created>
  <dcterms:modified xsi:type="dcterms:W3CDTF">2018-05-02T19:52:00Z</dcterms:modified>
</cp:coreProperties>
</file>