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0E74EC" w:rsidRPr="000E74EC">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0E74EC" w:rsidRPr="000E74EC">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0E74EC" w:rsidRPr="000E74EC">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0E74EC" w:rsidRPr="000E74EC">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0E74EC" w:rsidRPr="000E74EC">
        <w:rPr>
          <w:rStyle w:val="af9"/>
        </w:rPr>
        <w:t xml:space="preserve">  2018  </w:t>
      </w:r>
      <w:r w:rsidRPr="00B026BF">
        <w:rPr>
          <w:rFonts w:hint="eastAsia"/>
        </w:rPr>
        <w:t xml:space="preserve"> </w:t>
      </w:r>
      <w:r>
        <w:rPr>
          <w:rFonts w:hint="eastAsia"/>
        </w:rPr>
        <w:t xml:space="preserve">年 </w:t>
      </w:r>
      <w:r w:rsidR="000E74EC" w:rsidRPr="000E74EC">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E74EC" w:rsidP="000E74EC">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0E74EC" w:rsidP="000E74EC">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027471">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5D2875">
        <w:rPr>
          <w:rFonts w:hint="eastAsia"/>
        </w:rPr>
        <w:t xml:space="preserve"> </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bookmarkStart w:id="1" w:name="_GoBack"/>
      <w:bookmarkEnd w:id="1"/>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2" w:name="_Toc309050164"/>
    </w:p>
    <w:p w:rsidR="004A5C41" w:rsidRDefault="004A5C41" w:rsidP="004A5C41">
      <w:pPr>
        <w:pStyle w:val="af0"/>
        <w:spacing w:before="240" w:after="360"/>
      </w:pPr>
      <w:r>
        <w:rPr>
          <w:rFonts w:hint="eastAsia"/>
        </w:rPr>
        <w:lastRenderedPageBreak/>
        <w:t>目    录</w:t>
      </w:r>
      <w:bookmarkEnd w:id="2"/>
    </w:p>
    <w:p w:rsidR="00027471" w:rsidRPr="000D176A"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891066" w:history="1">
        <w:r w:rsidR="00027471" w:rsidRPr="001A23E3">
          <w:rPr>
            <w:rStyle w:val="ab"/>
            <w:noProof/>
          </w:rPr>
          <w:t>1</w:t>
        </w:r>
        <w:r w:rsidR="00027471" w:rsidRPr="001A23E3">
          <w:rPr>
            <w:rStyle w:val="ab"/>
            <w:rFonts w:hint="eastAsia"/>
            <w:noProof/>
          </w:rPr>
          <w:t xml:space="preserve"> </w:t>
        </w:r>
        <w:r w:rsidR="00027471" w:rsidRPr="001A23E3">
          <w:rPr>
            <w:rStyle w:val="ab"/>
            <w:rFonts w:hint="eastAsia"/>
            <w:noProof/>
          </w:rPr>
          <w:t>绪</w:t>
        </w:r>
        <w:r w:rsidR="00027471" w:rsidRPr="001A23E3">
          <w:rPr>
            <w:rStyle w:val="ab"/>
            <w:noProof/>
          </w:rPr>
          <w:t xml:space="preserve"> </w:t>
        </w:r>
        <w:r w:rsidR="00027471" w:rsidRPr="001A23E3">
          <w:rPr>
            <w:rStyle w:val="ab"/>
            <w:rFonts w:hint="eastAsia"/>
            <w:noProof/>
          </w:rPr>
          <w:t>论</w:t>
        </w:r>
        <w:r w:rsidR="00027471">
          <w:rPr>
            <w:noProof/>
            <w:webHidden/>
          </w:rPr>
          <w:tab/>
        </w:r>
        <w:r w:rsidR="00027471">
          <w:rPr>
            <w:noProof/>
            <w:webHidden/>
          </w:rPr>
          <w:fldChar w:fldCharType="begin"/>
        </w:r>
        <w:r w:rsidR="00027471">
          <w:rPr>
            <w:noProof/>
            <w:webHidden/>
          </w:rPr>
          <w:instrText xml:space="preserve"> PAGEREF _Toc512891066 \h </w:instrText>
        </w:r>
        <w:r w:rsidR="00027471">
          <w:rPr>
            <w:noProof/>
            <w:webHidden/>
          </w:rPr>
        </w:r>
        <w:r w:rsidR="00027471">
          <w:rPr>
            <w:noProof/>
            <w:webHidden/>
          </w:rPr>
          <w:fldChar w:fldCharType="separate"/>
        </w:r>
        <w:r w:rsidR="00027471">
          <w:rPr>
            <w:noProof/>
            <w:webHidden/>
          </w:rPr>
          <w:t>1</w:t>
        </w:r>
        <w:r w:rsidR="00027471">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67" w:history="1">
        <w:r w:rsidRPr="001A23E3">
          <w:rPr>
            <w:rStyle w:val="ab"/>
            <w:noProof/>
          </w:rPr>
          <w:t>1.1</w:t>
        </w:r>
        <w:r w:rsidRPr="001A23E3">
          <w:rPr>
            <w:rStyle w:val="ab"/>
            <w:rFonts w:hint="eastAsia"/>
            <w:noProof/>
          </w:rPr>
          <w:t xml:space="preserve"> </w:t>
        </w:r>
        <w:r w:rsidRPr="001A23E3">
          <w:rPr>
            <w:rStyle w:val="ab"/>
            <w:rFonts w:hint="eastAsia"/>
            <w:noProof/>
          </w:rPr>
          <w:t>课题的背景、目的和意义</w:t>
        </w:r>
        <w:r>
          <w:rPr>
            <w:noProof/>
            <w:webHidden/>
          </w:rPr>
          <w:tab/>
        </w:r>
        <w:r>
          <w:rPr>
            <w:noProof/>
            <w:webHidden/>
          </w:rPr>
          <w:fldChar w:fldCharType="begin"/>
        </w:r>
        <w:r>
          <w:rPr>
            <w:noProof/>
            <w:webHidden/>
          </w:rPr>
          <w:instrText xml:space="preserve"> PAGEREF _Toc512891067 \h </w:instrText>
        </w:r>
        <w:r>
          <w:rPr>
            <w:noProof/>
            <w:webHidden/>
          </w:rPr>
        </w:r>
        <w:r>
          <w:rPr>
            <w:noProof/>
            <w:webHidden/>
          </w:rPr>
          <w:fldChar w:fldCharType="separate"/>
        </w:r>
        <w:r>
          <w:rPr>
            <w:noProof/>
            <w:webHidden/>
          </w:rPr>
          <w:t>1</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68" w:history="1">
        <w:r w:rsidRPr="001A23E3">
          <w:rPr>
            <w:rStyle w:val="ab"/>
            <w:noProof/>
          </w:rPr>
          <w:t>1.2</w:t>
        </w:r>
        <w:r w:rsidRPr="001A23E3">
          <w:rPr>
            <w:rStyle w:val="ab"/>
            <w:rFonts w:hint="eastAsia"/>
            <w:noProof/>
          </w:rPr>
          <w:t xml:space="preserve"> </w:t>
        </w:r>
        <w:r w:rsidRPr="001A23E3">
          <w:rPr>
            <w:rStyle w:val="ab"/>
            <w:rFonts w:hint="eastAsia"/>
            <w:noProof/>
          </w:rPr>
          <w:t>要完成的目标</w:t>
        </w:r>
        <w:r>
          <w:rPr>
            <w:noProof/>
            <w:webHidden/>
          </w:rPr>
          <w:tab/>
        </w:r>
        <w:r>
          <w:rPr>
            <w:noProof/>
            <w:webHidden/>
          </w:rPr>
          <w:fldChar w:fldCharType="begin"/>
        </w:r>
        <w:r>
          <w:rPr>
            <w:noProof/>
            <w:webHidden/>
          </w:rPr>
          <w:instrText xml:space="preserve"> PAGEREF _Toc512891068 \h </w:instrText>
        </w:r>
        <w:r>
          <w:rPr>
            <w:noProof/>
            <w:webHidden/>
          </w:rPr>
        </w:r>
        <w:r>
          <w:rPr>
            <w:noProof/>
            <w:webHidden/>
          </w:rPr>
          <w:fldChar w:fldCharType="separate"/>
        </w:r>
        <w:r>
          <w:rPr>
            <w:noProof/>
            <w:webHidden/>
          </w:rPr>
          <w:t>1</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69" w:history="1">
        <w:r w:rsidRPr="001A23E3">
          <w:rPr>
            <w:rStyle w:val="ab"/>
            <w:noProof/>
          </w:rPr>
          <w:t>1.3</w:t>
        </w:r>
        <w:r w:rsidRPr="001A23E3">
          <w:rPr>
            <w:rStyle w:val="ab"/>
            <w:rFonts w:hint="eastAsia"/>
            <w:noProof/>
          </w:rPr>
          <w:t xml:space="preserve"> </w:t>
        </w:r>
        <w:r w:rsidRPr="001A23E3">
          <w:rPr>
            <w:rStyle w:val="ab"/>
            <w:rFonts w:hint="eastAsia"/>
            <w:noProof/>
          </w:rPr>
          <w:t>主要内容</w:t>
        </w:r>
        <w:r>
          <w:rPr>
            <w:noProof/>
            <w:webHidden/>
          </w:rPr>
          <w:tab/>
        </w:r>
        <w:r>
          <w:rPr>
            <w:noProof/>
            <w:webHidden/>
          </w:rPr>
          <w:fldChar w:fldCharType="begin"/>
        </w:r>
        <w:r>
          <w:rPr>
            <w:noProof/>
            <w:webHidden/>
          </w:rPr>
          <w:instrText xml:space="preserve"> PAGEREF _Toc512891069 \h </w:instrText>
        </w:r>
        <w:r>
          <w:rPr>
            <w:noProof/>
            <w:webHidden/>
          </w:rPr>
        </w:r>
        <w:r>
          <w:rPr>
            <w:noProof/>
            <w:webHidden/>
          </w:rPr>
          <w:fldChar w:fldCharType="separate"/>
        </w:r>
        <w:r>
          <w:rPr>
            <w:noProof/>
            <w:webHidden/>
          </w:rPr>
          <w:t>1</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70" w:history="1">
        <w:r w:rsidRPr="001A23E3">
          <w:rPr>
            <w:rStyle w:val="ab"/>
            <w:noProof/>
          </w:rPr>
          <w:t>1.4</w:t>
        </w:r>
        <w:r w:rsidRPr="001A23E3">
          <w:rPr>
            <w:rStyle w:val="ab"/>
            <w:rFonts w:hint="eastAsia"/>
            <w:noProof/>
          </w:rPr>
          <w:t xml:space="preserve"> </w:t>
        </w:r>
        <w:r w:rsidRPr="001A23E3">
          <w:rPr>
            <w:rStyle w:val="ab"/>
            <w:rFonts w:hint="eastAsia"/>
            <w:noProof/>
          </w:rPr>
          <w:t>论文的组织结构</w:t>
        </w:r>
        <w:r>
          <w:rPr>
            <w:noProof/>
            <w:webHidden/>
          </w:rPr>
          <w:tab/>
        </w:r>
        <w:r>
          <w:rPr>
            <w:noProof/>
            <w:webHidden/>
          </w:rPr>
          <w:fldChar w:fldCharType="begin"/>
        </w:r>
        <w:r>
          <w:rPr>
            <w:noProof/>
            <w:webHidden/>
          </w:rPr>
          <w:instrText xml:space="preserve"> PAGEREF _Toc512891070 \h </w:instrText>
        </w:r>
        <w:r>
          <w:rPr>
            <w:noProof/>
            <w:webHidden/>
          </w:rPr>
        </w:r>
        <w:r>
          <w:rPr>
            <w:noProof/>
            <w:webHidden/>
          </w:rPr>
          <w:fldChar w:fldCharType="separate"/>
        </w:r>
        <w:r>
          <w:rPr>
            <w:noProof/>
            <w:webHidden/>
          </w:rPr>
          <w:t>2</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071" w:history="1">
        <w:r w:rsidRPr="001A23E3">
          <w:rPr>
            <w:rStyle w:val="ab"/>
            <w:noProof/>
          </w:rPr>
          <w:t>2</w:t>
        </w:r>
        <w:r w:rsidRPr="001A23E3">
          <w:rPr>
            <w:rStyle w:val="ab"/>
            <w:rFonts w:hint="eastAsia"/>
            <w:noProof/>
          </w:rPr>
          <w:t xml:space="preserve"> </w:t>
        </w:r>
        <w:r w:rsidRPr="001A23E3">
          <w:rPr>
            <w:rStyle w:val="ab"/>
            <w:rFonts w:hint="eastAsia"/>
            <w:noProof/>
          </w:rPr>
          <w:t>理论基础</w:t>
        </w:r>
        <w:r>
          <w:rPr>
            <w:noProof/>
            <w:webHidden/>
          </w:rPr>
          <w:tab/>
        </w:r>
        <w:r>
          <w:rPr>
            <w:noProof/>
            <w:webHidden/>
          </w:rPr>
          <w:fldChar w:fldCharType="begin"/>
        </w:r>
        <w:r>
          <w:rPr>
            <w:noProof/>
            <w:webHidden/>
          </w:rPr>
          <w:instrText xml:space="preserve"> PAGEREF _Toc512891071 \h </w:instrText>
        </w:r>
        <w:r>
          <w:rPr>
            <w:noProof/>
            <w:webHidden/>
          </w:rPr>
        </w:r>
        <w:r>
          <w:rPr>
            <w:noProof/>
            <w:webHidden/>
          </w:rPr>
          <w:fldChar w:fldCharType="separate"/>
        </w:r>
        <w:r>
          <w:rPr>
            <w:noProof/>
            <w:webHidden/>
          </w:rPr>
          <w:t>2</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72" w:history="1">
        <w:r w:rsidRPr="001A23E3">
          <w:rPr>
            <w:rStyle w:val="ab"/>
            <w:noProof/>
          </w:rPr>
          <w:t>2.1 YOLO</w:t>
        </w:r>
        <w:r w:rsidRPr="001A23E3">
          <w:rPr>
            <w:rStyle w:val="ab"/>
            <w:rFonts w:hint="eastAsia"/>
            <w:noProof/>
          </w:rPr>
          <w:t>框架介绍</w:t>
        </w:r>
        <w:r>
          <w:rPr>
            <w:noProof/>
            <w:webHidden/>
          </w:rPr>
          <w:tab/>
        </w:r>
        <w:r>
          <w:rPr>
            <w:noProof/>
            <w:webHidden/>
          </w:rPr>
          <w:fldChar w:fldCharType="begin"/>
        </w:r>
        <w:r>
          <w:rPr>
            <w:noProof/>
            <w:webHidden/>
          </w:rPr>
          <w:instrText xml:space="preserve"> PAGEREF _Toc512891072 \h </w:instrText>
        </w:r>
        <w:r>
          <w:rPr>
            <w:noProof/>
            <w:webHidden/>
          </w:rPr>
        </w:r>
        <w:r>
          <w:rPr>
            <w:noProof/>
            <w:webHidden/>
          </w:rPr>
          <w:fldChar w:fldCharType="separate"/>
        </w:r>
        <w:r>
          <w:rPr>
            <w:noProof/>
            <w:webHidden/>
          </w:rPr>
          <w:t>2</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73" w:history="1">
        <w:r w:rsidRPr="001A23E3">
          <w:rPr>
            <w:rStyle w:val="ab"/>
            <w:noProof/>
          </w:rPr>
          <w:t>2.2</w:t>
        </w:r>
        <w:r w:rsidRPr="001A23E3">
          <w:rPr>
            <w:rStyle w:val="ab"/>
            <w:rFonts w:hint="eastAsia"/>
            <w:noProof/>
          </w:rPr>
          <w:t xml:space="preserve"> </w:t>
        </w:r>
        <w:r w:rsidRPr="001A23E3">
          <w:rPr>
            <w:rStyle w:val="ab"/>
            <w:rFonts w:hint="eastAsia"/>
            <w:noProof/>
          </w:rPr>
          <w:t>算法相关和相似技术的介绍</w:t>
        </w:r>
        <w:r>
          <w:rPr>
            <w:noProof/>
            <w:webHidden/>
          </w:rPr>
          <w:tab/>
        </w:r>
        <w:r>
          <w:rPr>
            <w:noProof/>
            <w:webHidden/>
          </w:rPr>
          <w:fldChar w:fldCharType="begin"/>
        </w:r>
        <w:r>
          <w:rPr>
            <w:noProof/>
            <w:webHidden/>
          </w:rPr>
          <w:instrText xml:space="preserve"> PAGEREF _Toc512891073 \h </w:instrText>
        </w:r>
        <w:r>
          <w:rPr>
            <w:noProof/>
            <w:webHidden/>
          </w:rPr>
        </w:r>
        <w:r>
          <w:rPr>
            <w:noProof/>
            <w:webHidden/>
          </w:rPr>
          <w:fldChar w:fldCharType="separate"/>
        </w:r>
        <w:r>
          <w:rPr>
            <w:noProof/>
            <w:webHidden/>
          </w:rPr>
          <w:t>4</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074" w:history="1">
        <w:r w:rsidRPr="001A23E3">
          <w:rPr>
            <w:rStyle w:val="ab"/>
            <w:noProof/>
          </w:rPr>
          <w:t>3</w:t>
        </w:r>
        <w:r w:rsidRPr="001A23E3">
          <w:rPr>
            <w:rStyle w:val="ab"/>
            <w:rFonts w:hint="eastAsia"/>
            <w:noProof/>
          </w:rPr>
          <w:t xml:space="preserve"> </w:t>
        </w:r>
        <w:r w:rsidRPr="001A23E3">
          <w:rPr>
            <w:rStyle w:val="ab"/>
            <w:rFonts w:hint="eastAsia"/>
            <w:noProof/>
          </w:rPr>
          <w:t>算法描述</w:t>
        </w:r>
        <w:r>
          <w:rPr>
            <w:noProof/>
            <w:webHidden/>
          </w:rPr>
          <w:tab/>
        </w:r>
        <w:r>
          <w:rPr>
            <w:noProof/>
            <w:webHidden/>
          </w:rPr>
          <w:fldChar w:fldCharType="begin"/>
        </w:r>
        <w:r>
          <w:rPr>
            <w:noProof/>
            <w:webHidden/>
          </w:rPr>
          <w:instrText xml:space="preserve"> PAGEREF _Toc512891074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75" w:history="1">
        <w:r w:rsidRPr="001A23E3">
          <w:rPr>
            <w:rStyle w:val="ab"/>
            <w:noProof/>
          </w:rPr>
          <w:t>3.1</w:t>
        </w:r>
        <w:r w:rsidRPr="001A23E3">
          <w:rPr>
            <w:rStyle w:val="ab"/>
            <w:rFonts w:hint="eastAsia"/>
            <w:noProof/>
          </w:rPr>
          <w:t xml:space="preserve"> </w:t>
        </w:r>
        <w:r w:rsidRPr="001A23E3">
          <w:rPr>
            <w:rStyle w:val="ab"/>
            <w:rFonts w:hint="eastAsia"/>
            <w:noProof/>
          </w:rPr>
          <w:t>神经网络框架相关的概念</w:t>
        </w:r>
        <w:r>
          <w:rPr>
            <w:noProof/>
            <w:webHidden/>
          </w:rPr>
          <w:tab/>
        </w:r>
        <w:r>
          <w:rPr>
            <w:noProof/>
            <w:webHidden/>
          </w:rPr>
          <w:fldChar w:fldCharType="begin"/>
        </w:r>
        <w:r>
          <w:rPr>
            <w:noProof/>
            <w:webHidden/>
          </w:rPr>
          <w:instrText xml:space="preserve"> PAGEREF _Toc512891075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76" w:history="1">
        <w:r w:rsidRPr="001A23E3">
          <w:rPr>
            <w:rStyle w:val="ab"/>
            <w:noProof/>
          </w:rPr>
          <w:t>3.1.1</w:t>
        </w:r>
        <w:r w:rsidRPr="001A23E3">
          <w:rPr>
            <w:rStyle w:val="ab"/>
            <w:rFonts w:hint="eastAsia"/>
            <w:noProof/>
          </w:rPr>
          <w:t xml:space="preserve"> </w:t>
        </w:r>
        <w:r w:rsidRPr="001A23E3">
          <w:rPr>
            <w:rStyle w:val="ab"/>
            <w:rFonts w:hint="eastAsia"/>
            <w:noProof/>
          </w:rPr>
          <w:t>激活函数</w:t>
        </w:r>
        <w:r>
          <w:rPr>
            <w:noProof/>
            <w:webHidden/>
          </w:rPr>
          <w:tab/>
        </w:r>
        <w:r>
          <w:rPr>
            <w:noProof/>
            <w:webHidden/>
          </w:rPr>
          <w:fldChar w:fldCharType="begin"/>
        </w:r>
        <w:r>
          <w:rPr>
            <w:noProof/>
            <w:webHidden/>
          </w:rPr>
          <w:instrText xml:space="preserve"> PAGEREF _Toc512891076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77" w:history="1">
        <w:r w:rsidRPr="001A23E3">
          <w:rPr>
            <w:rStyle w:val="ab"/>
            <w:noProof/>
          </w:rPr>
          <w:t>3.1.2</w:t>
        </w:r>
        <w:r w:rsidRPr="001A23E3">
          <w:rPr>
            <w:rStyle w:val="ab"/>
            <w:rFonts w:hint="eastAsia"/>
            <w:noProof/>
          </w:rPr>
          <w:t xml:space="preserve"> </w:t>
        </w:r>
        <w:r w:rsidRPr="001A23E3">
          <w:rPr>
            <w:rStyle w:val="ab"/>
            <w:rFonts w:hint="eastAsia"/>
            <w:noProof/>
          </w:rPr>
          <w:t>池化层</w:t>
        </w:r>
        <w:r>
          <w:rPr>
            <w:noProof/>
            <w:webHidden/>
          </w:rPr>
          <w:tab/>
        </w:r>
        <w:r>
          <w:rPr>
            <w:noProof/>
            <w:webHidden/>
          </w:rPr>
          <w:fldChar w:fldCharType="begin"/>
        </w:r>
        <w:r>
          <w:rPr>
            <w:noProof/>
            <w:webHidden/>
          </w:rPr>
          <w:instrText xml:space="preserve"> PAGEREF _Toc512891077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78" w:history="1">
        <w:r w:rsidRPr="001A23E3">
          <w:rPr>
            <w:rStyle w:val="ab"/>
            <w:noProof/>
          </w:rPr>
          <w:t>3.1.3 Dropout</w:t>
        </w:r>
        <w:r>
          <w:rPr>
            <w:noProof/>
            <w:webHidden/>
          </w:rPr>
          <w:tab/>
        </w:r>
        <w:r>
          <w:rPr>
            <w:noProof/>
            <w:webHidden/>
          </w:rPr>
          <w:fldChar w:fldCharType="begin"/>
        </w:r>
        <w:r>
          <w:rPr>
            <w:noProof/>
            <w:webHidden/>
          </w:rPr>
          <w:instrText xml:space="preserve"> PAGEREF _Toc512891078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79" w:history="1">
        <w:r w:rsidRPr="001A23E3">
          <w:rPr>
            <w:rStyle w:val="ab"/>
            <w:noProof/>
          </w:rPr>
          <w:t>3.1.4</w:t>
        </w:r>
        <w:r w:rsidRPr="001A23E3">
          <w:rPr>
            <w:rStyle w:val="ab"/>
            <w:rFonts w:hint="eastAsia"/>
            <w:noProof/>
          </w:rPr>
          <w:t xml:space="preserve"> </w:t>
        </w:r>
        <w:r w:rsidRPr="001A23E3">
          <w:rPr>
            <w:rStyle w:val="ab"/>
            <w:rFonts w:hint="eastAsia"/>
            <w:noProof/>
          </w:rPr>
          <w:t>损失函数</w:t>
        </w:r>
        <w:r>
          <w:rPr>
            <w:noProof/>
            <w:webHidden/>
          </w:rPr>
          <w:tab/>
        </w:r>
        <w:r>
          <w:rPr>
            <w:noProof/>
            <w:webHidden/>
          </w:rPr>
          <w:fldChar w:fldCharType="begin"/>
        </w:r>
        <w:r>
          <w:rPr>
            <w:noProof/>
            <w:webHidden/>
          </w:rPr>
          <w:instrText xml:space="preserve"> PAGEREF _Toc512891079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80" w:history="1">
        <w:r w:rsidRPr="001A23E3">
          <w:rPr>
            <w:rStyle w:val="ab"/>
            <w:noProof/>
          </w:rPr>
          <w:t>3.1.5</w:t>
        </w:r>
        <w:r w:rsidRPr="001A23E3">
          <w:rPr>
            <w:rStyle w:val="ab"/>
            <w:rFonts w:hint="eastAsia"/>
            <w:noProof/>
          </w:rPr>
          <w:t xml:space="preserve"> </w:t>
        </w:r>
        <w:r w:rsidRPr="001A23E3">
          <w:rPr>
            <w:rStyle w:val="ab"/>
            <w:rFonts w:hint="eastAsia"/>
            <w:noProof/>
          </w:rPr>
          <w:t>全链接层</w:t>
        </w:r>
        <w:r>
          <w:rPr>
            <w:noProof/>
            <w:webHidden/>
          </w:rPr>
          <w:tab/>
        </w:r>
        <w:r>
          <w:rPr>
            <w:noProof/>
            <w:webHidden/>
          </w:rPr>
          <w:fldChar w:fldCharType="begin"/>
        </w:r>
        <w:r>
          <w:rPr>
            <w:noProof/>
            <w:webHidden/>
          </w:rPr>
          <w:instrText xml:space="preserve"> PAGEREF _Toc512891080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81" w:history="1">
        <w:r w:rsidRPr="001A23E3">
          <w:rPr>
            <w:rStyle w:val="ab"/>
            <w:noProof/>
          </w:rPr>
          <w:t>3.2</w:t>
        </w:r>
        <w:r w:rsidRPr="001A23E3">
          <w:rPr>
            <w:rStyle w:val="ab"/>
            <w:rFonts w:hint="eastAsia"/>
            <w:noProof/>
          </w:rPr>
          <w:t xml:space="preserve"> </w:t>
        </w:r>
        <w:r w:rsidRPr="001A23E3">
          <w:rPr>
            <w:rStyle w:val="ab"/>
            <w:rFonts w:hint="eastAsia"/>
            <w:noProof/>
          </w:rPr>
          <w:t>输入、输出与流程</w:t>
        </w:r>
        <w:r>
          <w:rPr>
            <w:noProof/>
            <w:webHidden/>
          </w:rPr>
          <w:tab/>
        </w:r>
        <w:r>
          <w:rPr>
            <w:noProof/>
            <w:webHidden/>
          </w:rPr>
          <w:fldChar w:fldCharType="begin"/>
        </w:r>
        <w:r>
          <w:rPr>
            <w:noProof/>
            <w:webHidden/>
          </w:rPr>
          <w:instrText xml:space="preserve"> PAGEREF _Toc512891081 \h </w:instrText>
        </w:r>
        <w:r>
          <w:rPr>
            <w:noProof/>
            <w:webHidden/>
          </w:rPr>
        </w:r>
        <w:r>
          <w:rPr>
            <w:noProof/>
            <w:webHidden/>
          </w:rPr>
          <w:fldChar w:fldCharType="separate"/>
        </w:r>
        <w:r>
          <w:rPr>
            <w:noProof/>
            <w:webHidden/>
          </w:rPr>
          <w:t>5</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082" w:history="1">
        <w:r w:rsidRPr="001A23E3">
          <w:rPr>
            <w:rStyle w:val="ab"/>
            <w:noProof/>
          </w:rPr>
          <w:t>4</w:t>
        </w:r>
        <w:r w:rsidRPr="001A23E3">
          <w:rPr>
            <w:rStyle w:val="ab"/>
            <w:rFonts w:hint="eastAsia"/>
            <w:noProof/>
          </w:rPr>
          <w:t xml:space="preserve"> </w:t>
        </w:r>
        <w:r w:rsidRPr="001A23E3">
          <w:rPr>
            <w:rStyle w:val="ab"/>
            <w:rFonts w:hint="eastAsia"/>
            <w:noProof/>
          </w:rPr>
          <w:t>设计与实现</w:t>
        </w:r>
        <w:r>
          <w:rPr>
            <w:noProof/>
            <w:webHidden/>
          </w:rPr>
          <w:tab/>
        </w:r>
        <w:r>
          <w:rPr>
            <w:noProof/>
            <w:webHidden/>
          </w:rPr>
          <w:fldChar w:fldCharType="begin"/>
        </w:r>
        <w:r>
          <w:rPr>
            <w:noProof/>
            <w:webHidden/>
          </w:rPr>
          <w:instrText xml:space="preserve"> PAGEREF _Toc512891082 \h </w:instrText>
        </w:r>
        <w:r>
          <w:rPr>
            <w:noProof/>
            <w:webHidden/>
          </w:rPr>
        </w:r>
        <w:r>
          <w:rPr>
            <w:noProof/>
            <w:webHidden/>
          </w:rPr>
          <w:fldChar w:fldCharType="separate"/>
        </w:r>
        <w:r>
          <w:rPr>
            <w:noProof/>
            <w:webHidden/>
          </w:rPr>
          <w:t>7</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83" w:history="1">
        <w:r w:rsidRPr="001A23E3">
          <w:rPr>
            <w:rStyle w:val="ab"/>
            <w:noProof/>
          </w:rPr>
          <w:t>4.1</w:t>
        </w:r>
        <w:r w:rsidRPr="001A23E3">
          <w:rPr>
            <w:rStyle w:val="ab"/>
            <w:rFonts w:hint="eastAsia"/>
            <w:noProof/>
          </w:rPr>
          <w:t xml:space="preserve"> </w:t>
        </w:r>
        <w:r w:rsidRPr="001A23E3">
          <w:rPr>
            <w:rStyle w:val="ab"/>
            <w:rFonts w:hint="eastAsia"/>
            <w:noProof/>
          </w:rPr>
          <w:t>复杂度与核心的程序流程</w:t>
        </w:r>
        <w:r>
          <w:rPr>
            <w:noProof/>
            <w:webHidden/>
          </w:rPr>
          <w:tab/>
        </w:r>
        <w:r>
          <w:rPr>
            <w:noProof/>
            <w:webHidden/>
          </w:rPr>
          <w:fldChar w:fldCharType="begin"/>
        </w:r>
        <w:r>
          <w:rPr>
            <w:noProof/>
            <w:webHidden/>
          </w:rPr>
          <w:instrText xml:space="preserve"> PAGEREF _Toc512891083 \h </w:instrText>
        </w:r>
        <w:r>
          <w:rPr>
            <w:noProof/>
            <w:webHidden/>
          </w:rPr>
        </w:r>
        <w:r>
          <w:rPr>
            <w:noProof/>
            <w:webHidden/>
          </w:rPr>
          <w:fldChar w:fldCharType="separate"/>
        </w:r>
        <w:r>
          <w:rPr>
            <w:noProof/>
            <w:webHidden/>
          </w:rPr>
          <w:t>7</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84" w:history="1">
        <w:r w:rsidRPr="001A23E3">
          <w:rPr>
            <w:rStyle w:val="ab"/>
            <w:noProof/>
          </w:rPr>
          <w:t>4.2</w:t>
        </w:r>
        <w:r w:rsidRPr="001A23E3">
          <w:rPr>
            <w:rStyle w:val="ab"/>
            <w:rFonts w:hint="eastAsia"/>
            <w:noProof/>
          </w:rPr>
          <w:t xml:space="preserve"> </w:t>
        </w:r>
        <w:r w:rsidRPr="001A23E3">
          <w:rPr>
            <w:rStyle w:val="ab"/>
            <w:rFonts w:hint="eastAsia"/>
            <w:noProof/>
          </w:rPr>
          <w:t>核心功能的主要代码及说明</w:t>
        </w:r>
        <w:r>
          <w:rPr>
            <w:noProof/>
            <w:webHidden/>
          </w:rPr>
          <w:tab/>
        </w:r>
        <w:r>
          <w:rPr>
            <w:noProof/>
            <w:webHidden/>
          </w:rPr>
          <w:fldChar w:fldCharType="begin"/>
        </w:r>
        <w:r>
          <w:rPr>
            <w:noProof/>
            <w:webHidden/>
          </w:rPr>
          <w:instrText xml:space="preserve"> PAGEREF _Toc512891084 \h </w:instrText>
        </w:r>
        <w:r>
          <w:rPr>
            <w:noProof/>
            <w:webHidden/>
          </w:rPr>
        </w:r>
        <w:r>
          <w:rPr>
            <w:noProof/>
            <w:webHidden/>
          </w:rPr>
          <w:fldChar w:fldCharType="separate"/>
        </w:r>
        <w:r>
          <w:rPr>
            <w:noProof/>
            <w:webHidden/>
          </w:rPr>
          <w:t>7</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85" w:history="1">
        <w:r w:rsidRPr="001A23E3">
          <w:rPr>
            <w:rStyle w:val="ab"/>
            <w:noProof/>
          </w:rPr>
          <w:t>4.2.1</w:t>
        </w:r>
        <w:r w:rsidRPr="001A23E3">
          <w:rPr>
            <w:rStyle w:val="ab"/>
            <w:rFonts w:hint="eastAsia"/>
            <w:noProof/>
          </w:rPr>
          <w:t xml:space="preserve"> </w:t>
        </w:r>
        <w:r w:rsidRPr="001A23E3">
          <w:rPr>
            <w:rStyle w:val="ab"/>
            <w:rFonts w:hint="eastAsia"/>
            <w:noProof/>
          </w:rPr>
          <w:t>主函数</w:t>
        </w:r>
        <w:r>
          <w:rPr>
            <w:noProof/>
            <w:webHidden/>
          </w:rPr>
          <w:tab/>
        </w:r>
        <w:r>
          <w:rPr>
            <w:noProof/>
            <w:webHidden/>
          </w:rPr>
          <w:fldChar w:fldCharType="begin"/>
        </w:r>
        <w:r>
          <w:rPr>
            <w:noProof/>
            <w:webHidden/>
          </w:rPr>
          <w:instrText xml:space="preserve"> PAGEREF _Toc512891085 \h </w:instrText>
        </w:r>
        <w:r>
          <w:rPr>
            <w:noProof/>
            <w:webHidden/>
          </w:rPr>
        </w:r>
        <w:r>
          <w:rPr>
            <w:noProof/>
            <w:webHidden/>
          </w:rPr>
          <w:fldChar w:fldCharType="separate"/>
        </w:r>
        <w:r>
          <w:rPr>
            <w:noProof/>
            <w:webHidden/>
          </w:rPr>
          <w:t>7</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86" w:history="1">
        <w:r w:rsidRPr="001A23E3">
          <w:rPr>
            <w:rStyle w:val="ab"/>
            <w:noProof/>
          </w:rPr>
          <w:t>4.2.2</w:t>
        </w:r>
        <w:r w:rsidRPr="001A23E3">
          <w:rPr>
            <w:rStyle w:val="ab"/>
            <w:rFonts w:hint="eastAsia"/>
            <w:noProof/>
          </w:rPr>
          <w:t xml:space="preserve"> </w:t>
        </w:r>
        <w:r w:rsidRPr="001A23E3">
          <w:rPr>
            <w:rStyle w:val="ab"/>
            <w:rFonts w:hint="eastAsia"/>
            <w:noProof/>
          </w:rPr>
          <w:t>卷积层</w:t>
        </w:r>
        <w:r>
          <w:rPr>
            <w:noProof/>
            <w:webHidden/>
          </w:rPr>
          <w:tab/>
        </w:r>
        <w:r>
          <w:rPr>
            <w:noProof/>
            <w:webHidden/>
          </w:rPr>
          <w:fldChar w:fldCharType="begin"/>
        </w:r>
        <w:r>
          <w:rPr>
            <w:noProof/>
            <w:webHidden/>
          </w:rPr>
          <w:instrText xml:space="preserve"> PAGEREF _Toc512891086 \h </w:instrText>
        </w:r>
        <w:r>
          <w:rPr>
            <w:noProof/>
            <w:webHidden/>
          </w:rPr>
        </w:r>
        <w:r>
          <w:rPr>
            <w:noProof/>
            <w:webHidden/>
          </w:rPr>
          <w:fldChar w:fldCharType="separate"/>
        </w:r>
        <w:r>
          <w:rPr>
            <w:noProof/>
            <w:webHidden/>
          </w:rPr>
          <w:t>9</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87" w:history="1">
        <w:r w:rsidRPr="001A23E3">
          <w:rPr>
            <w:rStyle w:val="ab"/>
            <w:noProof/>
          </w:rPr>
          <w:t>4.2.3</w:t>
        </w:r>
        <w:r w:rsidRPr="001A23E3">
          <w:rPr>
            <w:rStyle w:val="ab"/>
            <w:rFonts w:hint="eastAsia"/>
            <w:noProof/>
          </w:rPr>
          <w:t xml:space="preserve"> </w:t>
        </w:r>
        <w:r w:rsidRPr="001A23E3">
          <w:rPr>
            <w:rStyle w:val="ab"/>
            <w:rFonts w:hint="eastAsia"/>
            <w:noProof/>
          </w:rPr>
          <w:t>池化层</w:t>
        </w:r>
        <w:r>
          <w:rPr>
            <w:noProof/>
            <w:webHidden/>
          </w:rPr>
          <w:tab/>
        </w:r>
        <w:r>
          <w:rPr>
            <w:noProof/>
            <w:webHidden/>
          </w:rPr>
          <w:fldChar w:fldCharType="begin"/>
        </w:r>
        <w:r>
          <w:rPr>
            <w:noProof/>
            <w:webHidden/>
          </w:rPr>
          <w:instrText xml:space="preserve"> PAGEREF _Toc512891087 \h </w:instrText>
        </w:r>
        <w:r>
          <w:rPr>
            <w:noProof/>
            <w:webHidden/>
          </w:rPr>
        </w:r>
        <w:r>
          <w:rPr>
            <w:noProof/>
            <w:webHidden/>
          </w:rPr>
          <w:fldChar w:fldCharType="separate"/>
        </w:r>
        <w:r>
          <w:rPr>
            <w:noProof/>
            <w:webHidden/>
          </w:rPr>
          <w:t>14</w:t>
        </w:r>
        <w:r>
          <w:rPr>
            <w:noProof/>
            <w:webHidden/>
          </w:rPr>
          <w:fldChar w:fldCharType="end"/>
        </w:r>
      </w:hyperlink>
    </w:p>
    <w:p w:rsidR="00027471" w:rsidRPr="000D176A" w:rsidRDefault="00027471" w:rsidP="00027471">
      <w:pPr>
        <w:pStyle w:val="33"/>
        <w:tabs>
          <w:tab w:val="right" w:leader="dot" w:pos="9060"/>
        </w:tabs>
        <w:ind w:left="840"/>
        <w:rPr>
          <w:rFonts w:ascii="Calibri" w:hAnsi="Calibri"/>
          <w:noProof/>
          <w:sz w:val="21"/>
          <w:szCs w:val="22"/>
        </w:rPr>
      </w:pPr>
      <w:hyperlink w:anchor="_Toc512891088" w:history="1">
        <w:r w:rsidRPr="001A23E3">
          <w:rPr>
            <w:rStyle w:val="ab"/>
            <w:noProof/>
          </w:rPr>
          <w:t>4.2.4</w:t>
        </w:r>
        <w:r w:rsidRPr="001A23E3">
          <w:rPr>
            <w:rStyle w:val="ab"/>
            <w:rFonts w:hint="eastAsia"/>
            <w:noProof/>
          </w:rPr>
          <w:t xml:space="preserve"> </w:t>
        </w:r>
        <w:r w:rsidRPr="001A23E3">
          <w:rPr>
            <w:rStyle w:val="ab"/>
            <w:rFonts w:hint="eastAsia"/>
            <w:noProof/>
          </w:rPr>
          <w:t>全链接层</w:t>
        </w:r>
        <w:r>
          <w:rPr>
            <w:noProof/>
            <w:webHidden/>
          </w:rPr>
          <w:tab/>
        </w:r>
        <w:r>
          <w:rPr>
            <w:noProof/>
            <w:webHidden/>
          </w:rPr>
          <w:fldChar w:fldCharType="begin"/>
        </w:r>
        <w:r>
          <w:rPr>
            <w:noProof/>
            <w:webHidden/>
          </w:rPr>
          <w:instrText xml:space="preserve"> PAGEREF _Toc512891088 \h </w:instrText>
        </w:r>
        <w:r>
          <w:rPr>
            <w:noProof/>
            <w:webHidden/>
          </w:rPr>
        </w:r>
        <w:r>
          <w:rPr>
            <w:noProof/>
            <w:webHidden/>
          </w:rPr>
          <w:fldChar w:fldCharType="separate"/>
        </w:r>
        <w:r>
          <w:rPr>
            <w:noProof/>
            <w:webHidden/>
          </w:rPr>
          <w:t>16</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089" w:history="1">
        <w:r w:rsidRPr="001A23E3">
          <w:rPr>
            <w:rStyle w:val="ab"/>
            <w:noProof/>
          </w:rPr>
          <w:t>5</w:t>
        </w:r>
        <w:r w:rsidRPr="001A23E3">
          <w:rPr>
            <w:rStyle w:val="ab"/>
            <w:rFonts w:hint="eastAsia"/>
            <w:noProof/>
          </w:rPr>
          <w:t xml:space="preserve"> </w:t>
        </w:r>
        <w:r w:rsidRPr="001A23E3">
          <w:rPr>
            <w:rStyle w:val="ab"/>
            <w:rFonts w:hint="eastAsia"/>
            <w:noProof/>
          </w:rPr>
          <w:t>优化</w:t>
        </w:r>
        <w:r>
          <w:rPr>
            <w:noProof/>
            <w:webHidden/>
          </w:rPr>
          <w:tab/>
        </w:r>
        <w:r>
          <w:rPr>
            <w:noProof/>
            <w:webHidden/>
          </w:rPr>
          <w:fldChar w:fldCharType="begin"/>
        </w:r>
        <w:r>
          <w:rPr>
            <w:noProof/>
            <w:webHidden/>
          </w:rPr>
          <w:instrText xml:space="preserve"> PAGEREF _Toc512891089 \h </w:instrText>
        </w:r>
        <w:r>
          <w:rPr>
            <w:noProof/>
            <w:webHidden/>
          </w:rPr>
        </w:r>
        <w:r>
          <w:rPr>
            <w:noProof/>
            <w:webHidden/>
          </w:rPr>
          <w:fldChar w:fldCharType="separate"/>
        </w:r>
        <w:r>
          <w:rPr>
            <w:noProof/>
            <w:webHidden/>
          </w:rPr>
          <w:t>18</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0" w:history="1">
        <w:r w:rsidRPr="001A23E3">
          <w:rPr>
            <w:rStyle w:val="ab"/>
            <w:noProof/>
          </w:rPr>
          <w:t>5.1</w:t>
        </w:r>
        <w:r w:rsidRPr="001A23E3">
          <w:rPr>
            <w:rStyle w:val="ab"/>
            <w:rFonts w:hint="eastAsia"/>
            <w:noProof/>
          </w:rPr>
          <w:t xml:space="preserve"> </w:t>
        </w:r>
        <w:r w:rsidRPr="001A23E3">
          <w:rPr>
            <w:rStyle w:val="ab"/>
            <w:rFonts w:hint="eastAsia"/>
            <w:noProof/>
          </w:rPr>
          <w:t>批正则化</w:t>
        </w:r>
        <w:r>
          <w:rPr>
            <w:noProof/>
            <w:webHidden/>
          </w:rPr>
          <w:tab/>
        </w:r>
        <w:r>
          <w:rPr>
            <w:noProof/>
            <w:webHidden/>
          </w:rPr>
          <w:fldChar w:fldCharType="begin"/>
        </w:r>
        <w:r>
          <w:rPr>
            <w:noProof/>
            <w:webHidden/>
          </w:rPr>
          <w:instrText xml:space="preserve"> PAGEREF _Toc512891090 \h </w:instrText>
        </w:r>
        <w:r>
          <w:rPr>
            <w:noProof/>
            <w:webHidden/>
          </w:rPr>
        </w:r>
        <w:r>
          <w:rPr>
            <w:noProof/>
            <w:webHidden/>
          </w:rPr>
          <w:fldChar w:fldCharType="separate"/>
        </w:r>
        <w:r>
          <w:rPr>
            <w:noProof/>
            <w:webHidden/>
          </w:rPr>
          <w:t>18</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1" w:history="1">
        <w:r w:rsidRPr="001A23E3">
          <w:rPr>
            <w:rStyle w:val="ab"/>
            <w:noProof/>
          </w:rPr>
          <w:t>5.2</w:t>
        </w:r>
        <w:r w:rsidRPr="001A23E3">
          <w:rPr>
            <w:rStyle w:val="ab"/>
            <w:rFonts w:hint="eastAsia"/>
            <w:noProof/>
          </w:rPr>
          <w:t xml:space="preserve"> </w:t>
        </w:r>
        <w:r w:rsidRPr="001A23E3">
          <w:rPr>
            <w:rStyle w:val="ab"/>
            <w:rFonts w:hint="eastAsia"/>
            <w:noProof/>
          </w:rPr>
          <w:t>高分辨率分类器</w:t>
        </w:r>
        <w:r>
          <w:rPr>
            <w:noProof/>
            <w:webHidden/>
          </w:rPr>
          <w:tab/>
        </w:r>
        <w:r>
          <w:rPr>
            <w:noProof/>
            <w:webHidden/>
          </w:rPr>
          <w:fldChar w:fldCharType="begin"/>
        </w:r>
        <w:r>
          <w:rPr>
            <w:noProof/>
            <w:webHidden/>
          </w:rPr>
          <w:instrText xml:space="preserve"> PAGEREF _Toc512891091 \h </w:instrText>
        </w:r>
        <w:r>
          <w:rPr>
            <w:noProof/>
            <w:webHidden/>
          </w:rPr>
        </w:r>
        <w:r>
          <w:rPr>
            <w:noProof/>
            <w:webHidden/>
          </w:rPr>
          <w:fldChar w:fldCharType="separate"/>
        </w:r>
        <w:r>
          <w:rPr>
            <w:noProof/>
            <w:webHidden/>
          </w:rPr>
          <w:t>19</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2" w:history="1">
        <w:r w:rsidRPr="001A23E3">
          <w:rPr>
            <w:rStyle w:val="ab"/>
            <w:noProof/>
          </w:rPr>
          <w:t>5.3</w:t>
        </w:r>
        <w:r w:rsidRPr="001A23E3">
          <w:rPr>
            <w:rStyle w:val="ab"/>
            <w:rFonts w:hint="eastAsia"/>
            <w:noProof/>
          </w:rPr>
          <w:t xml:space="preserve"> </w:t>
        </w:r>
        <w:r w:rsidRPr="001A23E3">
          <w:rPr>
            <w:rStyle w:val="ab"/>
            <w:rFonts w:hint="eastAsia"/>
            <w:noProof/>
          </w:rPr>
          <w:t>加锚点框的卷积层</w:t>
        </w:r>
        <w:r>
          <w:rPr>
            <w:noProof/>
            <w:webHidden/>
          </w:rPr>
          <w:tab/>
        </w:r>
        <w:r>
          <w:rPr>
            <w:noProof/>
            <w:webHidden/>
          </w:rPr>
          <w:fldChar w:fldCharType="begin"/>
        </w:r>
        <w:r>
          <w:rPr>
            <w:noProof/>
            <w:webHidden/>
          </w:rPr>
          <w:instrText xml:space="preserve"> PAGEREF _Toc512891092 \h </w:instrText>
        </w:r>
        <w:r>
          <w:rPr>
            <w:noProof/>
            <w:webHidden/>
          </w:rPr>
        </w:r>
        <w:r>
          <w:rPr>
            <w:noProof/>
            <w:webHidden/>
          </w:rPr>
          <w:fldChar w:fldCharType="separate"/>
        </w:r>
        <w:r>
          <w:rPr>
            <w:noProof/>
            <w:webHidden/>
          </w:rPr>
          <w:t>19</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3" w:history="1">
        <w:r w:rsidRPr="001A23E3">
          <w:rPr>
            <w:rStyle w:val="ab"/>
            <w:noProof/>
          </w:rPr>
          <w:t>5.4</w:t>
        </w:r>
        <w:r w:rsidRPr="001A23E3">
          <w:rPr>
            <w:rStyle w:val="ab"/>
            <w:rFonts w:hint="eastAsia"/>
            <w:noProof/>
          </w:rPr>
          <w:t xml:space="preserve"> </w:t>
        </w:r>
        <w:r w:rsidRPr="001A23E3">
          <w:rPr>
            <w:rStyle w:val="ab"/>
            <w:rFonts w:hint="eastAsia"/>
            <w:noProof/>
          </w:rPr>
          <w:t>维度聚类</w:t>
        </w:r>
        <w:r>
          <w:rPr>
            <w:noProof/>
            <w:webHidden/>
          </w:rPr>
          <w:tab/>
        </w:r>
        <w:r>
          <w:rPr>
            <w:noProof/>
            <w:webHidden/>
          </w:rPr>
          <w:fldChar w:fldCharType="begin"/>
        </w:r>
        <w:r>
          <w:rPr>
            <w:noProof/>
            <w:webHidden/>
          </w:rPr>
          <w:instrText xml:space="preserve"> PAGEREF _Toc512891093 \h </w:instrText>
        </w:r>
        <w:r>
          <w:rPr>
            <w:noProof/>
            <w:webHidden/>
          </w:rPr>
        </w:r>
        <w:r>
          <w:rPr>
            <w:noProof/>
            <w:webHidden/>
          </w:rPr>
          <w:fldChar w:fldCharType="separate"/>
        </w:r>
        <w:r>
          <w:rPr>
            <w:noProof/>
            <w:webHidden/>
          </w:rPr>
          <w:t>20</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4" w:history="1">
        <w:r w:rsidRPr="001A23E3">
          <w:rPr>
            <w:rStyle w:val="ab"/>
            <w:noProof/>
          </w:rPr>
          <w:t>5.5</w:t>
        </w:r>
        <w:r w:rsidRPr="001A23E3">
          <w:rPr>
            <w:rStyle w:val="ab"/>
            <w:rFonts w:hint="eastAsia"/>
            <w:noProof/>
          </w:rPr>
          <w:t xml:space="preserve"> </w:t>
        </w:r>
        <w:r w:rsidRPr="001A23E3">
          <w:rPr>
            <w:rStyle w:val="ab"/>
            <w:rFonts w:hint="eastAsia"/>
            <w:noProof/>
          </w:rPr>
          <w:t>直接定位预测</w:t>
        </w:r>
        <w:r>
          <w:rPr>
            <w:noProof/>
            <w:webHidden/>
          </w:rPr>
          <w:tab/>
        </w:r>
        <w:r>
          <w:rPr>
            <w:noProof/>
            <w:webHidden/>
          </w:rPr>
          <w:fldChar w:fldCharType="begin"/>
        </w:r>
        <w:r>
          <w:rPr>
            <w:noProof/>
            <w:webHidden/>
          </w:rPr>
          <w:instrText xml:space="preserve"> PAGEREF _Toc512891094 \h </w:instrText>
        </w:r>
        <w:r>
          <w:rPr>
            <w:noProof/>
            <w:webHidden/>
          </w:rPr>
        </w:r>
        <w:r>
          <w:rPr>
            <w:noProof/>
            <w:webHidden/>
          </w:rPr>
          <w:fldChar w:fldCharType="separate"/>
        </w:r>
        <w:r>
          <w:rPr>
            <w:noProof/>
            <w:webHidden/>
          </w:rPr>
          <w:t>21</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5" w:history="1">
        <w:r w:rsidRPr="001A23E3">
          <w:rPr>
            <w:rStyle w:val="ab"/>
            <w:noProof/>
          </w:rPr>
          <w:t>5.6</w:t>
        </w:r>
        <w:r w:rsidRPr="001A23E3">
          <w:rPr>
            <w:rStyle w:val="ab"/>
            <w:rFonts w:hint="eastAsia"/>
            <w:noProof/>
          </w:rPr>
          <w:t xml:space="preserve"> </w:t>
        </w:r>
        <w:r w:rsidRPr="001A23E3">
          <w:rPr>
            <w:rStyle w:val="ab"/>
            <w:rFonts w:hint="eastAsia"/>
            <w:noProof/>
          </w:rPr>
          <w:t>细粒度特征</w:t>
        </w:r>
        <w:r>
          <w:rPr>
            <w:noProof/>
            <w:webHidden/>
          </w:rPr>
          <w:tab/>
        </w:r>
        <w:r>
          <w:rPr>
            <w:noProof/>
            <w:webHidden/>
          </w:rPr>
          <w:fldChar w:fldCharType="begin"/>
        </w:r>
        <w:r>
          <w:rPr>
            <w:noProof/>
            <w:webHidden/>
          </w:rPr>
          <w:instrText xml:space="preserve"> PAGEREF _Toc512891095 \h </w:instrText>
        </w:r>
        <w:r>
          <w:rPr>
            <w:noProof/>
            <w:webHidden/>
          </w:rPr>
        </w:r>
        <w:r>
          <w:rPr>
            <w:noProof/>
            <w:webHidden/>
          </w:rPr>
          <w:fldChar w:fldCharType="separate"/>
        </w:r>
        <w:r>
          <w:rPr>
            <w:noProof/>
            <w:webHidden/>
          </w:rPr>
          <w:t>22</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6" w:history="1">
        <w:r w:rsidRPr="001A23E3">
          <w:rPr>
            <w:rStyle w:val="ab"/>
            <w:noProof/>
          </w:rPr>
          <w:t>5.7</w:t>
        </w:r>
        <w:r w:rsidRPr="001A23E3">
          <w:rPr>
            <w:rStyle w:val="ab"/>
            <w:rFonts w:hint="eastAsia"/>
            <w:noProof/>
          </w:rPr>
          <w:t xml:space="preserve"> </w:t>
        </w:r>
        <w:r w:rsidRPr="001A23E3">
          <w:rPr>
            <w:rStyle w:val="ab"/>
            <w:rFonts w:hint="eastAsia"/>
            <w:noProof/>
          </w:rPr>
          <w:t>多尺度训练</w:t>
        </w:r>
        <w:r>
          <w:rPr>
            <w:noProof/>
            <w:webHidden/>
          </w:rPr>
          <w:tab/>
        </w:r>
        <w:r>
          <w:rPr>
            <w:noProof/>
            <w:webHidden/>
          </w:rPr>
          <w:fldChar w:fldCharType="begin"/>
        </w:r>
        <w:r>
          <w:rPr>
            <w:noProof/>
            <w:webHidden/>
          </w:rPr>
          <w:instrText xml:space="preserve"> PAGEREF _Toc512891096 \h </w:instrText>
        </w:r>
        <w:r>
          <w:rPr>
            <w:noProof/>
            <w:webHidden/>
          </w:rPr>
        </w:r>
        <w:r>
          <w:rPr>
            <w:noProof/>
            <w:webHidden/>
          </w:rPr>
          <w:fldChar w:fldCharType="separate"/>
        </w:r>
        <w:r>
          <w:rPr>
            <w:noProof/>
            <w:webHidden/>
          </w:rPr>
          <w:t>23</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7" w:history="1">
        <w:r w:rsidRPr="001A23E3">
          <w:rPr>
            <w:rStyle w:val="ab"/>
            <w:noProof/>
          </w:rPr>
          <w:t>5.8</w:t>
        </w:r>
        <w:r w:rsidRPr="001A23E3">
          <w:rPr>
            <w:rStyle w:val="ab"/>
            <w:rFonts w:hint="eastAsia"/>
            <w:noProof/>
          </w:rPr>
          <w:t xml:space="preserve"> </w:t>
        </w:r>
        <w:r w:rsidRPr="001A23E3">
          <w:rPr>
            <w:rStyle w:val="ab"/>
            <w:rFonts w:hint="eastAsia"/>
            <w:noProof/>
          </w:rPr>
          <w:t>交叉熵</w:t>
        </w:r>
        <w:r>
          <w:rPr>
            <w:noProof/>
            <w:webHidden/>
          </w:rPr>
          <w:tab/>
        </w:r>
        <w:r>
          <w:rPr>
            <w:noProof/>
            <w:webHidden/>
          </w:rPr>
          <w:fldChar w:fldCharType="begin"/>
        </w:r>
        <w:r>
          <w:rPr>
            <w:noProof/>
            <w:webHidden/>
          </w:rPr>
          <w:instrText xml:space="preserve"> PAGEREF _Toc512891097 \h </w:instrText>
        </w:r>
        <w:r>
          <w:rPr>
            <w:noProof/>
            <w:webHidden/>
          </w:rPr>
        </w:r>
        <w:r>
          <w:rPr>
            <w:noProof/>
            <w:webHidden/>
          </w:rPr>
          <w:fldChar w:fldCharType="separate"/>
        </w:r>
        <w:r>
          <w:rPr>
            <w:noProof/>
            <w:webHidden/>
          </w:rPr>
          <w:t>24</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098" w:history="1">
        <w:r w:rsidRPr="001A23E3">
          <w:rPr>
            <w:rStyle w:val="ab"/>
            <w:noProof/>
          </w:rPr>
          <w:t>6</w:t>
        </w:r>
        <w:r w:rsidRPr="001A23E3">
          <w:rPr>
            <w:rStyle w:val="ab"/>
            <w:rFonts w:hint="eastAsia"/>
            <w:noProof/>
          </w:rPr>
          <w:t xml:space="preserve"> </w:t>
        </w:r>
        <w:r w:rsidRPr="001A23E3">
          <w:rPr>
            <w:rStyle w:val="ab"/>
            <w:rFonts w:hint="eastAsia"/>
            <w:noProof/>
          </w:rPr>
          <w:t>结果与结论</w:t>
        </w:r>
        <w:r>
          <w:rPr>
            <w:noProof/>
            <w:webHidden/>
          </w:rPr>
          <w:tab/>
        </w:r>
        <w:r>
          <w:rPr>
            <w:noProof/>
            <w:webHidden/>
          </w:rPr>
          <w:fldChar w:fldCharType="begin"/>
        </w:r>
        <w:r>
          <w:rPr>
            <w:noProof/>
            <w:webHidden/>
          </w:rPr>
          <w:instrText xml:space="preserve"> PAGEREF _Toc512891098 \h </w:instrText>
        </w:r>
        <w:r>
          <w:rPr>
            <w:noProof/>
            <w:webHidden/>
          </w:rPr>
        </w:r>
        <w:r>
          <w:rPr>
            <w:noProof/>
            <w:webHidden/>
          </w:rPr>
          <w:fldChar w:fldCharType="separate"/>
        </w:r>
        <w:r>
          <w:rPr>
            <w:noProof/>
            <w:webHidden/>
          </w:rPr>
          <w:t>25</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099" w:history="1">
        <w:r w:rsidRPr="001A23E3">
          <w:rPr>
            <w:rStyle w:val="ab"/>
            <w:noProof/>
          </w:rPr>
          <w:t>6.1</w:t>
        </w:r>
        <w:r w:rsidRPr="001A23E3">
          <w:rPr>
            <w:rStyle w:val="ab"/>
            <w:rFonts w:hint="eastAsia"/>
            <w:noProof/>
          </w:rPr>
          <w:t xml:space="preserve"> </w:t>
        </w:r>
        <w:r w:rsidRPr="001A23E3">
          <w:rPr>
            <w:rStyle w:val="ab"/>
            <w:rFonts w:hint="eastAsia"/>
            <w:noProof/>
          </w:rPr>
          <w:t>测试与运行效果</w:t>
        </w:r>
        <w:r>
          <w:rPr>
            <w:noProof/>
            <w:webHidden/>
          </w:rPr>
          <w:tab/>
        </w:r>
        <w:r>
          <w:rPr>
            <w:noProof/>
            <w:webHidden/>
          </w:rPr>
          <w:fldChar w:fldCharType="begin"/>
        </w:r>
        <w:r>
          <w:rPr>
            <w:noProof/>
            <w:webHidden/>
          </w:rPr>
          <w:instrText xml:space="preserve"> PAGEREF _Toc512891099 \h </w:instrText>
        </w:r>
        <w:r>
          <w:rPr>
            <w:noProof/>
            <w:webHidden/>
          </w:rPr>
        </w:r>
        <w:r>
          <w:rPr>
            <w:noProof/>
            <w:webHidden/>
          </w:rPr>
          <w:fldChar w:fldCharType="separate"/>
        </w:r>
        <w:r>
          <w:rPr>
            <w:noProof/>
            <w:webHidden/>
          </w:rPr>
          <w:t>25</w:t>
        </w:r>
        <w:r>
          <w:rPr>
            <w:noProof/>
            <w:webHidden/>
          </w:rPr>
          <w:fldChar w:fldCharType="end"/>
        </w:r>
      </w:hyperlink>
    </w:p>
    <w:p w:rsidR="00027471" w:rsidRPr="000D176A" w:rsidRDefault="00027471" w:rsidP="00027471">
      <w:pPr>
        <w:pStyle w:val="2e"/>
        <w:tabs>
          <w:tab w:val="right" w:leader="dot" w:pos="9060"/>
        </w:tabs>
        <w:ind w:left="420"/>
        <w:rPr>
          <w:rFonts w:ascii="Calibri" w:hAnsi="Calibri"/>
          <w:noProof/>
          <w:sz w:val="21"/>
          <w:szCs w:val="22"/>
        </w:rPr>
      </w:pPr>
      <w:hyperlink w:anchor="_Toc512891100" w:history="1">
        <w:r w:rsidRPr="001A23E3">
          <w:rPr>
            <w:rStyle w:val="ab"/>
            <w:noProof/>
          </w:rPr>
          <w:t>6.2</w:t>
        </w:r>
        <w:r w:rsidRPr="001A23E3">
          <w:rPr>
            <w:rStyle w:val="ab"/>
            <w:rFonts w:hint="eastAsia"/>
            <w:noProof/>
          </w:rPr>
          <w:t xml:space="preserve"> </w:t>
        </w:r>
        <w:r w:rsidRPr="001A23E3">
          <w:rPr>
            <w:rStyle w:val="ab"/>
            <w:rFonts w:hint="eastAsia"/>
            <w:noProof/>
          </w:rPr>
          <w:t>性能或者效果与同类算法的比较</w:t>
        </w:r>
        <w:r>
          <w:rPr>
            <w:noProof/>
            <w:webHidden/>
          </w:rPr>
          <w:tab/>
        </w:r>
        <w:r>
          <w:rPr>
            <w:noProof/>
            <w:webHidden/>
          </w:rPr>
          <w:fldChar w:fldCharType="begin"/>
        </w:r>
        <w:r>
          <w:rPr>
            <w:noProof/>
            <w:webHidden/>
          </w:rPr>
          <w:instrText xml:space="preserve"> PAGEREF _Toc512891100 \h </w:instrText>
        </w:r>
        <w:r>
          <w:rPr>
            <w:noProof/>
            <w:webHidden/>
          </w:rPr>
        </w:r>
        <w:r>
          <w:rPr>
            <w:noProof/>
            <w:webHidden/>
          </w:rPr>
          <w:fldChar w:fldCharType="separate"/>
        </w:r>
        <w:r>
          <w:rPr>
            <w:noProof/>
            <w:webHidden/>
          </w:rPr>
          <w:t>25</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101" w:history="1">
        <w:r w:rsidRPr="001A23E3">
          <w:rPr>
            <w:rStyle w:val="ab"/>
            <w:rFonts w:hint="eastAsia"/>
            <w:noProof/>
          </w:rPr>
          <w:t>结束语</w:t>
        </w:r>
        <w:r>
          <w:rPr>
            <w:noProof/>
            <w:webHidden/>
          </w:rPr>
          <w:tab/>
        </w:r>
        <w:r>
          <w:rPr>
            <w:noProof/>
            <w:webHidden/>
          </w:rPr>
          <w:fldChar w:fldCharType="begin"/>
        </w:r>
        <w:r>
          <w:rPr>
            <w:noProof/>
            <w:webHidden/>
          </w:rPr>
          <w:instrText xml:space="preserve"> PAGEREF _Toc512891101 \h </w:instrText>
        </w:r>
        <w:r>
          <w:rPr>
            <w:noProof/>
            <w:webHidden/>
          </w:rPr>
        </w:r>
        <w:r>
          <w:rPr>
            <w:noProof/>
            <w:webHidden/>
          </w:rPr>
          <w:fldChar w:fldCharType="separate"/>
        </w:r>
        <w:r>
          <w:rPr>
            <w:noProof/>
            <w:webHidden/>
          </w:rPr>
          <w:t>27</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102" w:history="1">
        <w:r w:rsidRPr="001A23E3">
          <w:rPr>
            <w:rStyle w:val="ab"/>
            <w:rFonts w:hint="eastAsia"/>
            <w:noProof/>
          </w:rPr>
          <w:t>参考文献</w:t>
        </w:r>
        <w:r>
          <w:rPr>
            <w:noProof/>
            <w:webHidden/>
          </w:rPr>
          <w:tab/>
        </w:r>
        <w:r>
          <w:rPr>
            <w:noProof/>
            <w:webHidden/>
          </w:rPr>
          <w:fldChar w:fldCharType="begin"/>
        </w:r>
        <w:r>
          <w:rPr>
            <w:noProof/>
            <w:webHidden/>
          </w:rPr>
          <w:instrText xml:space="preserve"> PAGEREF _Toc512891102 \h </w:instrText>
        </w:r>
        <w:r>
          <w:rPr>
            <w:noProof/>
            <w:webHidden/>
          </w:rPr>
        </w:r>
        <w:r>
          <w:rPr>
            <w:noProof/>
            <w:webHidden/>
          </w:rPr>
          <w:fldChar w:fldCharType="separate"/>
        </w:r>
        <w:r>
          <w:rPr>
            <w:noProof/>
            <w:webHidden/>
          </w:rPr>
          <w:t>28</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103" w:history="1">
        <w:r w:rsidRPr="001A23E3">
          <w:rPr>
            <w:rStyle w:val="ab"/>
            <w:rFonts w:hint="eastAsia"/>
            <w:noProof/>
          </w:rPr>
          <w:t>附录</w:t>
        </w:r>
        <w:r>
          <w:rPr>
            <w:noProof/>
            <w:webHidden/>
          </w:rPr>
          <w:tab/>
        </w:r>
        <w:r>
          <w:rPr>
            <w:noProof/>
            <w:webHidden/>
          </w:rPr>
          <w:fldChar w:fldCharType="begin"/>
        </w:r>
        <w:r>
          <w:rPr>
            <w:noProof/>
            <w:webHidden/>
          </w:rPr>
          <w:instrText xml:space="preserve"> PAGEREF _Toc512891103 \h </w:instrText>
        </w:r>
        <w:r>
          <w:rPr>
            <w:noProof/>
            <w:webHidden/>
          </w:rPr>
        </w:r>
        <w:r>
          <w:rPr>
            <w:noProof/>
            <w:webHidden/>
          </w:rPr>
          <w:fldChar w:fldCharType="separate"/>
        </w:r>
        <w:r>
          <w:rPr>
            <w:noProof/>
            <w:webHidden/>
          </w:rPr>
          <w:t>30</w:t>
        </w:r>
        <w:r>
          <w:rPr>
            <w:noProof/>
            <w:webHidden/>
          </w:rPr>
          <w:fldChar w:fldCharType="end"/>
        </w:r>
      </w:hyperlink>
    </w:p>
    <w:p w:rsidR="00027471" w:rsidRPr="000D176A" w:rsidRDefault="00027471">
      <w:pPr>
        <w:pStyle w:val="10"/>
        <w:tabs>
          <w:tab w:val="right" w:leader="dot" w:pos="9060"/>
        </w:tabs>
        <w:rPr>
          <w:rFonts w:ascii="Calibri" w:hAnsi="Calibri"/>
          <w:noProof/>
          <w:sz w:val="21"/>
          <w:szCs w:val="22"/>
        </w:rPr>
      </w:pPr>
      <w:hyperlink w:anchor="_Toc512891104" w:history="1">
        <w:r w:rsidRPr="001A23E3">
          <w:rPr>
            <w:rStyle w:val="ab"/>
            <w:rFonts w:hint="eastAsia"/>
            <w:noProof/>
          </w:rPr>
          <w:t>致谢</w:t>
        </w:r>
        <w:r>
          <w:rPr>
            <w:noProof/>
            <w:webHidden/>
          </w:rPr>
          <w:tab/>
        </w:r>
        <w:r>
          <w:rPr>
            <w:noProof/>
            <w:webHidden/>
          </w:rPr>
          <w:fldChar w:fldCharType="begin"/>
        </w:r>
        <w:r>
          <w:rPr>
            <w:noProof/>
            <w:webHidden/>
          </w:rPr>
          <w:instrText xml:space="preserve"> PAGEREF _Toc512891104 \h </w:instrText>
        </w:r>
        <w:r>
          <w:rPr>
            <w:noProof/>
            <w:webHidden/>
          </w:rPr>
        </w:r>
        <w:r>
          <w:rPr>
            <w:noProof/>
            <w:webHidden/>
          </w:rPr>
          <w:fldChar w:fldCharType="separate"/>
        </w:r>
        <w:r>
          <w:rPr>
            <w:noProof/>
            <w:webHidden/>
          </w:rPr>
          <w:t>32</w:t>
        </w:r>
        <w:r>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3" w:name="_Toc512891066"/>
      <w:r w:rsidRPr="006D1596">
        <w:rPr>
          <w:rFonts w:hint="eastAsia"/>
        </w:rPr>
        <w:lastRenderedPageBreak/>
        <w:t>绪 论</w:t>
      </w:r>
      <w:bookmarkEnd w:id="3"/>
    </w:p>
    <w:p w:rsidR="00B835CB" w:rsidRPr="00B835CB" w:rsidRDefault="00B835CB" w:rsidP="00B835CB">
      <w:pPr>
        <w:pStyle w:val="2"/>
        <w:rPr>
          <w:rFonts w:hint="eastAsia"/>
        </w:rPr>
      </w:pPr>
      <w:bookmarkStart w:id="4" w:name="_Toc512891067"/>
      <w:r w:rsidRPr="00B835CB">
        <w:rPr>
          <w:rFonts w:hint="eastAsia"/>
        </w:rPr>
        <w:t>课题的背景、目的和</w:t>
      </w:r>
      <w:r>
        <w:rPr>
          <w:rFonts w:hint="eastAsia"/>
        </w:rPr>
        <w:t>意义</w:t>
      </w:r>
      <w:bookmarkEnd w:id="4"/>
    </w:p>
    <w:p w:rsidR="00ED4B7D" w:rsidRDefault="00580FEB" w:rsidP="006D1596">
      <w:pPr>
        <w:pStyle w:val="a5"/>
        <w:rPr>
          <w:rFonts w:hint="eastAsia"/>
        </w:rPr>
      </w:pPr>
      <w:r>
        <w:rPr>
          <w:rFonts w:hint="eastAsia"/>
        </w:rPr>
        <w:t>目前全世界</w:t>
      </w:r>
      <w:r w:rsidR="00DA3E21">
        <w:rPr>
          <w:rFonts w:hint="eastAsia"/>
        </w:rPr>
        <w:t>的</w:t>
      </w:r>
      <w:r w:rsidR="00ED4B7D">
        <w:rPr>
          <w:rFonts w:hint="eastAsia"/>
        </w:rPr>
        <w:t>触控屏</w:t>
      </w:r>
      <w:r w:rsidR="00DA3E21">
        <w:t>按照</w:t>
      </w:r>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rPr>
          <w:rFonts w:hint="eastAsia"/>
        </w:rPr>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在神经网络最后一层加入一个带有滑动式窗口算法算法的</w:t>
      </w:r>
      <w:r w:rsidR="00D76CAF">
        <w:rPr>
          <w:rFonts w:hint="eastAsia"/>
        </w:rPr>
        <w:t>全链接层</w:t>
      </w:r>
      <w:r w:rsidRPr="00022CCB">
        <w:rPr>
          <w:rFonts w:hint="eastAsia"/>
        </w:rPr>
        <w:t>，它对最后的特征图每个位置都进行了评估，方式是非常经典的，但是将会付出沉重的时间复杂度以及空间复杂度代价。</w:t>
      </w:r>
    </w:p>
    <w:p w:rsidR="00B76EC6" w:rsidRPr="00B76EC6" w:rsidRDefault="00B76EC6" w:rsidP="006D1596">
      <w:pPr>
        <w:pStyle w:val="a5"/>
        <w:rPr>
          <w:rFonts w:hint="eastAsia"/>
        </w:rPr>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B835CB" w:rsidP="001E15D9">
      <w:pPr>
        <w:pStyle w:val="2"/>
      </w:pPr>
      <w:bookmarkStart w:id="5" w:name="_Toc512891068"/>
      <w:r>
        <w:rPr>
          <w:rFonts w:hint="eastAsia"/>
        </w:rPr>
        <w:t>要完成的目标</w:t>
      </w:r>
      <w:bookmarkEnd w:id="5"/>
    </w:p>
    <w:p w:rsidR="005C3837" w:rsidRDefault="005C3837" w:rsidP="005C3837">
      <w:pPr>
        <w:pStyle w:val="a5"/>
        <w:rPr>
          <w:rFonts w:hint="eastAsia"/>
        </w:rPr>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于75%，还要让误检率尽可能少的。</w:t>
      </w:r>
    </w:p>
    <w:p w:rsidR="001E15D9" w:rsidRPr="001E15D9" w:rsidRDefault="001E15D9" w:rsidP="001E15D9">
      <w:pPr>
        <w:pStyle w:val="2"/>
      </w:pPr>
      <w:bookmarkStart w:id="6" w:name="_Toc512891069"/>
      <w:r>
        <w:rPr>
          <w:rFonts w:hint="eastAsia"/>
        </w:rPr>
        <w:t>主要内容</w:t>
      </w:r>
      <w:bookmarkEnd w:id="6"/>
    </w:p>
    <w:p w:rsidR="006D1596" w:rsidRPr="006D1596" w:rsidRDefault="002A6A0A" w:rsidP="006D1596">
      <w:pPr>
        <w:pStyle w:val="a5"/>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视频按帧拆分成图片，用标注工具一张一张的标注左右手位置信息，最后把这些数据按照一定格式（VOC）整合到一个数据集中。</w:t>
      </w:r>
    </w:p>
    <w:p w:rsidR="006D1596" w:rsidRDefault="006D1596" w:rsidP="006D1596">
      <w:pPr>
        <w:pStyle w:val="a5"/>
        <w:rPr>
          <w:rFonts w:hint="eastAsia"/>
        </w:rPr>
      </w:pPr>
      <w:r w:rsidRPr="006D1596">
        <w:rPr>
          <w:rFonts w:hint="eastAsia"/>
        </w:rPr>
        <w:t>2.设计网络模型与训练优化。编写网络模型配置文件，</w:t>
      </w:r>
      <w:r w:rsidR="00CB547B">
        <w:rPr>
          <w:rFonts w:hint="eastAsia"/>
        </w:rPr>
        <w:t>将YOLOv2原有的平方差损失函数替换成交叉熵损失函数，</w:t>
      </w:r>
      <w:r w:rsidRPr="006D1596">
        <w:rPr>
          <w:rFonts w:hint="eastAsia"/>
        </w:rPr>
        <w:t>然后根据训练结果调整超参数，使网络模型达到最优状态，保存权重文件，有网络模型配置文件与权重文件就可以用于左右手识别了</w:t>
      </w:r>
    </w:p>
    <w:p w:rsidR="001E15D9" w:rsidRPr="006D1596" w:rsidRDefault="001E15D9" w:rsidP="001E15D9">
      <w:pPr>
        <w:pStyle w:val="2"/>
      </w:pPr>
      <w:bookmarkStart w:id="7" w:name="_Toc512891070"/>
      <w:r w:rsidRPr="001E15D9">
        <w:rPr>
          <w:rFonts w:hint="eastAsia"/>
        </w:rPr>
        <w:lastRenderedPageBreak/>
        <w:t>论文的组织结构</w:t>
      </w:r>
      <w:bookmarkEnd w:id="7"/>
    </w:p>
    <w:p w:rsidR="006D1596" w:rsidRPr="006D1596" w:rsidRDefault="00CC5449" w:rsidP="00F345F9">
      <w:pPr>
        <w:pStyle w:val="a5"/>
      </w:pPr>
      <w:r>
        <w:rPr>
          <w:rFonts w:hint="eastAsia"/>
        </w:rPr>
        <w:t xml:space="preserve"> </w:t>
      </w:r>
      <w:r w:rsidR="006D1596" w:rsidRPr="006D1596">
        <w:rPr>
          <w:rFonts w:hint="eastAsia"/>
        </w:rPr>
        <w:t>论文中主要讲解一下YOLOv2的工作基本思路以及优化工作。先简单的讲解一下算法的全过程，然后再细分技术块讲解，最后讲一下网络模型的测试与运行效果。</w:t>
      </w:r>
    </w:p>
    <w:p w:rsidR="006D1596" w:rsidRPr="006D1596" w:rsidRDefault="006D1596" w:rsidP="006D1596">
      <w:pPr>
        <w:pStyle w:val="1"/>
      </w:pPr>
      <w:bookmarkStart w:id="8" w:name="_Toc512891071"/>
      <w:r w:rsidRPr="006D1596">
        <w:rPr>
          <w:rFonts w:hint="eastAsia"/>
        </w:rPr>
        <w:t>理论基础</w:t>
      </w:r>
      <w:bookmarkEnd w:id="8"/>
    </w:p>
    <w:p w:rsidR="006D1596" w:rsidRPr="006D1596" w:rsidRDefault="006D1596" w:rsidP="006D1596">
      <w:pPr>
        <w:pStyle w:val="2"/>
      </w:pPr>
      <w:bookmarkStart w:id="9" w:name="_Toc512891072"/>
      <w:r w:rsidRPr="006D1596">
        <w:rPr>
          <w:rFonts w:hint="eastAsia"/>
        </w:rPr>
        <w:t>YOLO框架介绍</w:t>
      </w:r>
      <w:bookmarkEnd w:id="9"/>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D65477"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w:t>
      </w:r>
      <w:r w:rsidR="00FD766D">
        <w:rPr>
          <w:rFonts w:hint="eastAsia"/>
        </w:rPr>
        <w:t>2</w:t>
      </w:r>
      <w:r w:rsidRPr="006D1596">
        <w:rPr>
          <w:rFonts w:hint="eastAsia"/>
        </w:rPr>
        <w:t>-1中所示，</w:t>
      </w:r>
      <w:r w:rsidR="009B6B36" w:rsidRPr="009B6B36">
        <w:rPr>
          <w:rFonts w:hint="eastAsia"/>
        </w:rPr>
        <w:t>用YOLO处理图片非常简单而且直接。YOLO将输入图片大小调整为448px*448px，在输入图片上运行单个卷积网络</w:t>
      </w:r>
      <w:r w:rsidR="009B6B36">
        <w:rPr>
          <w:rFonts w:hint="eastAsia"/>
        </w:rPr>
        <w:t>，以及用边界框的置信度与网络阈值对比，留下最置信度最高的边界框。另外</w:t>
      </w:r>
      <w:r w:rsidRPr="006D1596">
        <w:rPr>
          <w:rFonts w:hint="eastAsia"/>
        </w:rPr>
        <w:t>YOLO卷积网络可以同时预测所有格子的多个</w:t>
      </w:r>
      <w:r w:rsidR="00131ADA">
        <w:rPr>
          <w:rFonts w:hint="eastAsia"/>
        </w:rPr>
        <w:t>边界框</w:t>
      </w:r>
      <w:r w:rsidRPr="006D1596">
        <w:rPr>
          <w:rFonts w:hint="eastAsia"/>
        </w:rPr>
        <w:t>与类别的概率。</w:t>
      </w:r>
    </w:p>
    <w:p w:rsidR="006D1596" w:rsidRPr="006D1596" w:rsidRDefault="006D1596" w:rsidP="006D1596">
      <w:pPr>
        <w:pStyle w:val="a5"/>
      </w:pPr>
      <w:r w:rsidRPr="006D1596">
        <w:rPr>
          <w:rFonts w:hint="eastAsia"/>
        </w:rPr>
        <w:t>YOLO用全图片进行训练而且可以直接优化检测性能。这种联合</w:t>
      </w:r>
      <w:r w:rsidR="00986F97">
        <w:rPr>
          <w:rFonts w:hint="eastAsia"/>
        </w:rPr>
        <w:t>边界框和类概率</w:t>
      </w:r>
      <w:r w:rsidRPr="006D1596">
        <w:rPr>
          <w:rFonts w:hint="eastAsia"/>
        </w:rPr>
        <w:t>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w:t>
      </w:r>
      <w:r w:rsidR="00CD1823">
        <w:rPr>
          <w:rFonts w:hint="eastAsia"/>
        </w:rPr>
        <w:t>计算</w:t>
      </w:r>
      <w:r w:rsidRPr="006D1596">
        <w:rPr>
          <w:rFonts w:hint="eastAsia"/>
        </w:rPr>
        <w:t>。测试的时候，它只需要在一张新图片上运行神经网络来预测检测结果。没有批处理的情况下，在Titan X Ti GPU上，它的基础网络运行速度为每秒四十五帧</w:t>
      </w:r>
      <w:r w:rsidR="008B7F1F">
        <w:rPr>
          <w:rFonts w:hint="eastAsia"/>
        </w:rPr>
        <w:t>，</w:t>
      </w:r>
      <w:r w:rsidRPr="006D1596">
        <w:rPr>
          <w:rFonts w:hint="eastAsia"/>
        </w:rPr>
        <w:t>这意味着它可以在不到二十五毫秒每帧的效率实时地处理视频。另外，YOLO的平均精度达到了其他实时</w:t>
      </w:r>
      <w:r w:rsidR="00360D8F">
        <w:rPr>
          <w:rFonts w:hint="eastAsia"/>
        </w:rPr>
        <w:t>目标检测</w:t>
      </w:r>
      <w:r w:rsidRPr="006D1596">
        <w:rPr>
          <w:rFonts w:hint="eastAsia"/>
        </w:rPr>
        <w:t>系统两倍还多。</w:t>
      </w:r>
    </w:p>
    <w:p w:rsidR="006D1596" w:rsidRPr="006D1596" w:rsidRDefault="006D1596" w:rsidP="006D1596">
      <w:pPr>
        <w:pStyle w:val="a5"/>
      </w:pPr>
      <w:r w:rsidRPr="006D1596">
        <w:rPr>
          <w:rFonts w:hint="eastAsia"/>
        </w:rPr>
        <w:t>YOLO替换掉效率低下的滑动</w:t>
      </w:r>
      <w:r w:rsidR="00681A51">
        <w:rPr>
          <w:rFonts w:hint="eastAsia"/>
        </w:rPr>
        <w:t>式</w:t>
      </w:r>
      <w:r w:rsidRPr="006D1596">
        <w:rPr>
          <w:rFonts w:hint="eastAsia"/>
        </w:rPr>
        <w:t>窗口</w:t>
      </w:r>
      <w:r w:rsidR="00681A51">
        <w:rPr>
          <w:rFonts w:hint="eastAsia"/>
        </w:rPr>
        <w:t>算法</w:t>
      </w:r>
      <w:r w:rsidRPr="006D1596">
        <w:rPr>
          <w:rFonts w:hint="eastAsia"/>
        </w:rPr>
        <w:t>。YOLO进行预测时，和基于</w:t>
      </w:r>
      <w:r w:rsidR="00EB3686">
        <w:rPr>
          <w:rFonts w:hint="eastAsia"/>
        </w:rPr>
        <w:t>滑动式窗口算法</w:t>
      </w:r>
      <w:r w:rsidRPr="006D1596">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lastRenderedPageBreak/>
        <w:t>YOLO学习物体的一般化表示。在对自然图片进行训练并在验证集上进行测试时，YOLO</w:t>
      </w:r>
      <w:r w:rsidR="007E5D82">
        <w:rPr>
          <w:rFonts w:hint="eastAsia"/>
        </w:rPr>
        <w:t>已经远超</w:t>
      </w:r>
      <w:r w:rsidRPr="006D1596">
        <w:rPr>
          <w:rFonts w:hint="eastAsia"/>
        </w:rPr>
        <w:t>DPM和R-CNN等顶尖检测方法。由于YOLO具有高度的</w:t>
      </w:r>
      <w:r w:rsidR="00D674EB">
        <w:rPr>
          <w:rFonts w:hint="eastAsia"/>
        </w:rPr>
        <w:t>泛化</w:t>
      </w:r>
      <w:r w:rsidRPr="006D1596">
        <w:rPr>
          <w:rFonts w:hint="eastAsia"/>
        </w:rPr>
        <w:t>性</w:t>
      </w:r>
      <w:r w:rsidR="004C3C14">
        <w:rPr>
          <w:rFonts w:hint="eastAsia"/>
        </w:rPr>
        <w:t>能</w:t>
      </w:r>
      <w:r w:rsidRPr="006D1596">
        <w:rPr>
          <w:rFonts w:hint="eastAsia"/>
        </w:rPr>
        <w:t>，降低了YOLO在应用于新的</w:t>
      </w:r>
      <w:r w:rsidR="00421DAB">
        <w:rPr>
          <w:rFonts w:hint="eastAsia"/>
        </w:rPr>
        <w:t>应用场景</w:t>
      </w:r>
      <w:r w:rsidRPr="006D1596">
        <w:rPr>
          <w:rFonts w:hint="eastAsia"/>
        </w:rPr>
        <w:t>时发生故障的概率。</w:t>
      </w:r>
    </w:p>
    <w:p w:rsidR="006D1596" w:rsidRPr="006D1596" w:rsidRDefault="006D1596" w:rsidP="006D1596">
      <w:pPr>
        <w:pStyle w:val="a5"/>
      </w:pPr>
      <w:r w:rsidRPr="006D1596">
        <w:rPr>
          <w:rFonts w:hint="eastAsia"/>
        </w:rPr>
        <w:t>YOLO对小目标检测效果差。YOLO</w:t>
      </w:r>
      <w:r w:rsidR="00F10F6B">
        <w:rPr>
          <w:rFonts w:hint="eastAsia"/>
        </w:rPr>
        <w:t>的精</w:t>
      </w:r>
      <w:r w:rsidRPr="006D1596">
        <w:rPr>
          <w:rFonts w:hint="eastAsia"/>
        </w:rPr>
        <w:t>度仍然落后于最先进的</w:t>
      </w:r>
      <w:r w:rsidR="005A1397">
        <w:rPr>
          <w:rFonts w:hint="eastAsia"/>
        </w:rPr>
        <w:t>目标</w:t>
      </w:r>
      <w:r w:rsidRPr="006D1596">
        <w:rPr>
          <w:rFonts w:hint="eastAsia"/>
        </w:rPr>
        <w:t>检测系统。虽然它可以迅速识别图片中的物体，但是它</w:t>
      </w:r>
      <w:r w:rsidR="00843043">
        <w:rPr>
          <w:rFonts w:hint="eastAsia"/>
        </w:rPr>
        <w:t>不能准确的把小物体边界用边界框圈住</w:t>
      </w:r>
      <w:r w:rsidRPr="006D1596">
        <w:rPr>
          <w:rFonts w:hint="eastAsia"/>
        </w:rPr>
        <w:t>。因为每个格子中只能留一个类别，一张图片只有7*7个格子，比较稀疏，所以当一个格子中有多个目标物体的时候，只会留可信度最高的那个，可信度较小的那个就会被过滤掉。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w:t>
      </w:r>
      <w:r w:rsidR="00E97929">
        <w:rPr>
          <w:rFonts w:hint="eastAsia"/>
        </w:rPr>
        <w:t>边界框</w:t>
      </w:r>
      <w:r w:rsidRPr="006D1596">
        <w:rPr>
          <w:rFonts w:hint="eastAsia"/>
        </w:rPr>
        <w:t>。它还同时预测了图片中所有类的所有</w:t>
      </w:r>
      <w:r w:rsidR="00944EA0">
        <w:rPr>
          <w:rFonts w:hint="eastAsia"/>
        </w:rPr>
        <w:t>边界框</w:t>
      </w:r>
      <w:r w:rsidRPr="006D1596">
        <w:rPr>
          <w:rFonts w:hint="eastAsia"/>
        </w:rPr>
        <w:t>。这意味着YOLO涵盖了整个图片和图片中的所有的目标。</w:t>
      </w:r>
      <w:r w:rsidR="00E0241C">
        <w:rPr>
          <w:rFonts w:hint="eastAsia"/>
        </w:rPr>
        <w:t>这使它</w:t>
      </w:r>
      <w:r w:rsidRPr="006D1596">
        <w:rPr>
          <w:rFonts w:hint="eastAsia"/>
        </w:rPr>
        <w:t>保持了较高的平均精度并且</w:t>
      </w:r>
      <w:r w:rsidR="0023501D">
        <w:rPr>
          <w:rFonts w:hint="eastAsia"/>
        </w:rPr>
        <w:t>还能</w:t>
      </w:r>
      <w:r w:rsidRPr="006D1596">
        <w:rPr>
          <w:rFonts w:hint="eastAsia"/>
        </w:rPr>
        <w:t>实时检测和端到端训练。</w:t>
      </w:r>
    </w:p>
    <w:p w:rsidR="006D1596" w:rsidRDefault="00D65477" w:rsidP="00787127">
      <w:pPr>
        <w:pStyle w:val="affe"/>
      </w:pPr>
      <w:r>
        <w:pict>
          <v:shape id="_x0000_i1026" type="#_x0000_t75" style="width:453.05pt;height:296.15pt">
            <v:imagedata r:id="rId22" o:title="左右手网络结构"/>
          </v:shape>
        </w:pict>
      </w:r>
    </w:p>
    <w:p w:rsidR="00E85A51" w:rsidRDefault="006D1596" w:rsidP="00E85A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3A1E85" w:rsidRDefault="003A1E85" w:rsidP="003A1E85">
      <w:pPr>
        <w:pStyle w:val="a5"/>
        <w:ind w:firstLineChars="0" w:firstLine="0"/>
      </w:pPr>
    </w:p>
    <w:p w:rsidR="00FF286A" w:rsidRDefault="006D1596" w:rsidP="003A1E85">
      <w:pPr>
        <w:pStyle w:val="a5"/>
        <w:ind w:firstLineChars="0" w:firstLine="420"/>
      </w:pPr>
      <w:r w:rsidRPr="006D1596">
        <w:rPr>
          <w:rFonts w:hint="eastAsia"/>
        </w:rPr>
        <w:t>YOLO先将输入图片划分为S*S的格子。 假如目标的中心位置出现在一个格子中，则该格子就会检测到该目标。 每个格子预测B 个（默认两个）bounding box</w:t>
      </w:r>
      <w:r w:rsidR="00D30D7D">
        <w:rPr>
          <w:rFonts w:hint="eastAsia"/>
        </w:rPr>
        <w:t>、</w:t>
      </w:r>
      <w:r w:rsidRPr="006D1596">
        <w:rPr>
          <w:rFonts w:hint="eastAsia"/>
        </w:rPr>
        <w:t>一个置信度分数</w:t>
      </w:r>
      <w:r w:rsidR="00913E6B" w:rsidRPr="006D1596">
        <w:rPr>
          <w:rFonts w:hint="eastAsia"/>
        </w:rPr>
        <w:t>和C个类的概率</w:t>
      </w:r>
      <w:r w:rsidR="00FF286A">
        <w:rPr>
          <w:rFonts w:hint="eastAsia"/>
        </w:rPr>
        <w:t>，</w:t>
      </w:r>
      <w:r w:rsidR="00FF286A" w:rsidRPr="00FF286A">
        <w:rPr>
          <w:rFonts w:hint="eastAsia"/>
        </w:rPr>
        <w:t>这些预测将会生成为一个大小的S*S*（B*5＋C）的张量作为输出</w:t>
      </w:r>
      <w:r w:rsidRPr="006D1596">
        <w:rPr>
          <w:rFonts w:hint="eastAsia"/>
        </w:rPr>
        <w:t>。</w:t>
      </w:r>
    </w:p>
    <w:p w:rsidR="006D1596" w:rsidRPr="006D1596" w:rsidRDefault="006D1596" w:rsidP="006D1596">
      <w:pPr>
        <w:pStyle w:val="a5"/>
      </w:pPr>
      <w:r w:rsidRPr="006D1596">
        <w:rPr>
          <w:rFonts w:hint="eastAsia"/>
        </w:rPr>
        <w:t>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702BE8">
        <w:fldChar w:fldCharType="begin"/>
      </w:r>
      <w:r w:rsidR="00702BE8">
        <w:instrText xml:space="preserve"> INCLUDEPICTURE  "C:\\Users\\byhang\\AppData\\Local\\Temp\\ksohtml\\wpsE299.tmp.png" \* MERGEFORMATINET </w:instrText>
      </w:r>
      <w:r w:rsidR="00702BE8">
        <w:fldChar w:fldCharType="separate"/>
      </w:r>
      <w:r w:rsidR="000D176A">
        <w:fldChar w:fldCharType="begin"/>
      </w:r>
      <w:r w:rsidR="000D176A">
        <w:instrText xml:space="preserve"> </w:instrText>
      </w:r>
      <w:r w:rsidR="000D176A">
        <w:instrText>INCLUDEPICTURE  "C:\\Users\\byhang\\AppData\\Local\\Temp\\ksohtml\\wpsE299.tmp.png" \* MERGEFORMATINET</w:instrText>
      </w:r>
      <w:r w:rsidR="000D176A">
        <w:instrText xml:space="preserve"> </w:instrText>
      </w:r>
      <w:r w:rsidR="000D176A">
        <w:fldChar w:fldCharType="separate"/>
      </w:r>
      <w:r w:rsidR="00D65477">
        <w:pict>
          <v:shape id="_x0000_i1027" type="#_x0000_t75" alt="" style="width:110.05pt;height:21.05pt">
            <v:imagedata r:id="rId23" r:href="rId24"/>
          </v:shape>
        </w:pict>
      </w:r>
      <w:r w:rsidR="000D176A">
        <w:fldChar w:fldCharType="end"/>
      </w:r>
      <w:r w:rsidR="00702BE8">
        <w:fldChar w:fldCharType="end"/>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w:t>
      </w:r>
      <w:r w:rsidRPr="006D1596">
        <w:rPr>
          <w:rFonts w:hint="eastAsia"/>
        </w:rPr>
        <w:lastRenderedPageBreak/>
        <w:t>目标，则置信度分数就为零。置信度分数等于预测框和标注框之间的交集和并集的比值（IOU）。</w:t>
      </w:r>
    </w:p>
    <w:p w:rsid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10" w:name="_Toc512675288"/>
      <w:bookmarkStart w:id="11" w:name="_Toc512891073"/>
      <w:bookmarkEnd w:id="10"/>
      <w:r w:rsidRPr="006D1596">
        <w:rPr>
          <w:rFonts w:hint="eastAsia"/>
        </w:rPr>
        <w:t>算法相关和相似技术的介绍</w:t>
      </w:r>
      <w:bookmarkEnd w:id="11"/>
    </w:p>
    <w:p w:rsidR="006D1596" w:rsidRPr="006D1596" w:rsidRDefault="00CC5449" w:rsidP="006D1596">
      <w:pPr>
        <w:pStyle w:val="a5"/>
      </w:pPr>
      <w:r>
        <w:rPr>
          <w:rFonts w:hint="eastAsia"/>
        </w:rPr>
        <w:t xml:space="preserve"> </w:t>
      </w:r>
      <w:r w:rsidR="006D1596" w:rsidRPr="006D1596">
        <w:rPr>
          <w:rFonts w:hint="eastAsia"/>
        </w:rPr>
        <w:t>将YOLO检测系统与</w:t>
      </w:r>
      <w:r w:rsidR="00130034">
        <w:rPr>
          <w:rFonts w:hint="eastAsia"/>
        </w:rPr>
        <w:t>目前</w:t>
      </w:r>
      <w:r w:rsidR="006D1596" w:rsidRPr="006D1596">
        <w:rPr>
          <w:rFonts w:hint="eastAsia"/>
        </w:rPr>
        <w:t>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w:t>
      </w:r>
      <w:r w:rsidR="006E3A8E" w:rsidRPr="006E3A8E">
        <w:t>采用了改进后的</w:t>
      </w:r>
      <w:r w:rsidR="00640B34" w:rsidRPr="00640B34">
        <w:t>方向梯度直方图</w:t>
      </w:r>
      <w:r w:rsidR="00F854B0" w:rsidRPr="00F854B0">
        <w:t>（Histogram of Oriented Gradient, HOG）</w:t>
      </w:r>
      <w:r w:rsidR="006E3A8E" w:rsidRPr="006E3A8E">
        <w:t>特征</w:t>
      </w:r>
      <w:r w:rsidR="0055275E">
        <w:rPr>
          <w:rFonts w:hint="eastAsia"/>
        </w:rPr>
        <w:t>、</w:t>
      </w:r>
      <w:r w:rsidRPr="006D1596">
        <w:rPr>
          <w:rFonts w:hint="eastAsia"/>
        </w:rPr>
        <w:t>获取静态特征、对区域进行分类、预测高评估区域的边界框等。YOLO用单个卷积神经网络融合了所有功能。网络可以同时执行特征获取、边界框预测、非最大抑制与上下文信息推理。YOLO可以在线执行训练功能与优化检测任务。这种统一型架构造就了YOLO的快、准、狠。</w:t>
      </w:r>
    </w:p>
    <w:p w:rsidR="006D1596" w:rsidRPr="006D1596" w:rsidRDefault="00854C67" w:rsidP="006D1596">
      <w:pPr>
        <w:pStyle w:val="a5"/>
      </w:pPr>
      <w:r>
        <w:rPr>
          <w:rFonts w:hint="eastAsia"/>
        </w:rPr>
        <w:t>循环卷积网络</w:t>
      </w:r>
      <w:r w:rsidR="006D1596" w:rsidRPr="006D1596">
        <w:rPr>
          <w:rFonts w:hint="eastAsia"/>
        </w:rPr>
        <w:t>。</w:t>
      </w:r>
      <w:r w:rsidRPr="00854C67">
        <w:rPr>
          <w:rFonts w:hint="eastAsia"/>
        </w:rPr>
        <w:t>循环卷积网络</w:t>
      </w:r>
      <w:r>
        <w:rPr>
          <w:rFonts w:hint="eastAsia"/>
        </w:rPr>
        <w:t>（</w:t>
      </w:r>
      <w:r w:rsidRPr="00854C67">
        <w:t>Regions with CNN features</w:t>
      </w:r>
      <w:r>
        <w:rPr>
          <w:rFonts w:hint="eastAsia"/>
        </w:rPr>
        <w:t>，</w:t>
      </w:r>
      <w:r w:rsidR="006D1596" w:rsidRPr="006D1596">
        <w:rPr>
          <w:rFonts w:hint="eastAsia"/>
        </w:rPr>
        <w:t>R-CNN</w:t>
      </w:r>
      <w:r w:rsidR="00740F12">
        <w:rPr>
          <w:rFonts w:hint="eastAsia"/>
        </w:rPr>
        <w:t>）</w:t>
      </w:r>
      <w:r w:rsidR="006D1596" w:rsidRPr="006D1596">
        <w:rPr>
          <w:rFonts w:hint="eastAsia"/>
        </w:rPr>
        <w:t>及其变体则运用区域提议而不是</w:t>
      </w:r>
      <w:r w:rsidR="00EB3686">
        <w:rPr>
          <w:rFonts w:hint="eastAsia"/>
        </w:rPr>
        <w:t>滑动式窗口算法</w:t>
      </w:r>
      <w:r w:rsidR="006D1596" w:rsidRPr="006D1596">
        <w:rPr>
          <w:rFonts w:hint="eastAsia"/>
        </w:rPr>
        <w:t>来查找图片中的目标。用选择性搜索方法生成可能存在的边界框，用卷积网络获取特征，用</w:t>
      </w:r>
      <w:r w:rsidR="007F1C38" w:rsidRPr="007F1C38">
        <w:rPr>
          <w:rFonts w:hint="eastAsia"/>
        </w:rPr>
        <w:t>支持向量机(Support Vector Machine,</w:t>
      </w:r>
      <w:r w:rsidR="003A28F9">
        <w:rPr>
          <w:rFonts w:hint="eastAsia"/>
        </w:rPr>
        <w:t xml:space="preserve"> </w:t>
      </w:r>
      <w:r w:rsidR="007F1C38" w:rsidRPr="007F1C38">
        <w:rPr>
          <w:rFonts w:hint="eastAsia"/>
        </w:rPr>
        <w:t>SVM)</w:t>
      </w:r>
      <w:r w:rsidR="006D1596" w:rsidRPr="006D1596">
        <w:rPr>
          <w:rFonts w:hint="eastAsia"/>
        </w:rPr>
        <w:t>对框进行评估，用线性模型调整边界框，用非最大抑制</w:t>
      </w:r>
      <w:r w:rsidR="00B83C29">
        <w:rPr>
          <w:rFonts w:hint="eastAsia"/>
        </w:rPr>
        <w:t>法</w:t>
      </w:r>
      <w:r w:rsidR="006D1596" w:rsidRPr="006D1596">
        <w:rPr>
          <w:rFonts w:hint="eastAsia"/>
        </w:rPr>
        <w:t>消除重复检测。这个复杂流水线的每个阶段都必须独立地进行精确调整，并且是循环网络，所以得到的系统非常缓慢，在测试时间每个图片</w:t>
      </w:r>
      <w:r w:rsidR="0023558E">
        <w:rPr>
          <w:rFonts w:hint="eastAsia"/>
        </w:rPr>
        <w:t>至少</w:t>
      </w:r>
      <w:r w:rsidR="006D1596" w:rsidRPr="006D1596">
        <w:rPr>
          <w:rFonts w:hint="eastAsia"/>
        </w:rPr>
        <w:t>需要</w:t>
      </w:r>
      <w:r w:rsidR="00255FFC">
        <w:rPr>
          <w:rFonts w:hint="eastAsia"/>
        </w:rPr>
        <w:t>40</w:t>
      </w:r>
      <w:r w:rsidR="006D1596" w:rsidRPr="006D1596">
        <w:rPr>
          <w:rFonts w:hint="eastAsia"/>
        </w:rPr>
        <w:t>秒。YOLO与R-CNN</w:t>
      </w:r>
      <w:r w:rsidR="00003C47">
        <w:rPr>
          <w:rFonts w:hint="eastAsia"/>
        </w:rPr>
        <w:t>有一些相似的地方，</w:t>
      </w:r>
      <w:r w:rsidR="002C289B">
        <w:rPr>
          <w:rFonts w:hint="eastAsia"/>
        </w:rPr>
        <w:t>每个格子预测可能存在的边界框并运用卷积网络</w:t>
      </w:r>
      <w:r w:rsidR="005C593E">
        <w:rPr>
          <w:rFonts w:hint="eastAsia"/>
        </w:rPr>
        <w:t>对这些框进行评估，</w:t>
      </w:r>
      <w:r w:rsidR="002C289B">
        <w:rPr>
          <w:rFonts w:hint="eastAsia"/>
        </w:rPr>
        <w:t>除此之外</w:t>
      </w:r>
      <w:r w:rsidR="006D1596" w:rsidRPr="006D1596">
        <w:rPr>
          <w:rFonts w:hint="eastAsia"/>
        </w:rPr>
        <w:t>，YOLO对格子检测结果</w:t>
      </w:r>
      <w:r w:rsidR="00C93C0D">
        <w:rPr>
          <w:rFonts w:hint="eastAsia"/>
        </w:rPr>
        <w:t>设置</w:t>
      </w:r>
      <w:r w:rsidR="0022722B">
        <w:rPr>
          <w:rFonts w:hint="eastAsia"/>
        </w:rPr>
        <w:t>限制，这有效的</w:t>
      </w:r>
      <w:r w:rsidR="006D1596" w:rsidRPr="006D1596">
        <w:rPr>
          <w:rFonts w:hint="eastAsia"/>
        </w:rPr>
        <w:t>避免</w:t>
      </w:r>
      <w:r w:rsidR="00556FB8">
        <w:rPr>
          <w:rFonts w:hint="eastAsia"/>
        </w:rPr>
        <w:t>了</w:t>
      </w:r>
      <w:r w:rsidR="006D1596" w:rsidRPr="006D1596">
        <w:rPr>
          <w:rFonts w:hint="eastAsia"/>
        </w:rPr>
        <w:t>对同一目标的多次检测。YOLO只需要极少的边界框</w:t>
      </w:r>
      <w:r w:rsidR="007B3F44">
        <w:rPr>
          <w:rFonts w:hint="eastAsia"/>
        </w:rPr>
        <w:t>就够了</w:t>
      </w:r>
      <w:r w:rsidR="006D1596" w:rsidRPr="006D1596">
        <w:rPr>
          <w:rFonts w:hint="eastAsia"/>
        </w:rPr>
        <w:t>，每张图片只有九十八个，而选择性搜索则约有两千个。</w:t>
      </w:r>
    </w:p>
    <w:p w:rsidR="00135F16" w:rsidRPr="006D1596" w:rsidRDefault="006D1596" w:rsidP="00B6390A">
      <w:pPr>
        <w:pStyle w:val="a5"/>
      </w:pPr>
      <w:r w:rsidRPr="006D1596">
        <w:rPr>
          <w:rFonts w:hint="eastAsia"/>
        </w:rPr>
        <w:t>最后，YOLO将各个独立的组件组合成一个单个、</w:t>
      </w:r>
      <w:r w:rsidR="00FF6393">
        <w:rPr>
          <w:rFonts w:hint="eastAsia"/>
        </w:rPr>
        <w:t>可</w:t>
      </w:r>
      <w:r w:rsidR="007A5D68">
        <w:rPr>
          <w:rFonts w:hint="eastAsia"/>
        </w:rPr>
        <w:t>共同优化的模型。其它快</w:t>
      </w:r>
      <w:r w:rsidRPr="006D1596">
        <w:rPr>
          <w:rFonts w:hint="eastAsia"/>
        </w:rPr>
        <w:t>速</w:t>
      </w:r>
      <w:r w:rsidR="007A5D68">
        <w:rPr>
          <w:rFonts w:hint="eastAsia"/>
        </w:rPr>
        <w:t>目标</w:t>
      </w:r>
      <w:r w:rsidRPr="006D1596">
        <w:rPr>
          <w:rFonts w:hint="eastAsia"/>
        </w:rPr>
        <w:t>检测器如Fast R-CNN</w:t>
      </w:r>
      <w:r w:rsidR="009B306B">
        <w:rPr>
          <w:rFonts w:hint="eastAsia"/>
        </w:rPr>
        <w:t>把注意力放在</w:t>
      </w:r>
      <w:r w:rsidRPr="006D1596">
        <w:rPr>
          <w:rFonts w:hint="eastAsia"/>
        </w:rPr>
        <w:t>共享权值</w:t>
      </w:r>
      <w:r w:rsidR="009B306B">
        <w:rPr>
          <w:rFonts w:hint="eastAsia"/>
        </w:rPr>
        <w:t>上</w:t>
      </w:r>
      <w:r w:rsidRPr="006D1596">
        <w:rPr>
          <w:rFonts w:hint="eastAsia"/>
        </w:rPr>
        <w:t>并运用神经网络来</w:t>
      </w:r>
      <w:r w:rsidR="009B306B">
        <w:rPr>
          <w:rFonts w:hint="eastAsia"/>
        </w:rPr>
        <w:t>提取区域特征</w:t>
      </w:r>
      <w:r w:rsidR="00855818">
        <w:rPr>
          <w:rFonts w:hint="eastAsia"/>
        </w:rPr>
        <w:t>，</w:t>
      </w:r>
      <w:r w:rsidRPr="006D1596">
        <w:rPr>
          <w:rFonts w:hint="eastAsia"/>
        </w:rPr>
        <w:t>而不是</w:t>
      </w:r>
      <w:r w:rsidR="00855818">
        <w:rPr>
          <w:rFonts w:hint="eastAsia"/>
        </w:rPr>
        <w:t>采用</w:t>
      </w:r>
      <w:r w:rsidRPr="006D1596">
        <w:rPr>
          <w:rFonts w:hint="eastAsia"/>
        </w:rPr>
        <w:t>选择性搜索加速R-CNN框架。虽然它们</w:t>
      </w:r>
      <w:r w:rsidR="00C03112">
        <w:rPr>
          <w:rFonts w:hint="eastAsia"/>
        </w:rPr>
        <w:t>俩都得到</w:t>
      </w:r>
      <w:r w:rsidRPr="006D1596">
        <w:rPr>
          <w:rFonts w:hint="eastAsia"/>
        </w:rPr>
        <w:t>了比R-CNN更快的速度与更高的精度的改进，但两者仍然</w:t>
      </w:r>
      <w:r w:rsidR="00782AF6">
        <w:rPr>
          <w:rFonts w:hint="eastAsia"/>
        </w:rPr>
        <w:t>做</w:t>
      </w:r>
      <w:r w:rsidRPr="006D1596">
        <w:rPr>
          <w:rFonts w:hint="eastAsia"/>
        </w:rPr>
        <w:t>不到实时检测。</w:t>
      </w:r>
    </w:p>
    <w:p w:rsidR="006D1596" w:rsidRPr="006D1596" w:rsidRDefault="006D1596" w:rsidP="006D1596">
      <w:pPr>
        <w:pStyle w:val="1"/>
      </w:pPr>
      <w:bookmarkStart w:id="12" w:name="_Toc512675289"/>
      <w:bookmarkStart w:id="13" w:name="_Toc512891074"/>
      <w:bookmarkEnd w:id="12"/>
      <w:r w:rsidRPr="006D1596">
        <w:rPr>
          <w:rFonts w:hint="eastAsia"/>
        </w:rPr>
        <w:lastRenderedPageBreak/>
        <w:t>算法描述</w:t>
      </w:r>
      <w:bookmarkEnd w:id="13"/>
      <w:r w:rsidRPr="006D1596">
        <w:rPr>
          <w:rFonts w:hint="eastAsia"/>
        </w:rPr>
        <w:t xml:space="preserve"> </w:t>
      </w:r>
    </w:p>
    <w:p w:rsidR="006D1596" w:rsidRPr="006D1596" w:rsidRDefault="006D1596" w:rsidP="006D1596">
      <w:pPr>
        <w:pStyle w:val="2"/>
      </w:pPr>
      <w:bookmarkStart w:id="14" w:name="_Toc512675290"/>
      <w:bookmarkStart w:id="15" w:name="_Toc512891075"/>
      <w:bookmarkEnd w:id="14"/>
      <w:r w:rsidRPr="006D1596">
        <w:rPr>
          <w:rFonts w:hint="eastAsia"/>
        </w:rPr>
        <w:t>神经网络框架相关的概念</w:t>
      </w:r>
      <w:bookmarkEnd w:id="15"/>
    </w:p>
    <w:p w:rsidR="006D1596" w:rsidRPr="006D1596" w:rsidRDefault="001D2426" w:rsidP="006D1596">
      <w:pPr>
        <w:pStyle w:val="3"/>
      </w:pPr>
      <w:bookmarkStart w:id="16" w:name="_Toc512675291"/>
      <w:bookmarkStart w:id="17" w:name="_Toc512891076"/>
      <w:bookmarkEnd w:id="16"/>
      <w:r>
        <w:rPr>
          <w:rFonts w:hint="eastAsia"/>
        </w:rPr>
        <w:t>激活</w:t>
      </w:r>
      <w:r w:rsidR="006D1596" w:rsidRPr="006D1596">
        <w:rPr>
          <w:rFonts w:hint="eastAsia"/>
        </w:rPr>
        <w:t>函数</w:t>
      </w:r>
      <w:bookmarkEnd w:id="17"/>
    </w:p>
    <w:p w:rsidR="006D1596" w:rsidRPr="006D1596" w:rsidRDefault="001D2426" w:rsidP="00B6390A">
      <w:pPr>
        <w:pStyle w:val="a5"/>
      </w:pPr>
      <w:r>
        <w:rPr>
          <w:rFonts w:hint="eastAsia"/>
        </w:rPr>
        <w:t>激活</w:t>
      </w:r>
      <w:r w:rsidR="006D1596" w:rsidRPr="006D1596">
        <w:rPr>
          <w:rFonts w:hint="eastAsia"/>
        </w:rPr>
        <w:t>函数有很多，但常用的有四个：sigmoid、tahn、relu、leaky relu。大体功能都很相似，都是把数据一个映射到一个小的区间，但有微小差别:sigmoid 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8" w:name="_Toc512675292"/>
      <w:bookmarkStart w:id="19" w:name="_Toc512891077"/>
      <w:bookmarkEnd w:id="18"/>
      <w:r w:rsidRPr="006D1596">
        <w:rPr>
          <w:rFonts w:hint="eastAsia"/>
        </w:rPr>
        <w:t>池化层</w:t>
      </w:r>
      <w:bookmarkEnd w:id="19"/>
    </w:p>
    <w:p w:rsidR="006D1596" w:rsidRPr="006D1596" w:rsidRDefault="006D1596" w:rsidP="00B6390A">
      <w:pPr>
        <w:pStyle w:val="a5"/>
      </w:pPr>
      <w:r w:rsidRPr="006D1596">
        <w:rPr>
          <w:rFonts w:hint="eastAsia"/>
        </w:rPr>
        <w:t>池化层通常放在卷积层的后面，</w:t>
      </w:r>
      <w:r w:rsidR="00B12051">
        <w:rPr>
          <w:rFonts w:hint="eastAsia"/>
        </w:rPr>
        <w:t>一般卷积层输出的特征图比较冗余，</w:t>
      </w:r>
      <w:r w:rsidRPr="006D1596">
        <w:rPr>
          <w:rFonts w:hint="eastAsia"/>
        </w:rPr>
        <w:t>池化层的目标是消减卷积层输出的</w:t>
      </w:r>
      <w:r w:rsidR="000F3AE0">
        <w:rPr>
          <w:rFonts w:hint="eastAsia"/>
        </w:rPr>
        <w:t>信息，从而节省一些内存开销，减小权值的冗余，更具体一点就是，</w:t>
      </w:r>
      <w:r w:rsidRPr="006D1596">
        <w:rPr>
          <w:rFonts w:hint="eastAsia"/>
        </w:rPr>
        <w:t>池化层可以把卷积层的输出作为它的输入并且输出一个更加紧凑的特征向量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20" w:name="_Toc512675293"/>
      <w:bookmarkStart w:id="21" w:name="_Toc512891078"/>
      <w:bookmarkEnd w:id="20"/>
      <w:r w:rsidRPr="006D1596">
        <w:rPr>
          <w:rFonts w:hint="eastAsia"/>
        </w:rPr>
        <w:t>Dropout</w:t>
      </w:r>
      <w:bookmarkEnd w:id="21"/>
    </w:p>
    <w:p w:rsidR="006D1596" w:rsidRPr="006D1596" w:rsidRDefault="002F30B0" w:rsidP="00B6390A">
      <w:pPr>
        <w:pStyle w:val="a5"/>
      </w:pPr>
      <w:r>
        <w:rPr>
          <w:rFonts w:hint="eastAsia"/>
        </w:rPr>
        <w:t>Dropout是为防止模型过拟合的而生的一种手段。</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2" w:name="_Toc512675294"/>
      <w:bookmarkStart w:id="23" w:name="_Toc512891079"/>
      <w:bookmarkEnd w:id="22"/>
      <w:r w:rsidRPr="006D1596">
        <w:rPr>
          <w:rFonts w:hint="eastAsia"/>
        </w:rPr>
        <w:t>损失函数</w:t>
      </w:r>
      <w:bookmarkEnd w:id="23"/>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Pr="00472208">
        <w:rPr>
          <w:rFonts w:hint="eastAsia"/>
        </w:rPr>
        <w:t>它的输出通常是一个不小于零的实数,损失函数越小，模型的稳定性就越好。平均精度越高，模型的性能就越好。损失函数是反向传播的核心部分。</w:t>
      </w:r>
    </w:p>
    <w:p w:rsidR="006D1596" w:rsidRPr="006D1596" w:rsidRDefault="006D1596" w:rsidP="006D1596">
      <w:pPr>
        <w:pStyle w:val="3"/>
      </w:pPr>
      <w:bookmarkStart w:id="24" w:name="_Toc512675295"/>
      <w:bookmarkStart w:id="25" w:name="_Toc512891080"/>
      <w:bookmarkEnd w:id="24"/>
      <w:r w:rsidRPr="006D1596">
        <w:rPr>
          <w:rFonts w:hint="eastAsia"/>
        </w:rPr>
        <w:t>全链接层</w:t>
      </w:r>
      <w:bookmarkEnd w:id="25"/>
    </w:p>
    <w:p w:rsidR="006D1596" w:rsidRPr="006D1596" w:rsidRDefault="006D1596" w:rsidP="006D1596">
      <w:pPr>
        <w:pStyle w:val="a5"/>
      </w:pPr>
      <w:r w:rsidRPr="006D1596">
        <w:rPr>
          <w:rFonts w:hint="eastAsia"/>
        </w:rPr>
        <w:t>全链接层（fully connected layers，FC）在整个卷积的神经网络中</w:t>
      </w:r>
      <w:r w:rsidR="00213357">
        <w:rPr>
          <w:rFonts w:hint="eastAsia"/>
        </w:rPr>
        <w:t>饰演</w:t>
      </w:r>
      <w:r w:rsidRPr="006D1596">
        <w:rPr>
          <w:rFonts w:hint="eastAsia"/>
        </w:rPr>
        <w:t>着 “分类器”的角色。如果说池化层和卷积层等层结构是将输入数据映射到零散特征图的话，全链接层就起到将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r w:rsidRPr="006D1596">
        <w:rPr>
          <w:rFonts w:hint="eastAsia"/>
        </w:rPr>
        <w:t xml:space="preserve"> </w:t>
      </w:r>
    </w:p>
    <w:p w:rsidR="006D1596" w:rsidRPr="006D1596" w:rsidRDefault="006D1596" w:rsidP="006D1596">
      <w:pPr>
        <w:pStyle w:val="2"/>
      </w:pPr>
      <w:bookmarkStart w:id="26" w:name="_Toc512675296"/>
      <w:bookmarkStart w:id="27" w:name="_Toc512891081"/>
      <w:bookmarkEnd w:id="26"/>
      <w:r w:rsidRPr="006D1596">
        <w:rPr>
          <w:rFonts w:hint="eastAsia"/>
        </w:rPr>
        <w:t>输入、输出与流程</w:t>
      </w:r>
      <w:bookmarkEnd w:id="27"/>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A534C2" w:rsidRDefault="006D1596" w:rsidP="006D1596">
      <w:pPr>
        <w:pStyle w:val="a5"/>
      </w:pPr>
      <w:r w:rsidRPr="006D1596">
        <w:rPr>
          <w:rFonts w:hint="eastAsia"/>
        </w:rPr>
        <w:lastRenderedPageBreak/>
        <w:t xml:space="preserve"> </w:t>
      </w:r>
      <w:r w:rsidR="00A534C2">
        <w:rPr>
          <w:rFonts w:hint="eastAsia"/>
        </w:rPr>
        <w:t>用图片测试：</w:t>
      </w:r>
    </w:p>
    <w:p w:rsidR="006D1596" w:rsidRPr="006D1596" w:rsidRDefault="00A534C2" w:rsidP="006D1596">
      <w:pPr>
        <w:pStyle w:val="a5"/>
      </w:pPr>
      <w:r>
        <w:rPr>
          <w:rFonts w:hint="eastAsia"/>
        </w:rPr>
        <w:t>./yolo</w:t>
      </w:r>
      <w:r w:rsidR="00EC6A1F">
        <w:rPr>
          <w:rFonts w:hint="eastAsia"/>
        </w:rPr>
        <w:t>_windows</w:t>
      </w:r>
      <w:r>
        <w:rPr>
          <w:rFonts w:hint="eastAsia"/>
        </w:rPr>
        <w:t xml:space="preserve"> detector test ./doubleHands.data ./tiny-yolo.cfg </w:t>
      </w:r>
      <w:r w:rsidR="008D1A55">
        <w:rPr>
          <w:rFonts w:hint="eastAsia"/>
        </w:rPr>
        <w:t>./backup/tiny-youlo_31000.weights</w:t>
      </w:r>
      <w:r w:rsidR="00B735B7">
        <w:rPr>
          <w:rFonts w:hint="eastAsia"/>
        </w:rPr>
        <w:t xml:space="preserve"> </w:t>
      </w:r>
      <w:r>
        <w:rPr>
          <w:rFonts w:hint="eastAsia"/>
        </w:rPr>
        <w:t>./0001.jpg</w:t>
      </w:r>
    </w:p>
    <w:p w:rsidR="006D1596" w:rsidRPr="006D1596" w:rsidRDefault="006D1596" w:rsidP="006D1596">
      <w:pPr>
        <w:pStyle w:val="a5"/>
      </w:pPr>
      <w:r w:rsidRPr="006D1596">
        <w:rPr>
          <w:rFonts w:hint="eastAsia"/>
        </w:rPr>
        <w:t xml:space="preserve"> </w:t>
      </w:r>
    </w:p>
    <w:p w:rsidR="006D1596" w:rsidRDefault="006D1596" w:rsidP="006D1596">
      <w:pPr>
        <w:pStyle w:val="a5"/>
      </w:pPr>
      <w:r w:rsidRPr="006D1596">
        <w:rPr>
          <w:rFonts w:hint="eastAsia"/>
        </w:rPr>
        <w:t xml:space="preserve"> </w:t>
      </w:r>
      <w:r w:rsidR="00A534C2">
        <w:rPr>
          <w:rFonts w:hint="eastAsia"/>
        </w:rPr>
        <w:t>用视频测试：</w:t>
      </w:r>
    </w:p>
    <w:p w:rsidR="00A534C2" w:rsidRPr="00A534C2" w:rsidRDefault="00A534C2" w:rsidP="00A534C2">
      <w:pPr>
        <w:pStyle w:val="a5"/>
      </w:pPr>
      <w:r w:rsidRPr="00A534C2">
        <w:rPr>
          <w:rFonts w:hint="eastAsia"/>
        </w:rPr>
        <w:t>./yolo</w:t>
      </w:r>
      <w:r w:rsidR="00EC6A1F">
        <w:rPr>
          <w:rFonts w:hint="eastAsia"/>
        </w:rPr>
        <w:t>_windows</w:t>
      </w:r>
      <w:r w:rsidRPr="00A534C2">
        <w:rPr>
          <w:rFonts w:hint="eastAsia"/>
        </w:rPr>
        <w:t xml:space="preserve"> detector </w:t>
      </w:r>
      <w:r>
        <w:rPr>
          <w:rFonts w:hint="eastAsia"/>
        </w:rPr>
        <w:t xml:space="preserve">demo </w:t>
      </w:r>
      <w:r w:rsidRPr="00A534C2">
        <w:rPr>
          <w:rFonts w:hint="eastAsia"/>
        </w:rPr>
        <w:t xml:space="preserve">./doubleHands.data ./tiny-yolo.cfg </w:t>
      </w:r>
      <w:r w:rsidR="008D1A55" w:rsidRPr="008D1A55">
        <w:rPr>
          <w:rFonts w:hint="eastAsia"/>
        </w:rPr>
        <w:t>./backup/tiny-youlo_31000.weights</w:t>
      </w:r>
      <w:r w:rsidR="008D1A55">
        <w:rPr>
          <w:rFonts w:hint="eastAsia"/>
        </w:rPr>
        <w:t xml:space="preserve"> </w:t>
      </w:r>
      <w:r w:rsidRPr="00A534C2">
        <w:rPr>
          <w:rFonts w:hint="eastAsia"/>
        </w:rPr>
        <w:t>./0001.</w:t>
      </w:r>
      <w:r>
        <w:rPr>
          <w:rFonts w:hint="eastAsia"/>
        </w:rPr>
        <w:t>avi</w:t>
      </w:r>
    </w:p>
    <w:p w:rsidR="006D1596" w:rsidRPr="006D1596" w:rsidRDefault="00A534C2" w:rsidP="006D1596">
      <w:pPr>
        <w:pStyle w:val="a5"/>
      </w:pPr>
      <w:r w:rsidRPr="00A534C2">
        <w:rPr>
          <w:rFonts w:hint="eastAsia"/>
        </w:rPr>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935EEE">
        <w:fldChar w:fldCharType="begin"/>
      </w:r>
      <w:r w:rsidR="00935EEE">
        <w:instrText xml:space="preserve"> INCLUDEPICTURE  "C:\\Users\\byhang\\AppData\\Local\\Temp\\ksohtml\\wpsBC5C.tmp.png" \* MERGEFORMATINET </w:instrText>
      </w:r>
      <w:r w:rsidR="00935EEE">
        <w:fldChar w:fldCharType="separate"/>
      </w:r>
      <w:r w:rsidR="00702BE8">
        <w:fldChar w:fldCharType="begin"/>
      </w:r>
      <w:r w:rsidR="00702BE8">
        <w:instrText xml:space="preserve"> INCLUDEPICTURE  "C:\\Users\\byhang\\AppData\\Local\\Temp\\ksohtml\\wpsBC5C.tmp.png" \* MERGEFORMATINET </w:instrText>
      </w:r>
      <w:r w:rsidR="00702BE8">
        <w:fldChar w:fldCharType="separate"/>
      </w:r>
      <w:r w:rsidR="000D176A">
        <w:fldChar w:fldCharType="begin"/>
      </w:r>
      <w:r w:rsidR="000D176A">
        <w:instrText xml:space="preserve"> </w:instrText>
      </w:r>
      <w:r w:rsidR="000D176A">
        <w:instrText>INCLUDEPICTURE  "C:\\Users\\byhang\\AppData\\Local\\Temp\\ksohtml\\wpsBC5C.tmp.png" \* MERGEFORMATINET</w:instrText>
      </w:r>
      <w:r w:rsidR="000D176A">
        <w:instrText xml:space="preserve"> </w:instrText>
      </w:r>
      <w:r w:rsidR="000D176A">
        <w:fldChar w:fldCharType="separate"/>
      </w:r>
      <w:r w:rsidR="00D65477">
        <w:pict>
          <v:shape id="_x0000_i1028" type="#_x0000_t75" alt="" style="width:245.9pt;height:376.3pt">
            <v:imagedata r:id="rId25" r:href="rId26"/>
          </v:shape>
        </w:pict>
      </w:r>
      <w:r w:rsidR="000D176A">
        <w:fldChar w:fldCharType="end"/>
      </w:r>
      <w:r w:rsidR="00702BE8">
        <w:fldChar w:fldCharType="end"/>
      </w:r>
      <w:r w:rsidR="00935EEE">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w:t>
      </w:r>
      <w:r w:rsidR="00675EE6">
        <w:rPr>
          <w:rFonts w:hint="eastAsia"/>
        </w:rPr>
        <w:t>3</w:t>
      </w:r>
      <w:r w:rsidR="007B1BAE">
        <w:rPr>
          <w:rFonts w:hint="eastAsia"/>
        </w:rPr>
        <w:t>-2</w:t>
      </w:r>
      <w:r w:rsidRPr="006D1596">
        <w:rPr>
          <w:rFonts w:hint="eastAsia"/>
        </w:rPr>
        <w:t>：YOLO测试流程图</w:t>
      </w:r>
    </w:p>
    <w:p w:rsidR="006D1596" w:rsidRPr="006D1596" w:rsidRDefault="006D1596" w:rsidP="006D1596">
      <w:pPr>
        <w:pStyle w:val="1"/>
      </w:pPr>
      <w:bookmarkStart w:id="28" w:name="_Toc512891082"/>
      <w:r w:rsidRPr="006D1596">
        <w:rPr>
          <w:rFonts w:hint="eastAsia"/>
        </w:rPr>
        <w:lastRenderedPageBreak/>
        <w:t>设计与实现</w:t>
      </w:r>
      <w:bookmarkEnd w:id="28"/>
    </w:p>
    <w:p w:rsidR="006D1596" w:rsidRPr="006D1596" w:rsidRDefault="006D1596" w:rsidP="006D1596">
      <w:pPr>
        <w:pStyle w:val="2"/>
      </w:pPr>
      <w:bookmarkStart w:id="29" w:name="_Toc512891083"/>
      <w:r w:rsidRPr="006D1596">
        <w:rPr>
          <w:rFonts w:hint="eastAsia"/>
        </w:rPr>
        <w:t>复杂度与核心的程序流程</w:t>
      </w:r>
      <w:bookmarkEnd w:id="29"/>
    </w:p>
    <w:p w:rsidR="006D1596" w:rsidRPr="006D1596" w:rsidRDefault="006D1596" w:rsidP="00B6390A">
      <w:pPr>
        <w:pStyle w:val="a5"/>
        <w:ind w:firstLineChars="0" w:firstLine="0"/>
      </w:pP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D65477" w:rsidP="006D1596">
      <w:pPr>
        <w:pStyle w:val="a5"/>
        <w:ind w:firstLineChars="0" w:firstLine="0"/>
      </w:pPr>
      <w:r>
        <w:pict>
          <v:shape id="_x0000_i1029" type="#_x0000_t75" style="width:453.05pt;height:187.45pt">
            <v:imagedata r:id="rId27" o:title="YOLO结构"/>
          </v:shape>
        </w:pict>
      </w:r>
    </w:p>
    <w:p w:rsidR="0070467F" w:rsidRDefault="0070467F" w:rsidP="0070467F">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9164EA" w:rsidRPr="009164EA" w:rsidRDefault="009164EA" w:rsidP="009164EA">
      <w:pPr>
        <w:pStyle w:val="a5"/>
      </w:pPr>
    </w:p>
    <w:p w:rsidR="0070467F" w:rsidRPr="006260A8" w:rsidRDefault="0070467F" w:rsidP="0070467F">
      <w:pPr>
        <w:pStyle w:val="a5"/>
      </w:pPr>
      <w:r w:rsidRPr="0070467F">
        <w:rPr>
          <w:rFonts w:hint="eastAsia"/>
        </w:rPr>
        <w:t xml:space="preserve"> </w:t>
      </w:r>
      <w:r w:rsidR="006260A8" w:rsidRPr="006260A8">
        <w:rPr>
          <w:rFonts w:hint="eastAsia"/>
        </w:rPr>
        <w:t>YOLO有二十四个卷积层，其次是两个全链接层。YOLO的卷积层从图片中一步步获取越来越深的特征，全链接层预测输出的类的概率与位置，最终输出的是7*7*30的特征张量。</w:t>
      </w:r>
    </w:p>
    <w:p w:rsidR="0070467F" w:rsidRDefault="0070467F" w:rsidP="0070467F">
      <w:pPr>
        <w:pStyle w:val="2"/>
        <w:rPr>
          <w:rFonts w:hint="eastAsia"/>
        </w:rPr>
      </w:pPr>
      <w:bookmarkStart w:id="30" w:name="_Toc512891084"/>
      <w:r w:rsidRPr="0070467F">
        <w:rPr>
          <w:rFonts w:hint="eastAsia"/>
        </w:rPr>
        <w:t>核心功能的主要代码及说明</w:t>
      </w:r>
      <w:bookmarkEnd w:id="30"/>
      <w:r w:rsidRPr="0070467F">
        <w:rPr>
          <w:rFonts w:hint="eastAsia"/>
        </w:rPr>
        <w:t xml:space="preserve"> </w:t>
      </w:r>
    </w:p>
    <w:p w:rsidR="00E90319" w:rsidRPr="00E90319" w:rsidRDefault="00E90319" w:rsidP="00E90319">
      <w:pPr>
        <w:pStyle w:val="3"/>
        <w:rPr>
          <w:rFonts w:hint="eastAsia"/>
        </w:rPr>
      </w:pPr>
      <w:bookmarkStart w:id="31" w:name="_Toc512259046"/>
      <w:bookmarkStart w:id="32" w:name="_Toc512891085"/>
      <w:r w:rsidRPr="00E90319">
        <w:rPr>
          <w:rFonts w:hint="eastAsia"/>
        </w:rPr>
        <w:t>主函数</w:t>
      </w:r>
      <w:bookmarkEnd w:id="31"/>
      <w:bookmarkEnd w:id="32"/>
    </w:p>
    <w:p w:rsidR="00E90319" w:rsidRPr="00E90319" w:rsidRDefault="00F56062" w:rsidP="00F56062">
      <w:pPr>
        <w:pStyle w:val="a5"/>
      </w:pPr>
      <w:r>
        <w:t>主函数是整个</w:t>
      </w:r>
      <w:r>
        <w:rPr>
          <w:rFonts w:hint="eastAsia"/>
        </w:rPr>
        <w:t>模型</w:t>
      </w:r>
      <w:r>
        <w:t>的入口</w:t>
      </w:r>
      <w:r>
        <w:rPr>
          <w:rFonts w:hint="eastAsia"/>
        </w:rPr>
        <w:t>，</w:t>
      </w:r>
      <w:r>
        <w:t>它定义了很多功能分支入口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r w:rsidRPr="00E90319">
        <w:rPr>
          <w:rFonts w:hint="eastAsia"/>
        </w:rPr>
        <w:t>int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//test_resize("data/hand.jpg");</w:t>
      </w:r>
    </w:p>
    <w:p w:rsidR="00E90319" w:rsidRPr="00E90319" w:rsidRDefault="00E90319" w:rsidP="00E90319">
      <w:pPr>
        <w:pStyle w:val="aff9"/>
        <w:ind w:left="420" w:right="420"/>
      </w:pPr>
      <w:r w:rsidRPr="00E90319">
        <w:rPr>
          <w:rFonts w:hint="eastAsia"/>
        </w:rPr>
        <w:t xml:space="preserve">    //test_box();</w:t>
      </w:r>
    </w:p>
    <w:p w:rsidR="00E90319" w:rsidRPr="00E90319" w:rsidRDefault="00E90319" w:rsidP="00E90319">
      <w:pPr>
        <w:pStyle w:val="aff9"/>
        <w:ind w:left="420" w:right="420"/>
      </w:pPr>
      <w:r w:rsidRPr="00E90319">
        <w:rPr>
          <w:rFonts w:hint="eastAsia"/>
        </w:rPr>
        <w:t xml:space="preserve">    //test_convolutional_layer();</w:t>
      </w:r>
    </w:p>
    <w:p w:rsidR="00E90319" w:rsidRPr="00E90319" w:rsidRDefault="00E90319" w:rsidP="00E90319">
      <w:pPr>
        <w:pStyle w:val="aff9"/>
        <w:ind w:left="420" w:right="420"/>
      </w:pPr>
      <w:r w:rsidRPr="00E90319">
        <w:rPr>
          <w:rFonts w:hint="eastAsia"/>
        </w:rPr>
        <w:t xml:space="preserve">    if(argc &lt; 2){</w:t>
      </w:r>
    </w:p>
    <w:p w:rsidR="00E90319" w:rsidRPr="00E90319" w:rsidRDefault="00E90319" w:rsidP="00E90319">
      <w:pPr>
        <w:pStyle w:val="aff9"/>
        <w:ind w:left="420" w:right="420"/>
      </w:pPr>
      <w:r w:rsidRPr="00E90319">
        <w:rPr>
          <w:rFonts w:hint="eastAsia"/>
        </w:rPr>
        <w:t xml:space="preserve">        fprintf(stderr, "usage: %s &lt;function&gt;\n", argv[0]);</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find_int_arg(argc, argv, "-i", 0);</w:t>
      </w:r>
    </w:p>
    <w:p w:rsidR="00E90319" w:rsidRPr="00E90319" w:rsidRDefault="00E90319" w:rsidP="00E90319">
      <w:pPr>
        <w:pStyle w:val="aff9"/>
        <w:ind w:left="420" w:right="420"/>
      </w:pPr>
      <w:r w:rsidRPr="00E90319">
        <w:rPr>
          <w:rFonts w:hint="eastAsia"/>
        </w:rPr>
        <w:t xml:space="preserve">    if(find_arg(argc,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lastRenderedPageBreak/>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if(gpu_index &gt;= 0){</w:t>
      </w:r>
    </w:p>
    <w:p w:rsidR="00E90319" w:rsidRPr="00E90319" w:rsidRDefault="00E90319" w:rsidP="00E90319">
      <w:pPr>
        <w:pStyle w:val="aff9"/>
        <w:ind w:left="420" w:right="420"/>
      </w:pPr>
      <w:r w:rsidRPr="00E90319">
        <w:rPr>
          <w:rFonts w:hint="eastAsia"/>
        </w:rPr>
        <w:t xml:space="preserve">        cuda_set_device(gpu_index);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"yolo")){ </w:t>
      </w:r>
    </w:p>
    <w:p w:rsidR="00E90319" w:rsidRPr="00E90319" w:rsidRDefault="00E90319" w:rsidP="00E90319">
      <w:pPr>
        <w:pStyle w:val="aff9"/>
        <w:ind w:left="420" w:right="420"/>
      </w:pPr>
      <w:r w:rsidRPr="00E90319">
        <w:rPr>
          <w:rFonts w:hint="eastAsia"/>
        </w:rPr>
        <w:t xml:space="preserve">        run_yolo(argc, argv);</w:t>
      </w:r>
    </w:p>
    <w:p w:rsidR="00E90319" w:rsidRPr="00E90319" w:rsidRDefault="00E90319" w:rsidP="00E90319">
      <w:pPr>
        <w:pStyle w:val="aff9"/>
        <w:ind w:left="420" w:right="420"/>
      </w:pPr>
      <w:r w:rsidRPr="00E90319">
        <w:rPr>
          <w:rFonts w:hint="eastAsia"/>
        </w:rPr>
        <w:t xml:space="preserve">    } else if (0 == strcmp(argv[1], "voxel")){</w:t>
      </w:r>
    </w:p>
    <w:p w:rsidR="00E90319" w:rsidRPr="00E90319" w:rsidRDefault="00E90319" w:rsidP="00E90319">
      <w:pPr>
        <w:pStyle w:val="aff9"/>
        <w:ind w:left="420" w:right="420"/>
      </w:pPr>
      <w:r w:rsidRPr="00E90319">
        <w:rPr>
          <w:rFonts w:hint="eastAsia"/>
        </w:rPr>
        <w:t xml:space="preserve">        run_voxel(argc, argv);</w:t>
      </w:r>
    </w:p>
    <w:p w:rsidR="00E90319" w:rsidRPr="00E90319" w:rsidRDefault="00E90319" w:rsidP="00E90319">
      <w:pPr>
        <w:pStyle w:val="aff9"/>
        <w:ind w:left="420" w:right="420"/>
      </w:pPr>
      <w:r w:rsidRPr="00E90319">
        <w:rPr>
          <w:rFonts w:hint="eastAsia"/>
        </w:rPr>
        <w:t xml:space="preserve">    } else if (0 == strcmp(argv[1], "super")){</w:t>
      </w:r>
    </w:p>
    <w:p w:rsidR="00E90319" w:rsidRPr="00E90319" w:rsidRDefault="00E90319" w:rsidP="00E90319">
      <w:pPr>
        <w:pStyle w:val="aff9"/>
        <w:ind w:left="420" w:right="420"/>
      </w:pPr>
      <w:r w:rsidRPr="00E90319">
        <w:rPr>
          <w:rFonts w:hint="eastAsia"/>
        </w:rPr>
        <w:t xml:space="preserve">        run_super(argc,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run_detector(argc,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char *filename = (argc &gt; 4) ? argv[4]: 0;</w:t>
      </w:r>
    </w:p>
    <w:p w:rsidR="00E90319" w:rsidRPr="00E90319" w:rsidRDefault="00E90319" w:rsidP="00E90319">
      <w:pPr>
        <w:pStyle w:val="aff9"/>
        <w:ind w:left="420" w:right="420"/>
      </w:pPr>
      <w:r w:rsidRPr="00E90319">
        <w:rPr>
          <w:rFonts w:hint="eastAsia"/>
        </w:rPr>
        <w:t xml:space="preserve">        test_detector("cfg/coco.data", argv[2], argv[3], filename, thresh);</w:t>
      </w:r>
    </w:p>
    <w:p w:rsidR="00E90319" w:rsidRPr="00E90319" w:rsidRDefault="00E90319" w:rsidP="00E90319">
      <w:pPr>
        <w:pStyle w:val="aff9"/>
        <w:ind w:left="420" w:right="420"/>
      </w:pPr>
      <w:r w:rsidRPr="00E90319">
        <w:rPr>
          <w:rFonts w:hint="eastAsia"/>
        </w:rPr>
        <w:t xml:space="preserve">    } else if (0 == strcmp(argv[1], "cifar")){</w:t>
      </w:r>
    </w:p>
    <w:p w:rsidR="00E90319" w:rsidRPr="00E90319" w:rsidRDefault="00E90319" w:rsidP="00E90319">
      <w:pPr>
        <w:pStyle w:val="aff9"/>
        <w:ind w:left="420" w:right="420"/>
      </w:pPr>
      <w:r w:rsidRPr="00E90319">
        <w:rPr>
          <w:rFonts w:hint="eastAsia"/>
        </w:rPr>
        <w:t xml:space="preserve">        run_cifar(argc, argv);</w:t>
      </w:r>
    </w:p>
    <w:p w:rsidR="00E90319" w:rsidRPr="00E90319" w:rsidRDefault="00E90319" w:rsidP="00E90319">
      <w:pPr>
        <w:pStyle w:val="aff9"/>
        <w:ind w:left="420" w:right="420"/>
      </w:pPr>
      <w:r w:rsidRPr="00E90319">
        <w:rPr>
          <w:rFonts w:hint="eastAsia"/>
        </w:rPr>
        <w:t xml:space="preserve">    } else if (0 == strcmp(argv[1], "go")){</w:t>
      </w:r>
    </w:p>
    <w:p w:rsidR="00E90319" w:rsidRPr="00E90319" w:rsidRDefault="00E90319" w:rsidP="00E90319">
      <w:pPr>
        <w:pStyle w:val="aff9"/>
        <w:ind w:left="420" w:right="420"/>
      </w:pPr>
      <w:r w:rsidRPr="00E90319">
        <w:rPr>
          <w:rFonts w:hint="eastAsia"/>
        </w:rPr>
        <w:t xml:space="preserve">        run_go(argc, argv);</w:t>
      </w:r>
    </w:p>
    <w:p w:rsidR="00E90319" w:rsidRPr="00E90319" w:rsidRDefault="00E90319" w:rsidP="00E90319">
      <w:pPr>
        <w:pStyle w:val="aff9"/>
        <w:ind w:left="420" w:right="420"/>
      </w:pPr>
      <w:r w:rsidRPr="00E90319">
        <w:rPr>
          <w:rFonts w:hint="eastAsia"/>
        </w:rPr>
        <w:t xml:space="preserve">    } else if (0 == strcmp(argv[1], "rnn")){</w:t>
      </w:r>
    </w:p>
    <w:p w:rsidR="00E90319" w:rsidRPr="00E90319" w:rsidRDefault="00E90319" w:rsidP="00E90319">
      <w:pPr>
        <w:pStyle w:val="aff9"/>
        <w:ind w:left="420" w:right="420"/>
      </w:pPr>
      <w:r w:rsidRPr="00E90319">
        <w:rPr>
          <w:rFonts w:hint="eastAsia"/>
        </w:rPr>
        <w:t xml:space="preserve">        run_char_rnn(argc, argv);</w:t>
      </w:r>
    </w:p>
    <w:p w:rsidR="00E90319" w:rsidRPr="00E90319" w:rsidRDefault="00E90319" w:rsidP="00E90319">
      <w:pPr>
        <w:pStyle w:val="aff9"/>
        <w:ind w:left="420" w:right="420"/>
      </w:pPr>
      <w:r w:rsidRPr="00E90319">
        <w:rPr>
          <w:rFonts w:hint="eastAsia"/>
        </w:rPr>
        <w:t xml:space="preserve">    } else if (0 == strcmp(argv[1], "vid")){</w:t>
      </w:r>
    </w:p>
    <w:p w:rsidR="00E90319" w:rsidRPr="00E90319" w:rsidRDefault="00E90319" w:rsidP="00E90319">
      <w:pPr>
        <w:pStyle w:val="aff9"/>
        <w:ind w:left="420" w:right="420"/>
      </w:pPr>
      <w:r w:rsidRPr="00E90319">
        <w:rPr>
          <w:rFonts w:hint="eastAsia"/>
        </w:rPr>
        <w:t xml:space="preserve">        run_vid_rnn(argc, argv);</w:t>
      </w:r>
    </w:p>
    <w:p w:rsidR="00E90319" w:rsidRPr="00E90319" w:rsidRDefault="00E90319" w:rsidP="00E90319">
      <w:pPr>
        <w:pStyle w:val="aff9"/>
        <w:ind w:left="420" w:right="420"/>
      </w:pPr>
      <w:r w:rsidRPr="00E90319">
        <w:rPr>
          <w:rFonts w:hint="eastAsia"/>
        </w:rPr>
        <w:t xml:space="preserve">    } else if (0 == strcmp(argv[1], "coco")){</w:t>
      </w:r>
    </w:p>
    <w:p w:rsidR="00E90319" w:rsidRPr="00E90319" w:rsidRDefault="00E90319" w:rsidP="00E90319">
      <w:pPr>
        <w:pStyle w:val="aff9"/>
        <w:ind w:left="420" w:right="420"/>
      </w:pPr>
      <w:r w:rsidRPr="00E90319">
        <w:rPr>
          <w:rFonts w:hint="eastAsia"/>
        </w:rPr>
        <w:t xml:space="preserve">        run_coco(argc, argv);</w:t>
      </w:r>
    </w:p>
    <w:p w:rsidR="00E90319" w:rsidRPr="00E90319" w:rsidRDefault="00E90319" w:rsidP="00E90319">
      <w:pPr>
        <w:pStyle w:val="aff9"/>
        <w:ind w:left="420" w:right="420"/>
      </w:pPr>
      <w:r w:rsidRPr="00E90319">
        <w:rPr>
          <w:rFonts w:hint="eastAsia"/>
        </w:rPr>
        <w:t xml:space="preserve">    } else if (0 == strcmp(argv[1], "classify")){</w:t>
      </w:r>
    </w:p>
    <w:p w:rsidR="00E90319" w:rsidRPr="00E90319" w:rsidRDefault="00E90319" w:rsidP="00E90319">
      <w:pPr>
        <w:pStyle w:val="aff9"/>
        <w:ind w:left="420" w:right="420"/>
      </w:pPr>
      <w:r w:rsidRPr="00E90319">
        <w:rPr>
          <w:rFonts w:hint="eastAsia"/>
        </w:rPr>
        <w:t xml:space="preserve">        predict_classifier("cfg/imagenet1k.data", argv[2], argv[3], argv[4], 5);</w:t>
      </w:r>
    </w:p>
    <w:p w:rsidR="00E90319" w:rsidRPr="00E90319" w:rsidRDefault="00E90319" w:rsidP="00E90319">
      <w:pPr>
        <w:pStyle w:val="aff9"/>
        <w:ind w:left="420" w:right="420"/>
      </w:pPr>
      <w:r w:rsidRPr="00E90319">
        <w:rPr>
          <w:rFonts w:hint="eastAsia"/>
        </w:rPr>
        <w:t xml:space="preserve">    } else if (0 == strcmp(argv[1], "classifier")){</w:t>
      </w:r>
    </w:p>
    <w:p w:rsidR="00E90319" w:rsidRPr="00E90319" w:rsidRDefault="00E90319" w:rsidP="00E90319">
      <w:pPr>
        <w:pStyle w:val="aff9"/>
        <w:ind w:left="420" w:right="420"/>
      </w:pPr>
      <w:r w:rsidRPr="00E90319">
        <w:rPr>
          <w:rFonts w:hint="eastAsia"/>
        </w:rPr>
        <w:t xml:space="preserve">        run_classifier(argc, argv);</w:t>
      </w:r>
    </w:p>
    <w:p w:rsidR="00E90319" w:rsidRPr="00E90319" w:rsidRDefault="00E90319" w:rsidP="00E90319">
      <w:pPr>
        <w:pStyle w:val="aff9"/>
        <w:ind w:left="420" w:right="420"/>
      </w:pPr>
      <w:r w:rsidRPr="00E90319">
        <w:rPr>
          <w:rFonts w:hint="eastAsia"/>
        </w:rPr>
        <w:t xml:space="preserve">    } else if (0 == strcmp(argv[1], "art")){</w:t>
      </w:r>
    </w:p>
    <w:p w:rsidR="00E90319" w:rsidRPr="00E90319" w:rsidRDefault="00E90319" w:rsidP="00E90319">
      <w:pPr>
        <w:pStyle w:val="aff9"/>
        <w:ind w:left="420" w:right="420"/>
      </w:pPr>
      <w:r w:rsidRPr="00E90319">
        <w:rPr>
          <w:rFonts w:hint="eastAsia"/>
        </w:rPr>
        <w:t xml:space="preserve">        run_art(argc, argv);</w:t>
      </w:r>
    </w:p>
    <w:p w:rsidR="00E90319" w:rsidRPr="00E90319" w:rsidRDefault="00E90319" w:rsidP="00E90319">
      <w:pPr>
        <w:pStyle w:val="aff9"/>
        <w:ind w:left="420" w:right="420"/>
      </w:pPr>
      <w:r w:rsidRPr="00E90319">
        <w:rPr>
          <w:rFonts w:hint="eastAsia"/>
        </w:rPr>
        <w:t xml:space="preserve">    } else if (0 == strcmp(argv[1], "tag")){</w:t>
      </w:r>
    </w:p>
    <w:p w:rsidR="00E90319" w:rsidRPr="00E90319" w:rsidRDefault="00E90319" w:rsidP="00E90319">
      <w:pPr>
        <w:pStyle w:val="aff9"/>
        <w:ind w:left="420" w:right="420"/>
      </w:pPr>
      <w:r w:rsidRPr="00E90319">
        <w:rPr>
          <w:rFonts w:hint="eastAsia"/>
        </w:rPr>
        <w:t xml:space="preserve">        run_tag(argc, argv);</w:t>
      </w:r>
    </w:p>
    <w:p w:rsidR="00E90319" w:rsidRPr="00E90319" w:rsidRDefault="00E90319" w:rsidP="00E90319">
      <w:pPr>
        <w:pStyle w:val="aff9"/>
        <w:ind w:left="420" w:right="420"/>
      </w:pPr>
      <w:r w:rsidRPr="00E90319">
        <w:rPr>
          <w:rFonts w:hint="eastAsia"/>
        </w:rPr>
        <w:t xml:space="preserve">    } else if (0 == strcmp(argv[1], "compare")){</w:t>
      </w:r>
    </w:p>
    <w:p w:rsidR="00E90319" w:rsidRPr="00E90319" w:rsidRDefault="00E90319" w:rsidP="00E90319">
      <w:pPr>
        <w:pStyle w:val="aff9"/>
        <w:ind w:left="420" w:right="420"/>
      </w:pPr>
      <w:r w:rsidRPr="00E90319">
        <w:rPr>
          <w:rFonts w:hint="eastAsia"/>
        </w:rPr>
        <w:t xml:space="preserve">        run_compare(argc, argv);</w:t>
      </w:r>
    </w:p>
    <w:p w:rsidR="00E90319" w:rsidRPr="00E90319" w:rsidRDefault="00E90319" w:rsidP="00E90319">
      <w:pPr>
        <w:pStyle w:val="aff9"/>
        <w:ind w:left="420" w:right="420"/>
      </w:pPr>
      <w:r w:rsidRPr="00E90319">
        <w:rPr>
          <w:rFonts w:hint="eastAsia"/>
        </w:rPr>
        <w:t xml:space="preserve">    } else if (0 == strcmp(argv[1], "dice")){</w:t>
      </w:r>
    </w:p>
    <w:p w:rsidR="00E90319" w:rsidRPr="00E90319" w:rsidRDefault="00E90319" w:rsidP="00E90319">
      <w:pPr>
        <w:pStyle w:val="aff9"/>
        <w:ind w:left="420" w:right="420"/>
      </w:pPr>
      <w:r w:rsidRPr="00E90319">
        <w:rPr>
          <w:rFonts w:hint="eastAsia"/>
        </w:rPr>
        <w:t xml:space="preserve">        run_dice(argc, argv);</w:t>
      </w:r>
    </w:p>
    <w:p w:rsidR="00E90319" w:rsidRPr="00E90319" w:rsidRDefault="00E90319" w:rsidP="00E90319">
      <w:pPr>
        <w:pStyle w:val="aff9"/>
        <w:ind w:left="420" w:right="420"/>
      </w:pPr>
      <w:r w:rsidRPr="00E90319">
        <w:rPr>
          <w:rFonts w:hint="eastAsia"/>
        </w:rPr>
        <w:t xml:space="preserve">    } else if (0 == strcmp(argv[1], "writing")){</w:t>
      </w:r>
    </w:p>
    <w:p w:rsidR="00E90319" w:rsidRPr="00E90319" w:rsidRDefault="00E90319" w:rsidP="00E90319">
      <w:pPr>
        <w:pStyle w:val="aff9"/>
        <w:ind w:left="420" w:right="420"/>
      </w:pPr>
      <w:r w:rsidRPr="00E90319">
        <w:rPr>
          <w:rFonts w:hint="eastAsia"/>
        </w:rPr>
        <w:t xml:space="preserve">        run_writing(argc, argv);</w:t>
      </w:r>
    </w:p>
    <w:p w:rsidR="00E90319" w:rsidRPr="00E90319" w:rsidRDefault="00E90319" w:rsidP="00E90319">
      <w:pPr>
        <w:pStyle w:val="aff9"/>
        <w:ind w:left="420" w:right="420"/>
      </w:pPr>
      <w:r w:rsidRPr="00E90319">
        <w:rPr>
          <w:rFonts w:hint="eastAsia"/>
        </w:rPr>
        <w:t xml:space="preserve">    } else if (0 == strcmp(argv[1], "3d")){</w:t>
      </w:r>
    </w:p>
    <w:p w:rsidR="00E90319" w:rsidRPr="00E90319" w:rsidRDefault="00E90319" w:rsidP="00E90319">
      <w:pPr>
        <w:pStyle w:val="aff9"/>
        <w:ind w:left="420" w:right="420"/>
      </w:pPr>
      <w:r w:rsidRPr="00E90319">
        <w:rPr>
          <w:rFonts w:hint="eastAsia"/>
        </w:rPr>
        <w:t xml:space="preserve">        composite_3d(argv[2],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if (0 == strcmp(argv[1], "captcha")){</w:t>
      </w:r>
    </w:p>
    <w:p w:rsidR="00E90319" w:rsidRPr="00E90319" w:rsidRDefault="00E90319" w:rsidP="00E90319">
      <w:pPr>
        <w:pStyle w:val="aff9"/>
        <w:ind w:left="420" w:right="420"/>
      </w:pPr>
      <w:r w:rsidRPr="00E90319">
        <w:rPr>
          <w:rFonts w:hint="eastAsia"/>
        </w:rPr>
        <w:t xml:space="preserve">        run_captcha(argc, argv);</w:t>
      </w:r>
    </w:p>
    <w:p w:rsidR="00E90319" w:rsidRPr="00E90319" w:rsidRDefault="00E90319" w:rsidP="00E90319">
      <w:pPr>
        <w:pStyle w:val="aff9"/>
        <w:ind w:left="420" w:right="420"/>
      </w:pPr>
      <w:r w:rsidRPr="00E90319">
        <w:rPr>
          <w:rFonts w:hint="eastAsia"/>
        </w:rPr>
        <w:t xml:space="preserve">    } else if (0 == strcmp(argv[1], "nightmare")){</w:t>
      </w:r>
    </w:p>
    <w:p w:rsidR="00E90319" w:rsidRPr="00E90319" w:rsidRDefault="00E90319" w:rsidP="00E90319">
      <w:pPr>
        <w:pStyle w:val="aff9"/>
        <w:ind w:left="420" w:right="420"/>
      </w:pPr>
      <w:r w:rsidRPr="00E90319">
        <w:rPr>
          <w:rFonts w:hint="eastAsia"/>
        </w:rPr>
        <w:t xml:space="preserve">        run_nightmare(argc, argv);</w:t>
      </w:r>
    </w:p>
    <w:p w:rsidR="00E90319" w:rsidRPr="00E90319" w:rsidRDefault="00E90319" w:rsidP="00E90319">
      <w:pPr>
        <w:pStyle w:val="aff9"/>
        <w:ind w:left="420" w:right="420"/>
      </w:pPr>
      <w:r w:rsidRPr="00E90319">
        <w:rPr>
          <w:rFonts w:hint="eastAsia"/>
        </w:rPr>
        <w:t xml:space="preserve">    } else if (0 == strcmp(argv[1], "rgbgr")){</w:t>
      </w:r>
    </w:p>
    <w:p w:rsidR="00E90319" w:rsidRPr="00E90319" w:rsidRDefault="00E90319" w:rsidP="00E90319">
      <w:pPr>
        <w:pStyle w:val="aff9"/>
        <w:ind w:left="420" w:right="420"/>
      </w:pPr>
      <w:r w:rsidRPr="00E90319">
        <w:rPr>
          <w:rFonts w:hint="eastAsia"/>
        </w:rPr>
        <w:t xml:space="preserve">        rgbgr_net(argv[2], argv[3], argv[4]);</w:t>
      </w:r>
    </w:p>
    <w:p w:rsidR="00E90319" w:rsidRPr="00E90319" w:rsidRDefault="00E90319" w:rsidP="00E90319">
      <w:pPr>
        <w:pStyle w:val="aff9"/>
        <w:ind w:left="420" w:right="420"/>
      </w:pPr>
      <w:r w:rsidRPr="00E90319">
        <w:rPr>
          <w:rFonts w:hint="eastAsia"/>
        </w:rPr>
        <w:t xml:space="preserve">    } else if (0 == strcmp(argv[1], "reset")){</w:t>
      </w:r>
    </w:p>
    <w:p w:rsidR="00E90319" w:rsidRPr="00E90319" w:rsidRDefault="00E90319" w:rsidP="00E90319">
      <w:pPr>
        <w:pStyle w:val="aff9"/>
        <w:ind w:left="420" w:right="420"/>
      </w:pPr>
      <w:r w:rsidRPr="00E90319">
        <w:rPr>
          <w:rFonts w:hint="eastAsia"/>
        </w:rPr>
        <w:t xml:space="preserve">        reset_normalize_net(argv[2], argv[3], argv[4]);</w:t>
      </w:r>
    </w:p>
    <w:p w:rsidR="00E90319" w:rsidRPr="00E90319" w:rsidRDefault="00E90319" w:rsidP="00E90319">
      <w:pPr>
        <w:pStyle w:val="aff9"/>
        <w:ind w:left="420" w:right="420"/>
      </w:pPr>
      <w:r w:rsidRPr="00E90319">
        <w:rPr>
          <w:rFonts w:hint="eastAsia"/>
        </w:rPr>
        <w:lastRenderedPageBreak/>
        <w:t xml:space="preserve">    } else if (0 == strcmp(argv[1], "denormalize")){</w:t>
      </w:r>
    </w:p>
    <w:p w:rsidR="00E90319" w:rsidRPr="00E90319" w:rsidRDefault="00E90319" w:rsidP="00E90319">
      <w:pPr>
        <w:pStyle w:val="aff9"/>
        <w:ind w:left="420" w:right="420"/>
      </w:pPr>
      <w:r w:rsidRPr="00E90319">
        <w:rPr>
          <w:rFonts w:hint="eastAsia"/>
        </w:rPr>
        <w:t xml:space="preserve">        denormalize_net(argv[2], argv[3], argv[4]);</w:t>
      </w:r>
    </w:p>
    <w:p w:rsidR="00E90319" w:rsidRPr="00E90319" w:rsidRDefault="00E90319" w:rsidP="00E90319">
      <w:pPr>
        <w:pStyle w:val="aff9"/>
        <w:ind w:left="420" w:right="420"/>
      </w:pPr>
      <w:r w:rsidRPr="00E90319">
        <w:rPr>
          <w:rFonts w:hint="eastAsia"/>
        </w:rPr>
        <w:t xml:space="preserve">    } else if (0 == strcmp(argv[1], "statistics")){</w:t>
      </w:r>
    </w:p>
    <w:p w:rsidR="00E90319" w:rsidRPr="00E90319" w:rsidRDefault="00E90319" w:rsidP="00E90319">
      <w:pPr>
        <w:pStyle w:val="aff9"/>
        <w:ind w:left="420" w:right="420"/>
      </w:pPr>
      <w:r w:rsidRPr="00E90319">
        <w:rPr>
          <w:rFonts w:hint="eastAsia"/>
        </w:rPr>
        <w:t xml:space="preserve">        statistics_net(argv[2], argv[3]);</w:t>
      </w:r>
    </w:p>
    <w:p w:rsidR="00E90319" w:rsidRPr="00E90319" w:rsidRDefault="00E90319" w:rsidP="00E90319">
      <w:pPr>
        <w:pStyle w:val="aff9"/>
        <w:ind w:left="420" w:right="420"/>
      </w:pPr>
      <w:r w:rsidRPr="00E90319">
        <w:rPr>
          <w:rFonts w:hint="eastAsia"/>
        </w:rPr>
        <w:t xml:space="preserve">    } else if (0 == strcmp(argv[1], "normalize")){</w:t>
      </w:r>
    </w:p>
    <w:p w:rsidR="00E90319" w:rsidRPr="00E90319" w:rsidRDefault="00E90319" w:rsidP="00E90319">
      <w:pPr>
        <w:pStyle w:val="aff9"/>
        <w:ind w:left="420" w:right="420"/>
      </w:pPr>
      <w:r w:rsidRPr="00E90319">
        <w:rPr>
          <w:rFonts w:hint="eastAsia"/>
        </w:rPr>
        <w:t xml:space="preserve">        normalize_net(argv[2], argv[3], argv[4]);</w:t>
      </w:r>
    </w:p>
    <w:p w:rsidR="00E90319" w:rsidRPr="00E90319" w:rsidRDefault="00E90319" w:rsidP="00E90319">
      <w:pPr>
        <w:pStyle w:val="aff9"/>
        <w:ind w:left="420" w:right="420"/>
      </w:pPr>
      <w:r w:rsidRPr="00E90319">
        <w:rPr>
          <w:rFonts w:hint="eastAsia"/>
        </w:rPr>
        <w:t xml:space="preserve">    } else if (0 == strcmp(argv[1], "rescale")){</w:t>
      </w:r>
    </w:p>
    <w:p w:rsidR="00E90319" w:rsidRPr="00E90319" w:rsidRDefault="00E90319" w:rsidP="00E90319">
      <w:pPr>
        <w:pStyle w:val="aff9"/>
        <w:ind w:left="420" w:right="420"/>
      </w:pPr>
      <w:r w:rsidRPr="00E90319">
        <w:rPr>
          <w:rFonts w:hint="eastAsia"/>
        </w:rPr>
        <w:t xml:space="preserve">        rescale_net(argv[2], argv[3], argv[4]);</w:t>
      </w:r>
    </w:p>
    <w:p w:rsidR="00E90319" w:rsidRPr="00E90319" w:rsidRDefault="00E90319" w:rsidP="00E90319">
      <w:pPr>
        <w:pStyle w:val="aff9"/>
        <w:ind w:left="420" w:right="420"/>
      </w:pPr>
      <w:r w:rsidRPr="00E90319">
        <w:rPr>
          <w:rFonts w:hint="eastAsia"/>
        </w:rPr>
        <w:t xml:space="preserve">    } else if (0 == strcmp(argv[1], "ops")){</w:t>
      </w:r>
    </w:p>
    <w:p w:rsidR="00E90319" w:rsidRPr="00E90319" w:rsidRDefault="00E90319" w:rsidP="00E90319">
      <w:pPr>
        <w:pStyle w:val="aff9"/>
        <w:ind w:left="420" w:right="420"/>
      </w:pPr>
      <w:r w:rsidRPr="00E90319">
        <w:rPr>
          <w:rFonts w:hint="eastAsia"/>
        </w:rPr>
        <w:t xml:space="preserve">        operations(argv[2]);</w:t>
      </w:r>
    </w:p>
    <w:p w:rsidR="00E90319" w:rsidRPr="00E90319" w:rsidRDefault="00E90319" w:rsidP="00E90319">
      <w:pPr>
        <w:pStyle w:val="aff9"/>
        <w:ind w:left="420" w:right="420"/>
      </w:pPr>
      <w:r w:rsidRPr="00E90319">
        <w:rPr>
          <w:rFonts w:hint="eastAsia"/>
        </w:rPr>
        <w:t xml:space="preserve">    } else if (0 == strcmp(argv[1], "speed")){</w:t>
      </w:r>
    </w:p>
    <w:p w:rsidR="00E90319" w:rsidRPr="00E90319" w:rsidRDefault="00E90319" w:rsidP="00E90319">
      <w:pPr>
        <w:pStyle w:val="aff9"/>
        <w:ind w:left="420" w:right="420"/>
      </w:pPr>
      <w:r w:rsidRPr="00E90319">
        <w:rPr>
          <w:rFonts w:hint="eastAsia"/>
        </w:rPr>
        <w:t xml:space="preserve">        speed(argv[2], (argc &gt; 3 &amp;&amp; argv[3]) ? atoi(argv[3]) : 0);</w:t>
      </w:r>
    </w:p>
    <w:p w:rsidR="00E90319" w:rsidRPr="00E90319" w:rsidRDefault="00E90319" w:rsidP="00E90319">
      <w:pPr>
        <w:pStyle w:val="aff9"/>
        <w:ind w:left="420" w:right="420"/>
      </w:pPr>
      <w:r w:rsidRPr="00E90319">
        <w:rPr>
          <w:rFonts w:hint="eastAsia"/>
        </w:rPr>
        <w:t xml:space="preserve">    } else if (0 == strcmp(argv[1], "oneoff")){</w:t>
      </w:r>
    </w:p>
    <w:p w:rsidR="00E90319" w:rsidRPr="00E90319" w:rsidRDefault="00E90319" w:rsidP="00E90319">
      <w:pPr>
        <w:pStyle w:val="aff9"/>
        <w:ind w:left="420" w:right="420"/>
      </w:pPr>
      <w:r w:rsidRPr="00E90319">
        <w:rPr>
          <w:rFonts w:hint="eastAsia"/>
        </w:rPr>
        <w:t xml:space="preserve">        oneoff(argv[2], argv[3], argv[4]);</w:t>
      </w:r>
    </w:p>
    <w:p w:rsidR="00E90319" w:rsidRPr="00E90319" w:rsidRDefault="00E90319" w:rsidP="00E90319">
      <w:pPr>
        <w:pStyle w:val="aff9"/>
        <w:ind w:left="420" w:right="420"/>
      </w:pPr>
      <w:r w:rsidRPr="00E90319">
        <w:rPr>
          <w:rFonts w:hint="eastAsia"/>
        </w:rPr>
        <w:t xml:space="preserve">    } else if (0 == strcmp(argv[1], "partial")){</w:t>
      </w:r>
    </w:p>
    <w:p w:rsidR="00E90319" w:rsidRPr="00E90319" w:rsidRDefault="00E90319" w:rsidP="00E90319">
      <w:pPr>
        <w:pStyle w:val="aff9"/>
        <w:ind w:left="420" w:right="420"/>
      </w:pPr>
      <w:r w:rsidRPr="00E90319">
        <w:rPr>
          <w:rFonts w:hint="eastAsia"/>
        </w:rPr>
        <w:t xml:space="preserve">        partial(argv[2], argv[3], argv[4], atoi(argv[5]));</w:t>
      </w:r>
    </w:p>
    <w:p w:rsidR="00E90319" w:rsidRPr="00E90319" w:rsidRDefault="00E90319" w:rsidP="00E90319">
      <w:pPr>
        <w:pStyle w:val="aff9"/>
        <w:ind w:left="420" w:right="420"/>
      </w:pPr>
      <w:r w:rsidRPr="00E90319">
        <w:rPr>
          <w:rFonts w:hint="eastAsia"/>
        </w:rPr>
        <w:t xml:space="preserve">    } else if (0 == strcmp(argv[1], "average")){</w:t>
      </w:r>
    </w:p>
    <w:p w:rsidR="00E90319" w:rsidRPr="00E90319" w:rsidRDefault="00E90319" w:rsidP="00E90319">
      <w:pPr>
        <w:pStyle w:val="aff9"/>
        <w:ind w:left="420" w:right="420"/>
      </w:pPr>
      <w:r w:rsidRPr="00E90319">
        <w:rPr>
          <w:rFonts w:hint="eastAsia"/>
        </w:rPr>
        <w:t xml:space="preserve">        average(argc, argv);</w:t>
      </w:r>
    </w:p>
    <w:p w:rsidR="00E90319" w:rsidRPr="00E90319" w:rsidRDefault="00E90319" w:rsidP="00E90319">
      <w:pPr>
        <w:pStyle w:val="aff9"/>
        <w:ind w:left="420" w:right="420"/>
      </w:pPr>
      <w:r w:rsidRPr="00E90319">
        <w:rPr>
          <w:rFonts w:hint="eastAsia"/>
        </w:rPr>
        <w:t xml:space="preserve">    } else if (0 == strcmp(argv[1], "visualize")){</w:t>
      </w:r>
    </w:p>
    <w:p w:rsidR="00E90319" w:rsidRPr="00E90319" w:rsidRDefault="00E90319" w:rsidP="00E90319">
      <w:pPr>
        <w:pStyle w:val="aff9"/>
        <w:ind w:left="420" w:right="420"/>
      </w:pPr>
      <w:r w:rsidRPr="00E90319">
        <w:rPr>
          <w:rFonts w:hint="eastAsia"/>
        </w:rPr>
        <w:t xml:space="preserve">        visualize(argv[2], (argc &gt; 3) ? argv[3] : 0);</w:t>
      </w:r>
    </w:p>
    <w:p w:rsidR="00E90319" w:rsidRPr="00E90319" w:rsidRDefault="00E90319" w:rsidP="00E90319">
      <w:pPr>
        <w:pStyle w:val="aff9"/>
        <w:ind w:left="420" w:right="420"/>
      </w:pPr>
      <w:r w:rsidRPr="00E90319">
        <w:rPr>
          <w:rFonts w:hint="eastAsia"/>
        </w:rPr>
        <w:t xml:space="preserve">    } else if (0 == strcmp(argv[1], "imtest")){</w:t>
      </w:r>
    </w:p>
    <w:p w:rsidR="00E90319" w:rsidRPr="00E90319" w:rsidRDefault="00E90319" w:rsidP="00E90319">
      <w:pPr>
        <w:pStyle w:val="aff9"/>
        <w:ind w:left="420" w:right="420"/>
      </w:pPr>
      <w:r w:rsidRPr="00E90319">
        <w:rPr>
          <w:rFonts w:hint="eastAsia"/>
        </w:rPr>
        <w:t xml:space="preserve">        test_resize(argv[2]);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fprintf(stderr,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return 0;</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5"/>
      </w:pPr>
    </w:p>
    <w:p w:rsidR="0070467F" w:rsidRPr="0070467F" w:rsidRDefault="0070467F" w:rsidP="0070467F">
      <w:pPr>
        <w:pStyle w:val="3"/>
      </w:pPr>
      <w:bookmarkStart w:id="33" w:name="_Toc512891086"/>
      <w:r w:rsidRPr="0070467F">
        <w:rPr>
          <w:rFonts w:hint="eastAsia"/>
        </w:rPr>
        <w:t>卷积层</w:t>
      </w:r>
      <w:bookmarkEnd w:id="33"/>
    </w:p>
    <w:p w:rsidR="0070467F" w:rsidRDefault="0070467F" w:rsidP="0070467F">
      <w:pPr>
        <w:pStyle w:val="a5"/>
        <w:rPr>
          <w:rFonts w:hint="eastAsia"/>
        </w:rPr>
      </w:pPr>
      <w:r w:rsidRPr="0070467F">
        <w:rPr>
          <w:rFonts w:hint="eastAsia"/>
        </w:rPr>
        <w:t>简单来说，卷积层是获取特征的网络层，卷积层越深，获取的特征越详细，随之而来的就是臃肿的权重文件。所以说卷积层不是越少越好、越多越好，而是要找到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p>
    <w:p w:rsidR="0070467F" w:rsidRDefault="00D65477" w:rsidP="00787127">
      <w:pPr>
        <w:pStyle w:val="affe"/>
      </w:pPr>
      <w:r>
        <w:pict>
          <v:shape id="_x0000_i1030" type="#_x0000_t75" style="width:453.05pt;height:160.3pt">
            <v:imagedata r:id="rId28" o:title="卷积原理"/>
          </v:shape>
        </w:pict>
      </w:r>
    </w:p>
    <w:p w:rsidR="00F922C2" w:rsidRDefault="0070467F" w:rsidP="00B6390A">
      <w:pPr>
        <w:pStyle w:val="affd"/>
        <w:rPr>
          <w:rFonts w:hint="eastAsia"/>
        </w:rPr>
      </w:pPr>
      <w:r w:rsidRPr="0070467F">
        <w:rPr>
          <w:rFonts w:hint="eastAsia"/>
        </w:rPr>
        <w:t>图</w:t>
      </w:r>
      <w:r w:rsidR="00455C47">
        <w:rPr>
          <w:rFonts w:hint="eastAsia"/>
        </w:rPr>
        <w:t>4</w:t>
      </w:r>
      <w:r w:rsidRPr="0070467F">
        <w:rPr>
          <w:rFonts w:hint="eastAsia"/>
        </w:rPr>
        <w:t>-2</w:t>
      </w:r>
      <w:r w:rsidR="00C45568">
        <w:rPr>
          <w:rFonts w:hint="eastAsia"/>
        </w:rPr>
        <w:t>-1</w:t>
      </w:r>
      <w:r w:rsidRPr="0070467F">
        <w:rPr>
          <w:rFonts w:hint="eastAsia"/>
        </w:rPr>
        <w:t>：</w:t>
      </w:r>
      <w:r w:rsidR="001205AC">
        <w:rPr>
          <w:rFonts w:hint="eastAsia"/>
        </w:rPr>
        <w:t>卷积层工作原理</w:t>
      </w:r>
    </w:p>
    <w:p w:rsidR="00B6390A" w:rsidRPr="00B6390A" w:rsidRDefault="00B6390A" w:rsidP="00B6390A">
      <w:pPr>
        <w:pStyle w:val="a5"/>
      </w:pPr>
    </w:p>
    <w:p w:rsidR="0070467F" w:rsidRPr="0070467F" w:rsidRDefault="001205AC" w:rsidP="00B6390A">
      <w:pPr>
        <w:pStyle w:val="a5"/>
      </w:pPr>
      <w:r>
        <w:rPr>
          <w:rFonts w:hint="eastAsia"/>
        </w:rPr>
        <w:t>其中：</w:t>
      </w:r>
      <w:r w:rsidRPr="001205AC">
        <w:rPr>
          <w:rFonts w:hint="eastAsia"/>
        </w:rPr>
        <w:t>A:网络输入，B:卷积核，C:网络输出（特征值）</w:t>
      </w:r>
      <w:r w:rsidRPr="0070467F">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r w:rsidR="00830EA5">
        <w:rPr>
          <w:rFonts w:hint="eastAsia"/>
        </w:rPr>
        <w:t>//</w:t>
      </w:r>
      <w:r w:rsidR="00052746">
        <w:rPr>
          <w:rFonts w:hint="eastAsia"/>
        </w:rPr>
        <w:t>为</w:t>
      </w:r>
      <w:r w:rsidR="00830EA5">
        <w:rPr>
          <w:rFonts w:hint="eastAsia"/>
        </w:rPr>
        <w:t>批正则化</w:t>
      </w:r>
      <w:r w:rsidR="00052746">
        <w:rPr>
          <w:rFonts w:hint="eastAsia"/>
        </w:rPr>
        <w:t>申请内存</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lastRenderedPageBreak/>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70467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*a = l.weights;</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lastRenderedPageBreak/>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m*n*l.batch, l.activation);</w:t>
      </w:r>
    </w:p>
    <w:p w:rsidR="0070467F" w:rsidRPr="0070467F" w:rsidRDefault="0070467F" w:rsidP="0070467F">
      <w:pPr>
        <w:pStyle w:val="aff9"/>
        <w:ind w:left="420" w:right="420"/>
      </w:pPr>
      <w:r w:rsidRPr="0070467F">
        <w:rPr>
          <w:rFonts w:hint="eastAsia"/>
        </w:rPr>
        <w:t xml:space="preserve">    if(l.binary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反向传播，返回loss调节卷积层权重：</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70467F" w:rsidRDefault="0070467F" w:rsidP="0070467F">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34" w:name="_Toc512891087"/>
      <w:r w:rsidRPr="0070467F">
        <w:rPr>
          <w:rFonts w:hint="eastAsia"/>
        </w:rPr>
        <w:lastRenderedPageBreak/>
        <w:t>池化层</w:t>
      </w:r>
      <w:bookmarkEnd w:id="34"/>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pooling与</w:t>
      </w:r>
      <w:r w:rsidR="00331E45">
        <w:rPr>
          <w:rFonts w:hint="eastAsia"/>
        </w:rPr>
        <w:t>M</w:t>
      </w:r>
      <w:r w:rsidRPr="0070467F">
        <w:rPr>
          <w:rFonts w:hint="eastAsia"/>
        </w:rPr>
        <w:t>ean pooling，无论</w:t>
      </w:r>
      <w:r w:rsidR="00331E45">
        <w:rPr>
          <w:rFonts w:hint="eastAsia"/>
        </w:rPr>
        <w:t>哪一个</w:t>
      </w:r>
      <w:r w:rsidRPr="0070467F">
        <w:rPr>
          <w:rFonts w:hint="eastAsia"/>
        </w:rPr>
        <w:t>，都没有需要</w:t>
      </w:r>
      <w:r w:rsidR="00FC0E67">
        <w:rPr>
          <w:rFonts w:hint="eastAsia"/>
        </w:rPr>
        <w:t>保存的卷积核，也就是权重</w:t>
      </w:r>
      <w:r w:rsidRPr="0070467F">
        <w:rPr>
          <w:rFonts w:hint="eastAsia"/>
        </w:rPr>
        <w:t>。所以，在卷积神经网络的训练中，Pooling层需要做的仅仅是将</w:t>
      </w:r>
      <w:r w:rsidR="00F050CA">
        <w:rPr>
          <w:rFonts w:hint="eastAsia"/>
        </w:rPr>
        <w:t>特征图压缩</w:t>
      </w:r>
      <w:r w:rsidRPr="0070467F">
        <w:rPr>
          <w:rFonts w:hint="eastAsia"/>
        </w:rPr>
        <w:t>传递到上一层，而没有梯度的计算。</w:t>
      </w:r>
    </w:p>
    <w:p w:rsidR="000202E1" w:rsidRDefault="00D65477" w:rsidP="00787127">
      <w:pPr>
        <w:pStyle w:val="affe"/>
      </w:pPr>
      <w:r>
        <w:pict>
          <v:shape id="_x0000_i1031" type="#_x0000_t75" style="width:453.05pt;height:227.55pt">
            <v:imagedata r:id="rId29" o:title="1062917-20161117212026498-272435652"/>
          </v:shape>
        </w:pict>
      </w:r>
    </w:p>
    <w:p w:rsidR="0070467F" w:rsidRDefault="0070467F" w:rsidP="0070467F">
      <w:pPr>
        <w:pStyle w:val="affd"/>
      </w:pPr>
      <w:r w:rsidRPr="0070467F">
        <w:rPr>
          <w:rFonts w:hint="eastAsia"/>
        </w:rPr>
        <w:t>图</w:t>
      </w:r>
      <w:r w:rsidR="00C45568">
        <w:rPr>
          <w:rFonts w:hint="eastAsia"/>
        </w:rPr>
        <w:t>4-2</w:t>
      </w:r>
      <w:r w:rsidRPr="0070467F">
        <w:rPr>
          <w:rFonts w:hint="eastAsia"/>
        </w:rPr>
        <w:t xml:space="preserve">：max pooling </w:t>
      </w:r>
    </w:p>
    <w:p w:rsidR="008B0240" w:rsidRPr="008B0240" w:rsidRDefault="008B0240" w:rsidP="008B0240">
      <w:pPr>
        <w:pStyle w:val="a5"/>
      </w:pP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rPr>
          <w:rFonts w:hint="eastAsia"/>
        </w:rPr>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rPr>
          <w:rFonts w:hint="eastAsia"/>
        </w:rPr>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 Mean pooling更有效。</w:t>
      </w:r>
    </w:p>
    <w:p w:rsidR="0070467F" w:rsidRPr="0070467F" w:rsidRDefault="0070467F" w:rsidP="00B6390A">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pooling，基本思路如图</w:t>
      </w:r>
      <w:r w:rsidR="00E66F08">
        <w:rPr>
          <w:rFonts w:hint="eastAsia"/>
        </w:rPr>
        <w:t>4</w:t>
      </w:r>
      <w:r w:rsidR="00073A77">
        <w:rPr>
          <w:rFonts w:hint="eastAsia"/>
        </w:rPr>
        <w:t>-2</w:t>
      </w:r>
      <w:r w:rsidRPr="0070467F">
        <w:rPr>
          <w:rFonts w:hint="eastAsia"/>
        </w:rPr>
        <w:t xml:space="preserve">所示。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lastRenderedPageBreak/>
        <w:t xml:space="preserve">    l.stride = stride;</w:t>
      </w:r>
    </w:p>
    <w:p w:rsidR="0070467F" w:rsidRPr="0070467F" w:rsidRDefault="0070467F" w:rsidP="0070467F">
      <w:pPr>
        <w:pStyle w:val="aff9"/>
        <w:ind w:left="420" w:right="420"/>
      </w:pPr>
      <w:r w:rsidRPr="0070467F">
        <w:rPr>
          <w:rFonts w:hint="eastAsia"/>
        </w:rPr>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70467F">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5" w:name="_Toc20527"/>
      <w:bookmarkStart w:id="36" w:name="_Toc21461"/>
      <w:bookmarkStart w:id="37" w:name="_Toc24891"/>
      <w:bookmarkStart w:id="38" w:name="_Toc1362"/>
      <w:bookmarkStart w:id="39" w:name="_Toc13990"/>
      <w:bookmarkStart w:id="40" w:name="_Toc4076"/>
      <w:bookmarkEnd w:id="35"/>
      <w:bookmarkEnd w:id="36"/>
      <w:bookmarkEnd w:id="37"/>
      <w:bookmarkEnd w:id="38"/>
      <w:bookmarkEnd w:id="39"/>
      <w:r w:rsidRPr="0070467F">
        <w:rPr>
          <w:rFonts w:hint="eastAsia"/>
        </w:rPr>
        <w:t>l.output[out_index] = max;</w:t>
      </w:r>
      <w:bookmarkEnd w:id="40"/>
    </w:p>
    <w:p w:rsidR="0070467F" w:rsidRPr="0070467F" w:rsidRDefault="0070467F" w:rsidP="0070467F">
      <w:pPr>
        <w:pStyle w:val="aff9"/>
        <w:ind w:left="420" w:right="420"/>
      </w:pPr>
      <w:r w:rsidRPr="0070467F">
        <w:rPr>
          <w:rFonts w:hint="eastAsia"/>
        </w:rPr>
        <w:t xml:space="preserve">                    </w:t>
      </w:r>
      <w:bookmarkStart w:id="41" w:name="_Toc15396"/>
      <w:bookmarkStart w:id="42" w:name="_Toc18249"/>
      <w:bookmarkStart w:id="43" w:name="_Toc26534"/>
      <w:bookmarkStart w:id="44" w:name="_Toc15484"/>
      <w:bookmarkStart w:id="45" w:name="_Toc13715"/>
      <w:bookmarkStart w:id="46" w:name="_Toc10444"/>
      <w:bookmarkEnd w:id="41"/>
      <w:bookmarkEnd w:id="42"/>
      <w:bookmarkEnd w:id="43"/>
      <w:bookmarkEnd w:id="44"/>
      <w:bookmarkEnd w:id="45"/>
      <w:r w:rsidRPr="0070467F">
        <w:rPr>
          <w:rFonts w:hint="eastAsia"/>
        </w:rPr>
        <w:t>l.indexes[out_index] = max_i;</w:t>
      </w:r>
      <w:bookmarkEnd w:id="46"/>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lastRenderedPageBreak/>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7" w:name="_Toc23959"/>
      <w:bookmarkStart w:id="48" w:name="_Toc13919"/>
      <w:bookmarkStart w:id="49" w:name="_Toc22184"/>
      <w:bookmarkStart w:id="50" w:name="_Toc8673"/>
      <w:bookmarkStart w:id="51" w:name="_Toc20425"/>
      <w:bookmarkStart w:id="52" w:name="_Toc28011"/>
      <w:bookmarkStart w:id="53" w:name="_Toc5791"/>
      <w:bookmarkStart w:id="54" w:name="_Toc29100"/>
      <w:bookmarkStart w:id="55" w:name="_Toc512259045"/>
      <w:bookmarkStart w:id="56" w:name="_Toc512675302"/>
      <w:bookmarkStart w:id="57" w:name="_Toc512891088"/>
      <w:bookmarkEnd w:id="47"/>
      <w:bookmarkEnd w:id="48"/>
      <w:bookmarkEnd w:id="49"/>
      <w:bookmarkEnd w:id="50"/>
      <w:bookmarkEnd w:id="51"/>
      <w:bookmarkEnd w:id="52"/>
      <w:bookmarkEnd w:id="53"/>
      <w:bookmarkEnd w:id="54"/>
      <w:bookmarkEnd w:id="55"/>
      <w:r w:rsidRPr="0070467F">
        <w:rPr>
          <w:rFonts w:hint="eastAsia"/>
        </w:rPr>
        <w:t>全链接层</w:t>
      </w:r>
      <w:bookmarkEnd w:id="56"/>
      <w:bookmarkEnd w:id="57"/>
    </w:p>
    <w:p w:rsidR="0070467F" w:rsidRPr="0070467F"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，这个联系紧凑的特征向量可以解析成展现在图片中的边界框以及对应的概率</w:t>
      </w:r>
      <w:r w:rsidRPr="0070467F">
        <w:rPr>
          <w:rFonts w:hint="eastAsia"/>
        </w:rPr>
        <w:t>：</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lastRenderedPageBreak/>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8" w:name="_Toc27852"/>
      <w:bookmarkStart w:id="59" w:name="_Toc14090"/>
      <w:bookmarkStart w:id="60" w:name="_Toc10318"/>
      <w:bookmarkStart w:id="61" w:name="_Toc26212"/>
      <w:bookmarkStart w:id="62" w:name="_Toc9343"/>
      <w:bookmarkStart w:id="63" w:name="_Toc25809"/>
      <w:bookmarkEnd w:id="58"/>
      <w:bookmarkEnd w:id="59"/>
      <w:bookmarkEnd w:id="60"/>
      <w:bookmarkEnd w:id="61"/>
      <w:bookmarkEnd w:id="62"/>
      <w:r w:rsidRPr="0070467F">
        <w:rPr>
          <w:rFonts w:hint="eastAsia"/>
        </w:rPr>
        <w:t>m = l.batch;</w:t>
      </w:r>
      <w:bookmarkEnd w:id="63"/>
    </w:p>
    <w:p w:rsidR="0070467F" w:rsidRPr="0070467F" w:rsidRDefault="0070467F" w:rsidP="0070467F">
      <w:pPr>
        <w:pStyle w:val="aff9"/>
        <w:ind w:left="420" w:right="420"/>
      </w:pPr>
      <w:r w:rsidRPr="0070467F">
        <w:rPr>
          <w:rFonts w:hint="eastAsia"/>
        </w:rPr>
        <w:t xml:space="preserve">    </w:t>
      </w:r>
      <w:bookmarkStart w:id="64" w:name="_Toc30255"/>
      <w:bookmarkStart w:id="65" w:name="_Toc5252"/>
      <w:bookmarkStart w:id="66" w:name="_Toc10569"/>
      <w:bookmarkStart w:id="67" w:name="_Toc22774"/>
      <w:bookmarkStart w:id="68" w:name="_Toc4161"/>
      <w:bookmarkStart w:id="69" w:name="_Toc7284"/>
      <w:bookmarkEnd w:id="64"/>
      <w:bookmarkEnd w:id="65"/>
      <w:bookmarkEnd w:id="66"/>
      <w:bookmarkEnd w:id="67"/>
      <w:bookmarkEnd w:id="68"/>
      <w:r w:rsidRPr="0070467F">
        <w:rPr>
          <w:rFonts w:hint="eastAsia"/>
        </w:rPr>
        <w:t>k = l.outputs;</w:t>
      </w:r>
      <w:bookmarkEnd w:id="69"/>
    </w:p>
    <w:p w:rsidR="0070467F" w:rsidRPr="0070467F" w:rsidRDefault="0070467F" w:rsidP="0070467F">
      <w:pPr>
        <w:pStyle w:val="aff9"/>
        <w:ind w:left="420" w:right="420"/>
      </w:pPr>
      <w:r w:rsidRPr="0070467F">
        <w:rPr>
          <w:rFonts w:hint="eastAsia"/>
        </w:rPr>
        <w:t xml:space="preserve">    </w:t>
      </w:r>
      <w:bookmarkStart w:id="70" w:name="_Toc13439"/>
      <w:bookmarkStart w:id="71" w:name="_Toc12661"/>
      <w:bookmarkStart w:id="72" w:name="_Toc3779"/>
      <w:bookmarkStart w:id="73" w:name="_Toc9823"/>
      <w:bookmarkStart w:id="74" w:name="_Toc29895"/>
      <w:bookmarkStart w:id="75" w:name="_Toc3538"/>
      <w:bookmarkEnd w:id="70"/>
      <w:bookmarkEnd w:id="71"/>
      <w:bookmarkEnd w:id="72"/>
      <w:bookmarkEnd w:id="73"/>
      <w:bookmarkEnd w:id="74"/>
      <w:r w:rsidRPr="0070467F">
        <w:rPr>
          <w:rFonts w:hint="eastAsia"/>
        </w:rPr>
        <w:t>n = l.inputs;</w:t>
      </w:r>
      <w:bookmarkEnd w:id="7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6" w:name="_Toc12324"/>
      <w:bookmarkStart w:id="77" w:name="_Toc2246"/>
      <w:bookmarkStart w:id="78" w:name="_Toc1671"/>
      <w:bookmarkStart w:id="79" w:name="_Toc24181"/>
      <w:bookmarkStart w:id="80" w:name="_Toc9686"/>
      <w:bookmarkStart w:id="81" w:name="_Toc6360"/>
      <w:bookmarkEnd w:id="76"/>
      <w:bookmarkEnd w:id="77"/>
      <w:bookmarkEnd w:id="78"/>
      <w:bookmarkEnd w:id="79"/>
      <w:bookmarkEnd w:id="80"/>
      <w:r w:rsidRPr="0070467F">
        <w:rPr>
          <w:rFonts w:hint="eastAsia"/>
        </w:rPr>
        <w:t>a = l.delta;</w:t>
      </w:r>
      <w:bookmarkEnd w:id="81"/>
    </w:p>
    <w:p w:rsidR="0070467F" w:rsidRPr="0070467F" w:rsidRDefault="0070467F" w:rsidP="0070467F">
      <w:pPr>
        <w:pStyle w:val="aff9"/>
        <w:ind w:left="420" w:right="420"/>
      </w:pPr>
      <w:r w:rsidRPr="0070467F">
        <w:rPr>
          <w:rFonts w:hint="eastAsia"/>
        </w:rPr>
        <w:t xml:space="preserve">    </w:t>
      </w:r>
      <w:bookmarkStart w:id="82" w:name="_Toc28806"/>
      <w:bookmarkStart w:id="83" w:name="_Toc9400"/>
      <w:bookmarkStart w:id="84" w:name="_Toc16285"/>
      <w:bookmarkStart w:id="85" w:name="_Toc5884"/>
      <w:bookmarkStart w:id="86" w:name="_Toc16976"/>
      <w:bookmarkStart w:id="87" w:name="_Toc26164"/>
      <w:bookmarkEnd w:id="82"/>
      <w:bookmarkEnd w:id="83"/>
      <w:bookmarkEnd w:id="84"/>
      <w:bookmarkEnd w:id="85"/>
      <w:bookmarkEnd w:id="86"/>
      <w:r w:rsidRPr="0070467F">
        <w:rPr>
          <w:rFonts w:hint="eastAsia"/>
        </w:rPr>
        <w:t>b = l.weights;</w:t>
      </w:r>
      <w:bookmarkEnd w:id="87"/>
    </w:p>
    <w:p w:rsidR="0070467F" w:rsidRPr="0070467F" w:rsidRDefault="0070467F" w:rsidP="0070467F">
      <w:pPr>
        <w:pStyle w:val="aff9"/>
        <w:ind w:left="420" w:right="420"/>
      </w:pPr>
      <w:r w:rsidRPr="0070467F">
        <w:rPr>
          <w:rFonts w:hint="eastAsia"/>
        </w:rPr>
        <w:t xml:space="preserve">    </w:t>
      </w:r>
      <w:bookmarkStart w:id="88" w:name="_Toc11259"/>
      <w:bookmarkStart w:id="89" w:name="_Toc24788"/>
      <w:bookmarkStart w:id="90" w:name="_Toc24868"/>
      <w:bookmarkStart w:id="91" w:name="_Toc15527"/>
      <w:bookmarkStart w:id="92" w:name="_Toc4770"/>
      <w:bookmarkStart w:id="93" w:name="_Toc19490"/>
      <w:bookmarkEnd w:id="88"/>
      <w:bookmarkEnd w:id="89"/>
      <w:bookmarkEnd w:id="90"/>
      <w:bookmarkEnd w:id="91"/>
      <w:bookmarkEnd w:id="92"/>
      <w:r w:rsidRPr="0070467F">
        <w:rPr>
          <w:rFonts w:hint="eastAsia"/>
        </w:rPr>
        <w:t>c = state.delta;</w:t>
      </w:r>
      <w:bookmarkEnd w:id="93"/>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t>由于全链接层权重冗余严重，仅全链接层权重就可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Pr="0070467F">
        <w:rPr>
          <w:rFonts w:hint="eastAsia"/>
        </w:rPr>
        <w:t>，最近一些性能优越的网络模型如GoogLeNet与ResNet等都</w:t>
      </w:r>
      <w:r w:rsidR="001B3F40">
        <w:rPr>
          <w:rFonts w:hint="eastAsia"/>
        </w:rPr>
        <w:t>采用</w:t>
      </w:r>
      <w:r w:rsidRPr="0070467F">
        <w:rPr>
          <w:rFonts w:hint="eastAsia"/>
        </w:rPr>
        <w:t>全局平均池化（</w:t>
      </w:r>
      <w:r w:rsidR="001B3F40">
        <w:rPr>
          <w:rFonts w:hint="eastAsia"/>
        </w:rPr>
        <w:t>Global Average P</w:t>
      </w:r>
      <w:r w:rsidRPr="0070467F">
        <w:rPr>
          <w:rFonts w:hint="eastAsia"/>
        </w:rPr>
        <w:t>ooling，GAP）取代全链接层来</w:t>
      </w:r>
      <w:r w:rsidR="006049CE">
        <w:rPr>
          <w:rFonts w:hint="eastAsia"/>
        </w:rPr>
        <w:t>结合</w:t>
      </w:r>
      <w:r w:rsidRPr="0070467F">
        <w:rPr>
          <w:rFonts w:hint="eastAsia"/>
        </w:rPr>
        <w:t>卷积网络学到的深度特征，最后仍然使用softmax等损失函数作为网络</w:t>
      </w:r>
      <w:r w:rsidR="009B51D8">
        <w:rPr>
          <w:rFonts w:hint="eastAsia"/>
        </w:rPr>
        <w:t>惩罚</w:t>
      </w:r>
      <w:r w:rsidRPr="0070467F">
        <w:rPr>
          <w:rFonts w:hint="eastAsia"/>
        </w:rPr>
        <w:t>函数。以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的向量输出，如果全链接层含4096个参数，则可用卷积核为7*7*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4" w:name="_Toc10404"/>
      <w:bookmarkStart w:id="95" w:name="_Toc23612"/>
      <w:bookmarkStart w:id="96" w:name="_Toc13695"/>
      <w:bookmarkStart w:id="97" w:name="_Toc8833"/>
      <w:bookmarkStart w:id="98" w:name="_Toc4056"/>
      <w:bookmarkStart w:id="99" w:name="_Toc15175"/>
      <w:bookmarkStart w:id="100" w:name="_Toc2392"/>
      <w:bookmarkStart w:id="101" w:name="_Toc16929"/>
      <w:bookmarkStart w:id="102" w:name="_Toc512675303"/>
      <w:bookmarkStart w:id="103" w:name="_Toc512891089"/>
      <w:bookmarkEnd w:id="94"/>
      <w:bookmarkEnd w:id="95"/>
      <w:bookmarkEnd w:id="96"/>
      <w:bookmarkEnd w:id="97"/>
      <w:bookmarkEnd w:id="98"/>
      <w:bookmarkEnd w:id="99"/>
      <w:bookmarkEnd w:id="100"/>
      <w:bookmarkEnd w:id="101"/>
      <w:bookmarkEnd w:id="102"/>
      <w:r w:rsidRPr="0070467F">
        <w:rPr>
          <w:rFonts w:hint="eastAsia"/>
        </w:rPr>
        <w:t>优化</w:t>
      </w:r>
      <w:bookmarkEnd w:id="103"/>
    </w:p>
    <w:p w:rsidR="0070467F" w:rsidRPr="0070467F" w:rsidRDefault="0070467F" w:rsidP="0070467F">
      <w:pPr>
        <w:pStyle w:val="2"/>
      </w:pPr>
      <w:bookmarkStart w:id="104" w:name="_Toc17506"/>
      <w:bookmarkStart w:id="105" w:name="_Toc13506"/>
      <w:bookmarkStart w:id="106" w:name="_Toc8743"/>
      <w:bookmarkStart w:id="107" w:name="_Toc446"/>
      <w:bookmarkStart w:id="108" w:name="_Toc19355"/>
      <w:bookmarkStart w:id="109" w:name="_Toc14682"/>
      <w:bookmarkStart w:id="110" w:name="_Toc25931"/>
      <w:bookmarkStart w:id="111" w:name="_Toc22781"/>
      <w:bookmarkStart w:id="112" w:name="_Toc512259047"/>
      <w:bookmarkStart w:id="113" w:name="_Toc512675304"/>
      <w:bookmarkStart w:id="114" w:name="_Toc512891090"/>
      <w:bookmarkEnd w:id="104"/>
      <w:bookmarkEnd w:id="105"/>
      <w:bookmarkEnd w:id="106"/>
      <w:bookmarkEnd w:id="107"/>
      <w:bookmarkEnd w:id="108"/>
      <w:bookmarkEnd w:id="109"/>
      <w:bookmarkEnd w:id="110"/>
      <w:bookmarkEnd w:id="111"/>
      <w:bookmarkEnd w:id="112"/>
      <w:r w:rsidRPr="0070467F">
        <w:rPr>
          <w:rFonts w:hint="eastAsia"/>
        </w:rPr>
        <w:t>批正则化</w:t>
      </w:r>
      <w:bookmarkEnd w:id="113"/>
      <w:bookmarkEnd w:id="114"/>
    </w:p>
    <w:p w:rsidR="0070467F" w:rsidRPr="0070467F" w:rsidRDefault="0070467F" w:rsidP="0070467F">
      <w:pPr>
        <w:pStyle w:val="a5"/>
      </w:pPr>
      <w:r w:rsidRPr="0070467F">
        <w:rPr>
          <w:rFonts w:hint="eastAsia"/>
        </w:rPr>
        <w:t>批正则化（Batch Normalization，BN）可以加快模型收敛的速度，减少过拟合发生。 在所有卷积层前应用了Batch Normalization，使结果提升了2%。同时，应用了Batch Normalization，即使去除了dropout，也不会过拟合。</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5" w:name="_Toc27315"/>
      <w:bookmarkStart w:id="116" w:name="_Toc7323"/>
      <w:bookmarkStart w:id="117" w:name="_Toc30938"/>
      <w:bookmarkStart w:id="118" w:name="_Toc20117"/>
      <w:bookmarkStart w:id="119" w:name="_Toc5999"/>
      <w:bookmarkStart w:id="120" w:name="_Toc24142"/>
      <w:bookmarkStart w:id="121" w:name="_Toc7301"/>
      <w:bookmarkStart w:id="122" w:name="_Toc4120"/>
      <w:bookmarkStart w:id="123" w:name="_Toc512259048"/>
      <w:bookmarkStart w:id="124" w:name="_Toc512675305"/>
      <w:bookmarkStart w:id="125" w:name="_Toc512891091"/>
      <w:bookmarkEnd w:id="115"/>
      <w:bookmarkEnd w:id="116"/>
      <w:bookmarkEnd w:id="117"/>
      <w:bookmarkEnd w:id="118"/>
      <w:bookmarkEnd w:id="119"/>
      <w:bookmarkEnd w:id="120"/>
      <w:bookmarkEnd w:id="121"/>
      <w:bookmarkEnd w:id="122"/>
      <w:bookmarkEnd w:id="123"/>
      <w:r w:rsidRPr="0070467F">
        <w:rPr>
          <w:rFonts w:hint="eastAsia"/>
        </w:rPr>
        <w:lastRenderedPageBreak/>
        <w:t>高分辨率分类器</w:t>
      </w:r>
      <w:bookmarkEnd w:id="124"/>
      <w:bookmarkEnd w:id="125"/>
    </w:p>
    <w:p w:rsidR="0070467F" w:rsidRPr="0070467F" w:rsidRDefault="0070467F" w:rsidP="0070467F">
      <w:pPr>
        <w:pStyle w:val="a5"/>
      </w:pPr>
      <w:r w:rsidRPr="0070467F">
        <w:rPr>
          <w:rFonts w:hint="eastAsia"/>
        </w:rPr>
        <w:t>高分辨率分类器（High Resolution Classifier），目前表现很好的图片分类器均采用基于ImageNet数据集的预训练模型。大部分类器的输入图片尺寸都小于256px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6" w:name="_Toc32104"/>
      <w:bookmarkStart w:id="127" w:name="_Toc24307"/>
      <w:bookmarkStart w:id="128" w:name="_Toc20381"/>
      <w:bookmarkStart w:id="129" w:name="_Toc13193"/>
      <w:bookmarkStart w:id="130" w:name="_Toc7628"/>
      <w:bookmarkStart w:id="131" w:name="_Toc20358"/>
      <w:bookmarkStart w:id="132" w:name="_Toc19381"/>
      <w:bookmarkStart w:id="133" w:name="_Toc2853"/>
      <w:bookmarkStart w:id="134" w:name="_Toc512259049"/>
      <w:bookmarkEnd w:id="126"/>
      <w:bookmarkEnd w:id="127"/>
      <w:bookmarkEnd w:id="128"/>
      <w:bookmarkEnd w:id="129"/>
      <w:bookmarkEnd w:id="130"/>
      <w:bookmarkEnd w:id="131"/>
      <w:bookmarkEnd w:id="132"/>
      <w:bookmarkEnd w:id="133"/>
      <w:r w:rsidRPr="0070467F">
        <w:rPr>
          <w:rFonts w:hint="eastAsia"/>
        </w:rPr>
        <w:t>缩放卷积层大小，有了这个接口，网络就可以随意缩放卷积层的输入输出大小。</w:t>
      </w:r>
      <w:bookmarkEnd w:id="134"/>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5" w:name="_Toc512675306"/>
      <w:bookmarkStart w:id="136" w:name="_Toc512891092"/>
      <w:bookmarkEnd w:id="135"/>
      <w:r w:rsidRPr="0070467F">
        <w:rPr>
          <w:rFonts w:hint="eastAsia"/>
        </w:rPr>
        <w:t>加锚点框的卷积层</w:t>
      </w:r>
      <w:bookmarkEnd w:id="136"/>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p>
    <w:p w:rsidR="0070467F" w:rsidRPr="0070467F" w:rsidRDefault="0070467F" w:rsidP="0070467F">
      <w:pPr>
        <w:pStyle w:val="a5"/>
      </w:pPr>
      <w:r w:rsidRPr="0070467F">
        <w:rPr>
          <w:rFonts w:hint="eastAsia"/>
        </w:rPr>
        <w:lastRenderedPageBreak/>
        <w:t>YOLOv2去除了全链接层，采用锚点框来预测边界框。首先，去除了一个池化层来提高卷积层输出分辨率。然后，修改网络输入尺寸：由448px * 448px 改为416px * 416 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采用锚点框，提升了精确度。YOLO每张图片预测九十八个预测框，但是采用锚点框，每张图片可以预测超过一千个预测框。采用锚点框方法后，Mean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7" w:name="_Toc1160"/>
      <w:bookmarkStart w:id="138" w:name="_Toc11570"/>
      <w:bookmarkStart w:id="139" w:name="_Toc19764"/>
      <w:bookmarkStart w:id="140" w:name="_Toc23990"/>
      <w:bookmarkStart w:id="141" w:name="_Toc10263"/>
      <w:bookmarkStart w:id="142" w:name="_Toc7127"/>
      <w:bookmarkStart w:id="143" w:name="_Toc4028"/>
      <w:bookmarkStart w:id="144" w:name="_Toc27703"/>
      <w:bookmarkStart w:id="145" w:name="_Toc512259050"/>
      <w:bookmarkStart w:id="146" w:name="_Toc512675307"/>
      <w:bookmarkStart w:id="147" w:name="_Toc512891093"/>
      <w:bookmarkEnd w:id="137"/>
      <w:bookmarkEnd w:id="138"/>
      <w:bookmarkEnd w:id="139"/>
      <w:bookmarkEnd w:id="140"/>
      <w:bookmarkEnd w:id="141"/>
      <w:bookmarkEnd w:id="142"/>
      <w:bookmarkEnd w:id="143"/>
      <w:bookmarkEnd w:id="144"/>
      <w:bookmarkEnd w:id="145"/>
      <w:r w:rsidRPr="0070467F">
        <w:rPr>
          <w:rFonts w:hint="eastAsia"/>
        </w:rPr>
        <w:t>维度聚类</w:t>
      </w:r>
      <w:bookmarkEnd w:id="146"/>
      <w:bookmarkEnd w:id="147"/>
    </w:p>
    <w:p w:rsidR="0070467F" w:rsidRPr="0070467F" w:rsidRDefault="0070467F" w:rsidP="00C97CAD">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采用K-means聚类方法来自动选择最佳的先验框，这个过程可以通过一个python脚本，对训练集数据进行分析，最后得出5个锚点框作为先验框，手动选择的先验框可以有效的提高IOU分数。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这个操作是对数据集的训练前的一个评估预测，没有在网络框架中体现，它只需要生成5个可数据集内标框相近的anchor就行，保存在一个txt文件就完成任务了，网络框架可以直接读取这个文件，所有</w:t>
      </w:r>
      <w:r w:rsidR="00CC5449">
        <w:rPr>
          <w:rFonts w:hint="eastAsia"/>
        </w:rPr>
        <w:t xml:space="preserve"> </w:t>
      </w:r>
      <w:r w:rsidRPr="0070467F">
        <w:rPr>
          <w:rFonts w:hint="eastAsia"/>
        </w:rPr>
        <w:t>另写了一个python脚本来实现这个功能。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lastRenderedPageBreak/>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48" w:name="_Toc5069"/>
      <w:bookmarkStart w:id="149" w:name="_Toc32598"/>
      <w:bookmarkStart w:id="150" w:name="_Toc22377"/>
      <w:bookmarkStart w:id="151" w:name="_Toc25031"/>
      <w:bookmarkStart w:id="152" w:name="_Toc24640"/>
      <w:bookmarkStart w:id="153" w:name="_Toc22121"/>
      <w:bookmarkStart w:id="154" w:name="_Toc7741"/>
      <w:bookmarkStart w:id="155" w:name="_Toc8120"/>
      <w:bookmarkStart w:id="156" w:name="_Toc512259051"/>
      <w:bookmarkStart w:id="157" w:name="_Toc512675308"/>
      <w:bookmarkStart w:id="158" w:name="_Toc512891094"/>
      <w:bookmarkEnd w:id="148"/>
      <w:bookmarkEnd w:id="149"/>
      <w:bookmarkEnd w:id="150"/>
      <w:bookmarkEnd w:id="151"/>
      <w:bookmarkEnd w:id="152"/>
      <w:bookmarkEnd w:id="153"/>
      <w:bookmarkEnd w:id="154"/>
      <w:bookmarkEnd w:id="155"/>
      <w:bookmarkEnd w:id="156"/>
      <w:r w:rsidRPr="0070467F">
        <w:rPr>
          <w:rFonts w:hint="eastAsia"/>
        </w:rPr>
        <w:t>直接定位预测</w:t>
      </w:r>
      <w:bookmarkEnd w:id="157"/>
      <w:bookmarkEnd w:id="158"/>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大部分不稳定因素出自于预测框中心位置（x，y）偏差严重，移量范围限制在YOLO的格子的宽和高的范围，将预测值限定在格子框宽高的[0，1]比率范围内，增强稳定性。网络对特征矩阵中的每个格子预测五个边界框。对每一个边界框，模型预测5个匹配性值中心横纵坐标、框的宽高、置信度。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t xml:space="preserve">            dist = w*h/(c_w*c_h)</w:t>
      </w:r>
    </w:p>
    <w:p w:rsidR="0070467F" w:rsidRPr="0070467F" w:rsidRDefault="0070467F" w:rsidP="0070467F">
      <w:pPr>
        <w:pStyle w:val="aff9"/>
        <w:ind w:left="420" w:right="420"/>
      </w:pPr>
      <w:r w:rsidRPr="0070467F">
        <w:rPr>
          <w:rFonts w:hint="eastAsia"/>
        </w:rPr>
        <w:lastRenderedPageBreak/>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f.write('%f\n'%(avg_IOU(X,centroids)))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9" w:name="_Toc9463"/>
      <w:bookmarkStart w:id="160" w:name="_Toc26122"/>
      <w:bookmarkStart w:id="161" w:name="_Toc18070"/>
      <w:bookmarkStart w:id="162" w:name="_Toc30156"/>
      <w:bookmarkStart w:id="163" w:name="_Toc18827"/>
      <w:bookmarkStart w:id="164" w:name="_Toc25786"/>
      <w:bookmarkStart w:id="165" w:name="_Toc25881"/>
      <w:bookmarkStart w:id="166" w:name="_Toc2517"/>
      <w:bookmarkStart w:id="167" w:name="_Toc512259052"/>
      <w:bookmarkStart w:id="168" w:name="_Toc512675309"/>
      <w:bookmarkStart w:id="169" w:name="_Toc512891095"/>
      <w:bookmarkEnd w:id="159"/>
      <w:bookmarkEnd w:id="160"/>
      <w:bookmarkEnd w:id="161"/>
      <w:bookmarkEnd w:id="162"/>
      <w:bookmarkEnd w:id="163"/>
      <w:bookmarkEnd w:id="164"/>
      <w:bookmarkEnd w:id="165"/>
      <w:bookmarkEnd w:id="166"/>
      <w:bookmarkEnd w:id="167"/>
      <w:r w:rsidRPr="0070467F">
        <w:rPr>
          <w:rFonts w:hint="eastAsia"/>
        </w:rPr>
        <w:t>细粒度特征</w:t>
      </w:r>
      <w:bookmarkEnd w:id="168"/>
      <w:bookmarkEnd w:id="169"/>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70" w:name="_Toc9444"/>
      <w:bookmarkStart w:id="171" w:name="_Toc3766"/>
      <w:bookmarkStart w:id="172" w:name="_Toc10894"/>
      <w:bookmarkStart w:id="173" w:name="_Toc6590"/>
      <w:bookmarkStart w:id="174" w:name="_Toc13270"/>
      <w:bookmarkStart w:id="175" w:name="_Toc10657"/>
      <w:bookmarkStart w:id="176" w:name="_Toc30534"/>
      <w:bookmarkStart w:id="177" w:name="_Toc16667"/>
      <w:bookmarkStart w:id="178" w:name="_Toc512259053"/>
      <w:bookmarkStart w:id="179" w:name="_Toc512675310"/>
      <w:bookmarkStart w:id="180" w:name="_Toc512891096"/>
      <w:bookmarkEnd w:id="170"/>
      <w:bookmarkEnd w:id="171"/>
      <w:bookmarkEnd w:id="172"/>
      <w:bookmarkEnd w:id="173"/>
      <w:bookmarkEnd w:id="174"/>
      <w:bookmarkEnd w:id="175"/>
      <w:bookmarkEnd w:id="176"/>
      <w:bookmarkEnd w:id="177"/>
      <w:bookmarkEnd w:id="178"/>
      <w:r w:rsidRPr="0070467F">
        <w:rPr>
          <w:rFonts w:hint="eastAsia"/>
        </w:rPr>
        <w:lastRenderedPageBreak/>
        <w:t>多尺度训练</w:t>
      </w:r>
      <w:bookmarkEnd w:id="179"/>
      <w:bookmarkEnd w:id="180"/>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091E57" w:rsidRPr="00091E57" w:rsidRDefault="0070467F" w:rsidP="00B63294">
      <w:pPr>
        <w:pStyle w:val="2"/>
      </w:pPr>
      <w:bookmarkStart w:id="181" w:name="_Toc24282"/>
      <w:bookmarkStart w:id="182" w:name="_Toc9240"/>
      <w:bookmarkStart w:id="183" w:name="_Toc6675"/>
      <w:bookmarkStart w:id="184" w:name="_Toc16410"/>
      <w:bookmarkStart w:id="185" w:name="_Toc9347"/>
      <w:bookmarkStart w:id="186" w:name="_Toc30170"/>
      <w:bookmarkStart w:id="187" w:name="_Toc17345"/>
      <w:bookmarkStart w:id="188" w:name="_Toc18045"/>
      <w:bookmarkStart w:id="189" w:name="_Toc512259054"/>
      <w:bookmarkStart w:id="190" w:name="_Toc512675311"/>
      <w:bookmarkStart w:id="191" w:name="_Toc512891097"/>
      <w:bookmarkEnd w:id="181"/>
      <w:bookmarkEnd w:id="182"/>
      <w:bookmarkEnd w:id="183"/>
      <w:bookmarkEnd w:id="184"/>
      <w:bookmarkEnd w:id="185"/>
      <w:bookmarkEnd w:id="186"/>
      <w:bookmarkEnd w:id="187"/>
      <w:bookmarkEnd w:id="188"/>
      <w:bookmarkEnd w:id="189"/>
      <w:r w:rsidRPr="0070467F">
        <w:rPr>
          <w:rFonts w:hint="eastAsia"/>
        </w:rPr>
        <w:lastRenderedPageBreak/>
        <w:t>交叉熵</w:t>
      </w:r>
      <w:bookmarkEnd w:id="190"/>
      <w:bookmarkEnd w:id="191"/>
    </w:p>
    <w:p w:rsidR="00091E57" w:rsidRDefault="00091E57" w:rsidP="00B63294">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w:t>
      </w:r>
      <w:r w:rsidR="00AD6276">
        <w:rPr>
          <w:rFonts w:hint="eastAsia"/>
        </w:rPr>
        <w:t>的</w:t>
      </w:r>
      <w:r w:rsidRPr="00091E57">
        <w:rPr>
          <w:rFonts w:hint="eastAsia"/>
        </w:rPr>
        <w:t>梯度消失。</w:t>
      </w:r>
    </w:p>
    <w:p w:rsidR="0070467F" w:rsidRPr="0070467F" w:rsidRDefault="0070467F" w:rsidP="0070467F">
      <w:pPr>
        <w:pStyle w:val="a5"/>
      </w:pPr>
      <w:r w:rsidRPr="0070467F">
        <w:rPr>
          <w:rFonts w:hint="eastAsia"/>
        </w:rPr>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702BE8">
        <w:fldChar w:fldCharType="begin"/>
      </w:r>
      <w:r w:rsidR="00702BE8">
        <w:instrText xml:space="preserve"> INCLUDEPICTURE  "C:\\Users\\byhang\\AppData\\Local\\Temp\\ksohtml\\wps1437.tmp.png" \* MERGEFORMATINET </w:instrText>
      </w:r>
      <w:r w:rsidR="00702BE8">
        <w:fldChar w:fldCharType="separate"/>
      </w:r>
      <w:r w:rsidR="000D176A">
        <w:fldChar w:fldCharType="begin"/>
      </w:r>
      <w:r w:rsidR="000D176A">
        <w:instrText xml:space="preserve"> </w:instrText>
      </w:r>
      <w:r w:rsidR="000D176A">
        <w:instrText>INCLUDEPICTURE  "C:\\Users\\byhang\\AppData\\Local\\Temp\\ksohtml\\wps1437.tm</w:instrText>
      </w:r>
      <w:r w:rsidR="000D176A">
        <w:instrText>p.png" \* MERGEFORMATINET</w:instrText>
      </w:r>
      <w:r w:rsidR="000D176A">
        <w:instrText xml:space="preserve"> </w:instrText>
      </w:r>
      <w:r w:rsidR="000D176A">
        <w:fldChar w:fldCharType="separate"/>
      </w:r>
      <w:r w:rsidR="00D65477">
        <w:pict>
          <v:shape id="_x0000_i1032" type="#_x0000_t75" alt="" style="width:137.9pt;height:36.7pt">
            <v:imagedata r:id="rId30" r:href="rId31"/>
          </v:shape>
        </w:pict>
      </w:r>
      <w:r w:rsidR="000D176A">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702BE8">
        <w:fldChar w:fldCharType="begin"/>
      </w:r>
      <w:r w:rsidR="00702BE8">
        <w:instrText xml:space="preserve"> INCLUDEPICTURE  "C:\\Users\\byhang\\AppData\\Local\\Temp\\ksohtml\\wps1448.tmp.png" \* MERGEFORMATINET </w:instrText>
      </w:r>
      <w:r w:rsidR="00702BE8">
        <w:fldChar w:fldCharType="separate"/>
      </w:r>
      <w:r w:rsidR="000D176A">
        <w:fldChar w:fldCharType="begin"/>
      </w:r>
      <w:r w:rsidR="000D176A">
        <w:instrText xml:space="preserve"> </w:instrText>
      </w:r>
      <w:r w:rsidR="000D176A">
        <w:instrText>INCLUDEPICTURE  "C:\\Users\\byhang\\AppData\\Local\\Temp\\ksohtml\\wps1448.tmp.png" \* MERGEFORMATINET</w:instrText>
      </w:r>
      <w:r w:rsidR="000D176A">
        <w:instrText xml:space="preserve"> </w:instrText>
      </w:r>
      <w:r w:rsidR="000D176A">
        <w:fldChar w:fldCharType="separate"/>
      </w:r>
      <w:r w:rsidR="00D65477">
        <w:pict>
          <v:shape id="_x0000_i1033" type="#_x0000_t75" alt="" style="width:182.7pt;height:27.15pt">
            <v:imagedata r:id="rId32" r:href="rId33"/>
          </v:shape>
        </w:pict>
      </w:r>
      <w:r w:rsidR="000D176A">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D65477" w:rsidP="00B63294">
      <w:pPr>
        <w:ind w:firstLineChars="250" w:firstLine="525"/>
      </w:pPr>
      <w:r>
        <w:pict>
          <v:shape id="_x0000_i1034"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瀹?w:rP浣?rPr&gt;&lt;&quot; Pr&gt;&lt;m:tw:h-ansi=&quot;Cambria Math&quot; w:cs=&quot;Times New Roman&quot;/&gt;&lt;wx:font wx:val=&quot;Cambria Math&quot;/&gt;&lt;w:i/&gt;&lt;w:sz-cs w:val=&quot;22&quot;/&gt;&lt;/w:rPr&gt;&lt;/m:ctrlPr&gt;&lt;/m:sSubPr&gt;&lt;m:e&gt;&lt;m:r&gt;&lt;w:rPr&gt;&lt;w:rFonts w:ascii=&quot;Cambria Math&quot; w:h-ansi=&quot;Cambria Math&quot;/&gt;&lt;wx:font wx:val=&quot;Ca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quot; w:fareasti=&quot;瀹嬩綋&quot; w:w:h-h-ansi=&quot;Camambribria Math&quot; w:cs=&quot;Times New Roman&quot;/&gt;&lt;wx:font wx:val=&quot;Cambria Math&quot;/&gt;&lt;w:i/&gt;&lt;w:sz-cs w:val=&quot;22&quot;/&gt;&lt;/w:rPr&gt;&lt;/m:ctrlPr&gt;&lt;/m:naryPr&gt;&lt;m:sub&gt;&lt;m:r&gt;&lt;w:rPr&gt;&lt;w:rFonts w:ascii=&quot;Cambria Math&quot; w:h-ansi=&quot;Cambria Math&quot;/&gt;&lt;wx:font wx:val=&quot;Cambrstiia Math&quot;/&gt;&lt;w:i/&gt;&lt;/w:rPr&gt;&lt;m:t&gt;x&lt;/m:t&gt;&lt;/m:r&gt;&lt;/m:sub&gt;&lt;m:sup/&gt;&lt;m:e&gt;&lt;m:sSub&gt;&lt;m:sSubPr&gt;&lt;m:ctrlPr&gt;&lt;w:rPr&gt;&lt;w:rFonts w:ascii=&quot;Cambria Math&quot; w:fareast=&quot;瀹嬩綋&quot; w:h-ansi=&quot;Cambria Math&quot; w:cs=&quot;Times New Roman&quot;/&gt;&lt;wx:font wx:val=&quot;Cambria Math&quot;/&gt;&lt;w:i/&gt;&lt;w:sz-cs w:val=&quot;22&quot;sti/&gt;&lt;/w:rPr&gt;&lt;/m:cti/&g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aFonts w:ascii=&quot;Camba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702BE8">
        <w:fldChar w:fldCharType="begin"/>
      </w:r>
      <w:r w:rsidR="00702BE8">
        <w:instrText xml:space="preserve"> INCLUDEPICTURE  "C:\\Users\\byhang\\AppData\\Local\\Temp\\ksohtml\\wps1449.tmp.png" \* MERGEFORMATINET </w:instrText>
      </w:r>
      <w:r w:rsidR="00702BE8">
        <w:fldChar w:fldCharType="separate"/>
      </w:r>
      <w:r w:rsidR="000D176A">
        <w:fldChar w:fldCharType="begin"/>
      </w:r>
      <w:r w:rsidR="000D176A">
        <w:instrText xml:space="preserve"> </w:instrText>
      </w:r>
      <w:r w:rsidR="000D176A">
        <w:instrText>INCLUDEPICTURE  "C:\\Users\\byhang\\AppData\\Local\\Temp\\ksohtml\\wps1449.tmp.png" \* MERGEFORMATINET</w:instrText>
      </w:r>
      <w:r w:rsidR="000D176A">
        <w:instrText xml:space="preserve"> </w:instrText>
      </w:r>
      <w:r w:rsidR="000D176A">
        <w:fldChar w:fldCharType="separate"/>
      </w:r>
      <w:r w:rsidR="00D65477">
        <w:pict>
          <v:shape id="_x0000_i1035" type="#_x0000_t75" alt="" style="width:105.3pt;height:33.95pt">
            <v:imagedata r:id="rId35" r:href="rId36"/>
          </v:shape>
        </w:pict>
      </w:r>
      <w:r w:rsidR="000D176A">
        <w:fldChar w:fldCharType="end"/>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Error，MSE）：是最基础的最简单的损失函数计算方法，但缺点是在多层网络中存在梯度消失的问题。</w:t>
      </w:r>
    </w:p>
    <w:p w:rsidR="0070467F" w:rsidRPr="00C87E54" w:rsidRDefault="00091E57" w:rsidP="00B63294">
      <w:pPr>
        <w:pStyle w:val="a5"/>
      </w:pPr>
      <w:r w:rsidRPr="00091E57">
        <w:rPr>
          <w:rFonts w:hint="eastAsia"/>
        </w:rPr>
        <w:t>交叉熵（Cross-Entropy，CE）：用于度量两个概率分布之间的相似性。为了解决参数更新效率下降这一问题，代码中， 用交叉熵的损失函数替代了网络框架中的平方差的损失函数。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r w:rsidRPr="0070467F">
        <w:rPr>
          <w:rFonts w:hint="eastAsia"/>
        </w:rPr>
        <w:t>float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t>box pred = get_region_box(x, biases, n, index, i, j, w, h);</w:t>
      </w:r>
    </w:p>
    <w:p w:rsidR="0070467F" w:rsidRPr="0070467F" w:rsidRDefault="0070467F" w:rsidP="0070467F">
      <w:pPr>
        <w:pStyle w:val="aff9"/>
        <w:ind w:left="420" w:right="420"/>
      </w:pPr>
      <w:r w:rsidRPr="0070467F">
        <w:rPr>
          <w:rFonts w:hint="eastAsia"/>
        </w:rPr>
        <w:tab/>
        <w:t>float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float tx = (truth.x*w - i);</w:t>
      </w:r>
    </w:p>
    <w:p w:rsidR="0070467F" w:rsidRPr="0070467F" w:rsidRDefault="0070467F" w:rsidP="0070467F">
      <w:pPr>
        <w:pStyle w:val="aff9"/>
        <w:ind w:left="420" w:right="420"/>
      </w:pPr>
      <w:r w:rsidRPr="0070467F">
        <w:rPr>
          <w:rFonts w:hint="eastAsia"/>
        </w:rPr>
        <w:tab/>
        <w:t>float ty = (truth.y*h - j);</w:t>
      </w:r>
    </w:p>
    <w:p w:rsidR="0070467F" w:rsidRPr="0070467F" w:rsidRDefault="0070467F" w:rsidP="0070467F">
      <w:pPr>
        <w:pStyle w:val="aff9"/>
        <w:ind w:left="420" w:right="420"/>
      </w:pPr>
      <w:r w:rsidRPr="0070467F">
        <w:rPr>
          <w:rFonts w:hint="eastAsia"/>
        </w:rPr>
        <w:tab/>
        <w:t>float tw = log(truth.w*w / biases[2 * n]);</w:t>
      </w:r>
    </w:p>
    <w:p w:rsidR="0070467F" w:rsidRPr="0070467F" w:rsidRDefault="0070467F" w:rsidP="0070467F">
      <w:pPr>
        <w:pStyle w:val="aff9"/>
        <w:ind w:left="420" w:right="420"/>
      </w:pPr>
      <w:r w:rsidRPr="0070467F">
        <w:rPr>
          <w:rFonts w:hint="eastAsia"/>
        </w:rPr>
        <w:tab/>
        <w:t>float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t>if (epoch &gt;= 70000)scale = scale*(2 - truth.w*truth.h);</w:t>
      </w:r>
    </w:p>
    <w:p w:rsidR="0070467F" w:rsidRPr="0070467F" w:rsidRDefault="0070467F" w:rsidP="0070467F">
      <w:pPr>
        <w:pStyle w:val="aff9"/>
        <w:ind w:left="420" w:right="420"/>
      </w:pPr>
      <w:r w:rsidRPr="0070467F">
        <w:rPr>
          <w:rFonts w:hint="eastAsia"/>
        </w:rPr>
        <w:tab/>
        <w:t>delta[index + 0] = scale * (tx - logistic_activate(x[index + 0]));// Cross-Entropy</w:t>
      </w:r>
    </w:p>
    <w:p w:rsidR="0070467F" w:rsidRPr="0070467F" w:rsidRDefault="0070467F" w:rsidP="0070467F">
      <w:pPr>
        <w:pStyle w:val="aff9"/>
        <w:ind w:left="420" w:right="420"/>
      </w:pPr>
      <w:r w:rsidRPr="0070467F">
        <w:rPr>
          <w:rFonts w:hint="eastAsia"/>
        </w:rPr>
        <w:tab/>
        <w:t>delta[index + 1] = scale * (ty - logistic_activate(x[index + 1]));// Cross-Entropy</w:t>
      </w:r>
    </w:p>
    <w:p w:rsidR="0070467F" w:rsidRPr="0070467F" w:rsidRDefault="0070467F" w:rsidP="0070467F">
      <w:pPr>
        <w:pStyle w:val="aff9"/>
        <w:ind w:left="420" w:right="420"/>
      </w:pPr>
      <w:r w:rsidRPr="0070467F">
        <w:rPr>
          <w:rFonts w:hint="eastAsia"/>
        </w:rPr>
        <w:tab/>
        <w:t>delta[index + 2] = scale * (tw - x[index + 2]);</w:t>
      </w:r>
    </w:p>
    <w:p w:rsidR="0070467F" w:rsidRPr="0070467F" w:rsidRDefault="0070467F" w:rsidP="0070467F">
      <w:pPr>
        <w:pStyle w:val="aff9"/>
        <w:ind w:left="420" w:right="420"/>
      </w:pPr>
      <w:r w:rsidRPr="0070467F">
        <w:rPr>
          <w:rFonts w:hint="eastAsia"/>
        </w:rPr>
        <w:tab/>
        <w:t>delta[index + 3] = scale * (th - x[index + 3]);</w:t>
      </w:r>
    </w:p>
    <w:p w:rsidR="0070467F" w:rsidRPr="0070467F" w:rsidRDefault="0070467F" w:rsidP="0070467F">
      <w:pPr>
        <w:pStyle w:val="aff9"/>
        <w:ind w:left="420" w:right="420"/>
      </w:pPr>
      <w:r w:rsidRPr="0070467F">
        <w:rPr>
          <w:rFonts w:hint="eastAsia"/>
        </w:rPr>
        <w:tab/>
        <w:t>return iou;</w:t>
      </w:r>
    </w:p>
    <w:p w:rsidR="0070467F" w:rsidRPr="0070467F" w:rsidRDefault="0070467F" w:rsidP="00B63294">
      <w:pPr>
        <w:pStyle w:val="aff9"/>
        <w:ind w:left="420" w:right="420"/>
      </w:pPr>
      <w:r w:rsidRPr="0070467F">
        <w:rPr>
          <w:rFonts w:hint="eastAsia"/>
        </w:rPr>
        <w:lastRenderedPageBreak/>
        <w:t>}</w:t>
      </w:r>
    </w:p>
    <w:p w:rsidR="0070467F" w:rsidRPr="0070467F" w:rsidRDefault="0070467F" w:rsidP="0070467F">
      <w:pPr>
        <w:pStyle w:val="1"/>
      </w:pPr>
      <w:bookmarkStart w:id="192" w:name="_Toc27900"/>
      <w:bookmarkStart w:id="193" w:name="_Toc27509"/>
      <w:bookmarkStart w:id="194" w:name="_Toc6024"/>
      <w:bookmarkStart w:id="195" w:name="_Toc14963"/>
      <w:bookmarkStart w:id="196" w:name="_Toc23476"/>
      <w:bookmarkStart w:id="197" w:name="_Toc25030"/>
      <w:bookmarkStart w:id="198" w:name="_Toc15851"/>
      <w:bookmarkStart w:id="199" w:name="_Toc621"/>
      <w:bookmarkStart w:id="200" w:name="_Toc8662"/>
      <w:bookmarkStart w:id="201" w:name="_Toc24492"/>
      <w:bookmarkStart w:id="202" w:name="_Toc6744"/>
      <w:bookmarkStart w:id="203" w:name="_Toc512259055"/>
      <w:bookmarkStart w:id="204" w:name="_Toc512675312"/>
      <w:bookmarkStart w:id="205" w:name="_Toc512891098"/>
      <w:bookmarkEnd w:id="192"/>
      <w:bookmarkEnd w:id="193"/>
      <w:bookmarkEnd w:id="194"/>
      <w:bookmarkEnd w:id="195"/>
      <w:bookmarkEnd w:id="196"/>
      <w:bookmarkEnd w:id="197"/>
      <w:bookmarkEnd w:id="198"/>
      <w:bookmarkEnd w:id="199"/>
      <w:bookmarkEnd w:id="200"/>
      <w:bookmarkEnd w:id="201"/>
      <w:bookmarkEnd w:id="202"/>
      <w:bookmarkEnd w:id="203"/>
      <w:r w:rsidRPr="0070467F">
        <w:rPr>
          <w:rFonts w:hint="eastAsia"/>
        </w:rPr>
        <w:t>结果与结论</w:t>
      </w:r>
      <w:bookmarkEnd w:id="204"/>
      <w:bookmarkEnd w:id="205"/>
    </w:p>
    <w:p w:rsidR="0070467F" w:rsidRPr="0070467F" w:rsidRDefault="0070467F" w:rsidP="0070467F">
      <w:pPr>
        <w:pStyle w:val="2"/>
      </w:pPr>
      <w:bookmarkStart w:id="206" w:name="_Toc17565"/>
      <w:bookmarkStart w:id="207" w:name="_Toc3823"/>
      <w:bookmarkStart w:id="208" w:name="_Toc12441"/>
      <w:bookmarkStart w:id="209" w:name="_Toc30787"/>
      <w:bookmarkStart w:id="210" w:name="_Toc13186"/>
      <w:bookmarkStart w:id="211" w:name="_Toc6366"/>
      <w:bookmarkStart w:id="212" w:name="_Toc20251"/>
      <w:bookmarkStart w:id="213" w:name="_Toc23301"/>
      <w:bookmarkStart w:id="214" w:name="_Toc11614"/>
      <w:bookmarkStart w:id="215" w:name="_Toc512259056"/>
      <w:bookmarkStart w:id="216" w:name="_Toc512675313"/>
      <w:bookmarkStart w:id="217" w:name="_Toc512891099"/>
      <w:bookmarkEnd w:id="206"/>
      <w:bookmarkEnd w:id="207"/>
      <w:bookmarkEnd w:id="208"/>
      <w:bookmarkEnd w:id="209"/>
      <w:bookmarkEnd w:id="210"/>
      <w:bookmarkEnd w:id="211"/>
      <w:bookmarkEnd w:id="212"/>
      <w:bookmarkEnd w:id="213"/>
      <w:bookmarkEnd w:id="214"/>
      <w:bookmarkEnd w:id="215"/>
      <w:r w:rsidRPr="0070467F">
        <w:rPr>
          <w:rFonts w:hint="eastAsia"/>
        </w:rPr>
        <w:t>测试与运行效果</w:t>
      </w:r>
      <w:bookmarkEnd w:id="216"/>
      <w:bookmarkEnd w:id="217"/>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D65477" w:rsidP="00787127">
      <w:pPr>
        <w:pStyle w:val="affe"/>
      </w:pPr>
      <w:r>
        <w:pict>
          <v:shape id="_x0000_i1036" type="#_x0000_t75" style="width:453.05pt;height:187.45pt">
            <v:imagedata r:id="rId37" o:title="result"/>
          </v:shape>
        </w:pict>
      </w:r>
    </w:p>
    <w:p w:rsidR="00477DD1" w:rsidRPr="00477DD1" w:rsidRDefault="0070467F" w:rsidP="00B63294">
      <w:pPr>
        <w:pStyle w:val="affd"/>
      </w:pPr>
      <w:r w:rsidRPr="0070467F">
        <w:rPr>
          <w:rFonts w:hint="eastAsia"/>
        </w:rPr>
        <w:t>图6-1：YOLOv2加入优化的对比</w:t>
      </w:r>
    </w:p>
    <w:p w:rsidR="00AE3349" w:rsidRPr="00AE3349" w:rsidRDefault="00AD6276" w:rsidP="00393B24">
      <w:pPr>
        <w:pStyle w:val="a5"/>
        <w:ind w:firstLineChars="0" w:firstLine="0"/>
      </w:pPr>
      <w:r>
        <w:rPr>
          <w:rFonts w:hint="eastAsia"/>
        </w:rPr>
        <w:t xml:space="preserve">    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，平均精度提升了13.4个点，在YOLOv2的基础上又加上交叉熵，平均精度又提升了1.8个点。</w:t>
      </w:r>
    </w:p>
    <w:p w:rsidR="00F053F6" w:rsidRPr="00F053F6" w:rsidRDefault="0070467F" w:rsidP="00B63294">
      <w:pPr>
        <w:pStyle w:val="2"/>
      </w:pPr>
      <w:bookmarkStart w:id="218" w:name="_Toc512891100"/>
      <w:r w:rsidRPr="0070467F">
        <w:rPr>
          <w:rFonts w:hint="eastAsia"/>
        </w:rPr>
        <w:t>性能或者效果与同类算法的比较</w:t>
      </w:r>
      <w:bookmarkEnd w:id="218"/>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B63294">
      <w:pPr>
        <w:pStyle w:val="aff7"/>
      </w:pPr>
      <w:r w:rsidRPr="0070467F">
        <w:rPr>
          <w:rFonts w:hint="eastAsia"/>
        </w:rPr>
        <w:t>图</w:t>
      </w:r>
      <w:r w:rsidR="007F0F18">
        <w:rPr>
          <w:rFonts w:hint="eastAsia"/>
        </w:rPr>
        <w:t>6</w:t>
      </w:r>
      <w:r w:rsidRPr="0070467F">
        <w:rPr>
          <w:rFonts w:hint="eastAsia"/>
        </w:rPr>
        <w:t>-2：YOLOv2与其它优秀的模型对比</w:t>
      </w:r>
    </w:p>
    <w:p w:rsidR="0070467F" w:rsidRPr="0070467F" w:rsidRDefault="00E471AB" w:rsidP="0070467F">
      <w:pPr>
        <w:pStyle w:val="a5"/>
      </w:pPr>
      <w:r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帧图片，mAP是指模型对测试集的准确预测的平均精度，Fast R-CNN,Fast R-CNN VGG-16, Fast R-CNN ResNet,YOLO,SSD,YOLOv2这些网络都是一些结构相似的神经网络框架，如表格</w:t>
      </w:r>
      <w:r w:rsidR="000F7EEB">
        <w:rPr>
          <w:rFonts w:hint="eastAsia"/>
        </w:rPr>
        <w:t>6</w:t>
      </w:r>
      <w:r w:rsidR="0070467F" w:rsidRPr="0070467F">
        <w:rPr>
          <w:rFonts w:hint="eastAsia"/>
        </w:rPr>
        <w:t>-2所示。</w:t>
      </w:r>
    </w:p>
    <w:p w:rsidR="0070467F" w:rsidRPr="0070467F" w:rsidRDefault="0070467F" w:rsidP="00B63294">
      <w:pPr>
        <w:pStyle w:val="a5"/>
      </w:pPr>
      <w:r w:rsidRPr="0070467F">
        <w:rPr>
          <w:rFonts w:hint="eastAsia"/>
        </w:rPr>
        <w:lastRenderedPageBreak/>
        <w:t>Fast R-CNN最差，Mean AP达到70%并且每两秒才能处理一帧也是就一张图片。Faster R-CNN VGG-16次之，Mean AP达到达到73.2%每秒可以处理七帧，提升了14倍。Faster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VGG-16表现略好，但更慢一些。SSD500表现很出色，但是还是无法做到试试检测，因为人眼的效率在每秒二十四帧左右，到不了这个值，用户就会觉得卡顿，就会影响产品的品质。以上几种均不能达到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AP跑分越高，但是带来的问题是效率会变慢，当输入图片到544px * 544px的时候达到最优。</w:t>
      </w:r>
    </w:p>
    <w:p w:rsidR="004A5C41" w:rsidRDefault="004A5C41" w:rsidP="004A5C41">
      <w:pPr>
        <w:pStyle w:val="ae"/>
        <w:spacing w:before="240" w:after="120"/>
      </w:pPr>
      <w:bookmarkStart w:id="219" w:name="_Toc512891101"/>
      <w:r>
        <w:rPr>
          <w:rFonts w:hint="eastAsia"/>
        </w:rPr>
        <w:lastRenderedPageBreak/>
        <w:t>结束语</w:t>
      </w:r>
      <w:bookmarkEnd w:id="219"/>
    </w:p>
    <w:p w:rsidR="00DD5F77" w:rsidRDefault="00B50D25" w:rsidP="0070467F">
      <w:pPr>
        <w:pStyle w:val="af"/>
      </w:pPr>
      <w:r>
        <w:rPr>
          <w:rFonts w:hint="eastAsia"/>
        </w:rPr>
        <w:t>基于YOLOv2的左右手实时识别系统，</w:t>
      </w:r>
      <w:r w:rsidRPr="00B50D25">
        <w:rPr>
          <w:rFonts w:hint="eastAsia"/>
        </w:rPr>
        <w:t>在</w:t>
      </w:r>
      <w:r>
        <w:rPr>
          <w:rFonts w:hint="eastAsia"/>
        </w:rPr>
        <w:t>触控应用场景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暂且可以把它当成一个黑盒来用，慢慢感受深度网络的“性格与能力”。深度学习的能力还是有限的，也需要大量的算力来实现它，花销很大，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继续保持学习状态，对将来的技术之旅报以热忱的心态。</w:t>
      </w:r>
    </w:p>
    <w:p w:rsidR="004A5C41" w:rsidRDefault="004A5C41" w:rsidP="004A5C41">
      <w:pPr>
        <w:pStyle w:val="a9"/>
        <w:spacing w:before="240"/>
      </w:pPr>
      <w:bookmarkStart w:id="220" w:name="_Toc512891102"/>
      <w:r>
        <w:rPr>
          <w:rFonts w:hint="eastAsia"/>
        </w:rPr>
        <w:lastRenderedPageBreak/>
        <w:t>参考文献</w:t>
      </w:r>
      <w:bookmarkStart w:id="221" w:name="_Ref316152046"/>
      <w:bookmarkEnd w:id="220"/>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Vanhoucke.Inception-v4,inception-resnet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pPr>
      <w:r w:rsidRPr="00AC41E0">
        <w:t>S. Ioffe and C. Szegedy.  Batch normalization: Accelerating</w:t>
      </w:r>
      <w:r>
        <w:rPr>
          <w:rFonts w:hint="eastAsia"/>
        </w:rPr>
        <w:t xml:space="preserve"> </w:t>
      </w:r>
      <w:r w:rsidRPr="00AC41E0">
        <w:t>deep  network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ing for image recognition</w:t>
      </w:r>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pPr>
      <w:r w:rsidRPr="005F350B">
        <w:t>H.  Cai,   Q.  Wu,   T.  Corradi,   and  P.  Hall.</w:t>
      </w:r>
      <w:r>
        <w:t>The  cross</w:t>
      </w:r>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r w:rsidRPr="005F350B">
        <w:lastRenderedPageBreak/>
        <w:t>arXiv preprintarXiv:1505.00110, 2015. 7</w:t>
      </w:r>
    </w:p>
    <w:p w:rsidR="00890B30" w:rsidRDefault="00890B30" w:rsidP="00890B30">
      <w:pPr>
        <w:pStyle w:val="a1"/>
      </w:pPr>
      <w:r w:rsidRPr="00890B30">
        <w:t>J. Yan, Z. Lei, L. Wen, and S. Z. Li.  The fastest deformable</w:t>
      </w:r>
      <w:r>
        <w:rPr>
          <w:rFonts w:hint="eastAsia"/>
        </w:rPr>
        <w:t xml:space="preserve"> </w:t>
      </w:r>
      <w:r w:rsidRPr="00890B30">
        <w:t>part model for object detection</w:t>
      </w:r>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22" w:name="_Toc512891103"/>
      <w:bookmarkEnd w:id="221"/>
      <w:r>
        <w:rPr>
          <w:rFonts w:hint="eastAsia"/>
        </w:rPr>
        <w:lastRenderedPageBreak/>
        <w:t>附录</w:t>
      </w:r>
      <w:bookmarkEnd w:id="222"/>
    </w:p>
    <w:p w:rsidR="00BB0864" w:rsidRDefault="00D65477" w:rsidP="00BB0864">
      <w:pPr>
        <w:pStyle w:val="ad"/>
        <w:ind w:firstLineChars="0" w:firstLine="0"/>
      </w:pPr>
      <w:r>
        <w:pict>
          <v:shape id="_x0000_i1037" type="#_x0000_t75" style="width:453.05pt;height:618.8pt">
            <v:imagedata r:id="rId38"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D65477" w:rsidP="00BB0864">
      <w:pPr>
        <w:pStyle w:val="ad"/>
        <w:ind w:firstLineChars="0" w:firstLine="0"/>
      </w:pPr>
      <w:r>
        <w:lastRenderedPageBreak/>
        <w:pict>
          <v:shape id="_x0000_i1038" type="#_x0000_t75" style="width:453.05pt;height:640.55pt">
            <v:imagedata r:id="rId39"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23" w:name="_Toc512891104"/>
      <w:r w:rsidRPr="001527A0">
        <w:rPr>
          <w:rFonts w:hint="eastAsia"/>
        </w:rPr>
        <w:lastRenderedPageBreak/>
        <w:t>致谢</w:t>
      </w:r>
      <w:bookmarkEnd w:id="223"/>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上海品奇数码科技有限公司的CEO陆飞的大力支持。陆飞是</w:t>
      </w:r>
      <w:r>
        <w:rPr>
          <w:rFonts w:hint="eastAsia"/>
        </w:rPr>
        <w:t>我</w:t>
      </w:r>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r w:rsidR="003A3B79">
        <w:rPr>
          <w:rFonts w:hint="eastAsia"/>
        </w:rPr>
        <w:t>陆飞老板</w:t>
      </w:r>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76A" w:rsidRDefault="000D176A">
      <w:r>
        <w:separator/>
      </w:r>
    </w:p>
  </w:endnote>
  <w:endnote w:type="continuationSeparator" w:id="0">
    <w:p w:rsidR="000D176A" w:rsidRDefault="000D1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r>
      <w:rPr>
        <w:rStyle w:val="afc"/>
      </w:rPr>
      <w:fldChar w:fldCharType="begin"/>
    </w:r>
    <w:r>
      <w:rPr>
        <w:rStyle w:val="afc"/>
      </w:rPr>
      <w:instrText xml:space="preserve"> PAGE </w:instrText>
    </w:r>
    <w:r>
      <w:rPr>
        <w:rStyle w:val="afc"/>
      </w:rPr>
      <w:fldChar w:fldCharType="separate"/>
    </w:r>
    <w:r w:rsidR="009A65FF">
      <w:rPr>
        <w:rStyle w:val="afc"/>
        <w:noProof/>
      </w:rPr>
      <w:t>32</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76A" w:rsidRDefault="000D176A">
      <w:r>
        <w:separator/>
      </w:r>
    </w:p>
  </w:footnote>
  <w:footnote w:type="continuationSeparator" w:id="0">
    <w:p w:rsidR="000D176A" w:rsidRDefault="000D17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8C4" w:rsidRDefault="00935EEE" w:rsidP="00173CF9">
    <w:pPr>
      <w:pStyle w:val="afd"/>
    </w:pPr>
    <w:r>
      <w:rPr>
        <w:rFonts w:hint="eastAsia"/>
      </w:rPr>
      <w:t>人力资源管理的趋势与创新</w:t>
    </w:r>
  </w:p>
  <w:p w:rsidR="00935EEE" w:rsidRPr="00E54B5F" w:rsidRDefault="00935EE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B6541E" w:rsidRDefault="00935EE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074" w:rsidRDefault="00935EEE"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dYxa2qpihHKSsVva8hUn8HGP+Pk=" w:salt="jI9VYveUrU44/IWgk5SsV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3A94"/>
    <w:rsid w:val="00003C47"/>
    <w:rsid w:val="0000435E"/>
    <w:rsid w:val="000043D6"/>
    <w:rsid w:val="000065DB"/>
    <w:rsid w:val="000069F7"/>
    <w:rsid w:val="000104F8"/>
    <w:rsid w:val="00015785"/>
    <w:rsid w:val="000174EE"/>
    <w:rsid w:val="000202E1"/>
    <w:rsid w:val="00020E57"/>
    <w:rsid w:val="00021109"/>
    <w:rsid w:val="000213E2"/>
    <w:rsid w:val="00022949"/>
    <w:rsid w:val="00022CCB"/>
    <w:rsid w:val="00027471"/>
    <w:rsid w:val="00027693"/>
    <w:rsid w:val="00031F58"/>
    <w:rsid w:val="00032A54"/>
    <w:rsid w:val="00033219"/>
    <w:rsid w:val="0003694D"/>
    <w:rsid w:val="00037DCA"/>
    <w:rsid w:val="000422BB"/>
    <w:rsid w:val="000501E3"/>
    <w:rsid w:val="0005128D"/>
    <w:rsid w:val="00051399"/>
    <w:rsid w:val="00051520"/>
    <w:rsid w:val="00052746"/>
    <w:rsid w:val="00055EC0"/>
    <w:rsid w:val="00060B3E"/>
    <w:rsid w:val="00067E4B"/>
    <w:rsid w:val="00071730"/>
    <w:rsid w:val="00073A77"/>
    <w:rsid w:val="000749BC"/>
    <w:rsid w:val="00076E05"/>
    <w:rsid w:val="00080768"/>
    <w:rsid w:val="00081620"/>
    <w:rsid w:val="00086FB2"/>
    <w:rsid w:val="000913FA"/>
    <w:rsid w:val="00091E57"/>
    <w:rsid w:val="00094ACD"/>
    <w:rsid w:val="00096618"/>
    <w:rsid w:val="000A278F"/>
    <w:rsid w:val="000A5C66"/>
    <w:rsid w:val="000A6EA2"/>
    <w:rsid w:val="000B3021"/>
    <w:rsid w:val="000B5661"/>
    <w:rsid w:val="000C30A0"/>
    <w:rsid w:val="000C363F"/>
    <w:rsid w:val="000C4D74"/>
    <w:rsid w:val="000C6761"/>
    <w:rsid w:val="000C6ABC"/>
    <w:rsid w:val="000D176A"/>
    <w:rsid w:val="000D588A"/>
    <w:rsid w:val="000D687F"/>
    <w:rsid w:val="000E74EC"/>
    <w:rsid w:val="000F1467"/>
    <w:rsid w:val="000F3AE0"/>
    <w:rsid w:val="000F6B36"/>
    <w:rsid w:val="000F7EEB"/>
    <w:rsid w:val="0011212A"/>
    <w:rsid w:val="001155CE"/>
    <w:rsid w:val="0011756B"/>
    <w:rsid w:val="001205AC"/>
    <w:rsid w:val="00122119"/>
    <w:rsid w:val="00123024"/>
    <w:rsid w:val="00123B8C"/>
    <w:rsid w:val="00123CD4"/>
    <w:rsid w:val="00130034"/>
    <w:rsid w:val="00131ADA"/>
    <w:rsid w:val="00132A38"/>
    <w:rsid w:val="00135B2F"/>
    <w:rsid w:val="00135F16"/>
    <w:rsid w:val="0013723D"/>
    <w:rsid w:val="00140950"/>
    <w:rsid w:val="00141A76"/>
    <w:rsid w:val="001426C1"/>
    <w:rsid w:val="00144F6F"/>
    <w:rsid w:val="0015175E"/>
    <w:rsid w:val="00152225"/>
    <w:rsid w:val="00154ADD"/>
    <w:rsid w:val="001564FB"/>
    <w:rsid w:val="001606D8"/>
    <w:rsid w:val="0016086A"/>
    <w:rsid w:val="001625B4"/>
    <w:rsid w:val="00167201"/>
    <w:rsid w:val="00173CF9"/>
    <w:rsid w:val="001777C5"/>
    <w:rsid w:val="00192608"/>
    <w:rsid w:val="001A2FE8"/>
    <w:rsid w:val="001A4595"/>
    <w:rsid w:val="001A6CE7"/>
    <w:rsid w:val="001B09BE"/>
    <w:rsid w:val="001B0B64"/>
    <w:rsid w:val="001B1DB3"/>
    <w:rsid w:val="001B3F40"/>
    <w:rsid w:val="001C0D34"/>
    <w:rsid w:val="001C1A57"/>
    <w:rsid w:val="001C3B06"/>
    <w:rsid w:val="001D2426"/>
    <w:rsid w:val="001D33BE"/>
    <w:rsid w:val="001D5205"/>
    <w:rsid w:val="001D5D11"/>
    <w:rsid w:val="001E15D9"/>
    <w:rsid w:val="001E53C0"/>
    <w:rsid w:val="001E707B"/>
    <w:rsid w:val="001F184F"/>
    <w:rsid w:val="001F1EC2"/>
    <w:rsid w:val="001F2561"/>
    <w:rsid w:val="001F3194"/>
    <w:rsid w:val="00204628"/>
    <w:rsid w:val="00213357"/>
    <w:rsid w:val="00216FFA"/>
    <w:rsid w:val="002174E6"/>
    <w:rsid w:val="00217CB4"/>
    <w:rsid w:val="00226749"/>
    <w:rsid w:val="0022722B"/>
    <w:rsid w:val="00231F93"/>
    <w:rsid w:val="002324A8"/>
    <w:rsid w:val="002338E0"/>
    <w:rsid w:val="0023501D"/>
    <w:rsid w:val="0023558E"/>
    <w:rsid w:val="00236C13"/>
    <w:rsid w:val="002370FB"/>
    <w:rsid w:val="00237B67"/>
    <w:rsid w:val="00244C73"/>
    <w:rsid w:val="00246CCC"/>
    <w:rsid w:val="0025046B"/>
    <w:rsid w:val="00250E0A"/>
    <w:rsid w:val="00251517"/>
    <w:rsid w:val="002532F0"/>
    <w:rsid w:val="00255FFC"/>
    <w:rsid w:val="00257C57"/>
    <w:rsid w:val="002613BD"/>
    <w:rsid w:val="00265889"/>
    <w:rsid w:val="00266732"/>
    <w:rsid w:val="00270D4B"/>
    <w:rsid w:val="002811CF"/>
    <w:rsid w:val="0028236C"/>
    <w:rsid w:val="002824C8"/>
    <w:rsid w:val="0028333D"/>
    <w:rsid w:val="00293EC2"/>
    <w:rsid w:val="00293ED7"/>
    <w:rsid w:val="002A6A0A"/>
    <w:rsid w:val="002B29B8"/>
    <w:rsid w:val="002B2D41"/>
    <w:rsid w:val="002B2EDE"/>
    <w:rsid w:val="002C07B9"/>
    <w:rsid w:val="002C1167"/>
    <w:rsid w:val="002C289B"/>
    <w:rsid w:val="002C5533"/>
    <w:rsid w:val="002C7227"/>
    <w:rsid w:val="002C7567"/>
    <w:rsid w:val="002C7C48"/>
    <w:rsid w:val="002D06CC"/>
    <w:rsid w:val="002D4DA4"/>
    <w:rsid w:val="002D5F13"/>
    <w:rsid w:val="002D6FFA"/>
    <w:rsid w:val="002D7874"/>
    <w:rsid w:val="002E4C16"/>
    <w:rsid w:val="002E5437"/>
    <w:rsid w:val="002E5E88"/>
    <w:rsid w:val="002E6373"/>
    <w:rsid w:val="002E7367"/>
    <w:rsid w:val="002F0C41"/>
    <w:rsid w:val="002F30B0"/>
    <w:rsid w:val="002F4566"/>
    <w:rsid w:val="002F4F30"/>
    <w:rsid w:val="002F5246"/>
    <w:rsid w:val="00300153"/>
    <w:rsid w:val="00305728"/>
    <w:rsid w:val="00307BC3"/>
    <w:rsid w:val="00313C37"/>
    <w:rsid w:val="00320C9E"/>
    <w:rsid w:val="0032530F"/>
    <w:rsid w:val="00327A9A"/>
    <w:rsid w:val="0033034D"/>
    <w:rsid w:val="00331E45"/>
    <w:rsid w:val="00332E37"/>
    <w:rsid w:val="00341E38"/>
    <w:rsid w:val="00343428"/>
    <w:rsid w:val="00343BBA"/>
    <w:rsid w:val="0034467E"/>
    <w:rsid w:val="0034710A"/>
    <w:rsid w:val="00352201"/>
    <w:rsid w:val="00360D8F"/>
    <w:rsid w:val="00365456"/>
    <w:rsid w:val="00365D61"/>
    <w:rsid w:val="0037157B"/>
    <w:rsid w:val="003774D2"/>
    <w:rsid w:val="00377600"/>
    <w:rsid w:val="00380271"/>
    <w:rsid w:val="003842EF"/>
    <w:rsid w:val="00384317"/>
    <w:rsid w:val="003870DF"/>
    <w:rsid w:val="00390CA6"/>
    <w:rsid w:val="003916D2"/>
    <w:rsid w:val="00393B24"/>
    <w:rsid w:val="0039659E"/>
    <w:rsid w:val="00397289"/>
    <w:rsid w:val="00397B1C"/>
    <w:rsid w:val="00397B46"/>
    <w:rsid w:val="00397C2E"/>
    <w:rsid w:val="003A1E85"/>
    <w:rsid w:val="003A28F9"/>
    <w:rsid w:val="003A3B79"/>
    <w:rsid w:val="003B03B6"/>
    <w:rsid w:val="003B05A6"/>
    <w:rsid w:val="003B2266"/>
    <w:rsid w:val="003B4741"/>
    <w:rsid w:val="003B74BD"/>
    <w:rsid w:val="003B7D27"/>
    <w:rsid w:val="003C688A"/>
    <w:rsid w:val="003D01B3"/>
    <w:rsid w:val="003D13B5"/>
    <w:rsid w:val="003D1C48"/>
    <w:rsid w:val="003D7068"/>
    <w:rsid w:val="003D75FF"/>
    <w:rsid w:val="003D7E13"/>
    <w:rsid w:val="003F094B"/>
    <w:rsid w:val="003F268C"/>
    <w:rsid w:val="003F38FF"/>
    <w:rsid w:val="003F5088"/>
    <w:rsid w:val="00405F41"/>
    <w:rsid w:val="00406848"/>
    <w:rsid w:val="00406E09"/>
    <w:rsid w:val="004110EF"/>
    <w:rsid w:val="004139D5"/>
    <w:rsid w:val="004143FD"/>
    <w:rsid w:val="00415343"/>
    <w:rsid w:val="00421DAB"/>
    <w:rsid w:val="00423EB1"/>
    <w:rsid w:val="00426873"/>
    <w:rsid w:val="004346DB"/>
    <w:rsid w:val="0043564A"/>
    <w:rsid w:val="0044201F"/>
    <w:rsid w:val="00443679"/>
    <w:rsid w:val="00455C47"/>
    <w:rsid w:val="00460469"/>
    <w:rsid w:val="004619EA"/>
    <w:rsid w:val="00471E51"/>
    <w:rsid w:val="00472208"/>
    <w:rsid w:val="004727E5"/>
    <w:rsid w:val="00472F58"/>
    <w:rsid w:val="00474805"/>
    <w:rsid w:val="00477DD1"/>
    <w:rsid w:val="00483360"/>
    <w:rsid w:val="00484C34"/>
    <w:rsid w:val="0048563F"/>
    <w:rsid w:val="0049062E"/>
    <w:rsid w:val="00491C8C"/>
    <w:rsid w:val="00495BF4"/>
    <w:rsid w:val="004960FC"/>
    <w:rsid w:val="00497E18"/>
    <w:rsid w:val="004A5C41"/>
    <w:rsid w:val="004A5C51"/>
    <w:rsid w:val="004B03A6"/>
    <w:rsid w:val="004C0DFB"/>
    <w:rsid w:val="004C0EB1"/>
    <w:rsid w:val="004C3C14"/>
    <w:rsid w:val="004C490E"/>
    <w:rsid w:val="004C74B5"/>
    <w:rsid w:val="004D37B7"/>
    <w:rsid w:val="004D4C83"/>
    <w:rsid w:val="004D69CD"/>
    <w:rsid w:val="004E7B65"/>
    <w:rsid w:val="004F27FE"/>
    <w:rsid w:val="004F7073"/>
    <w:rsid w:val="00501A00"/>
    <w:rsid w:val="00501EA4"/>
    <w:rsid w:val="00503691"/>
    <w:rsid w:val="005047BA"/>
    <w:rsid w:val="005156B7"/>
    <w:rsid w:val="005167F2"/>
    <w:rsid w:val="0052387F"/>
    <w:rsid w:val="005258F2"/>
    <w:rsid w:val="0052657F"/>
    <w:rsid w:val="0053654B"/>
    <w:rsid w:val="00542E75"/>
    <w:rsid w:val="005473DF"/>
    <w:rsid w:val="00547CB7"/>
    <w:rsid w:val="0055275E"/>
    <w:rsid w:val="00553B1B"/>
    <w:rsid w:val="005555C0"/>
    <w:rsid w:val="005560C0"/>
    <w:rsid w:val="00556FB8"/>
    <w:rsid w:val="00562687"/>
    <w:rsid w:val="005754B8"/>
    <w:rsid w:val="00575E81"/>
    <w:rsid w:val="00577331"/>
    <w:rsid w:val="00577735"/>
    <w:rsid w:val="005804A6"/>
    <w:rsid w:val="00580FEB"/>
    <w:rsid w:val="00583E42"/>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5A4E"/>
    <w:rsid w:val="005B702A"/>
    <w:rsid w:val="005B7163"/>
    <w:rsid w:val="005C1003"/>
    <w:rsid w:val="005C3837"/>
    <w:rsid w:val="005C593E"/>
    <w:rsid w:val="005C6C5F"/>
    <w:rsid w:val="005D19D8"/>
    <w:rsid w:val="005D1EAB"/>
    <w:rsid w:val="005D2875"/>
    <w:rsid w:val="005D3CB4"/>
    <w:rsid w:val="005D409B"/>
    <w:rsid w:val="005D66E5"/>
    <w:rsid w:val="005E0A26"/>
    <w:rsid w:val="005E219F"/>
    <w:rsid w:val="005E2EA8"/>
    <w:rsid w:val="005E516A"/>
    <w:rsid w:val="005E58BC"/>
    <w:rsid w:val="005E7296"/>
    <w:rsid w:val="005F350B"/>
    <w:rsid w:val="005F669A"/>
    <w:rsid w:val="00602676"/>
    <w:rsid w:val="00604903"/>
    <w:rsid w:val="006049CE"/>
    <w:rsid w:val="0060727F"/>
    <w:rsid w:val="006072EF"/>
    <w:rsid w:val="00612058"/>
    <w:rsid w:val="00612DB4"/>
    <w:rsid w:val="0061443B"/>
    <w:rsid w:val="0061539E"/>
    <w:rsid w:val="006156E1"/>
    <w:rsid w:val="00617F08"/>
    <w:rsid w:val="0062056C"/>
    <w:rsid w:val="00620A03"/>
    <w:rsid w:val="00620C96"/>
    <w:rsid w:val="00620CC3"/>
    <w:rsid w:val="00622A60"/>
    <w:rsid w:val="0062453A"/>
    <w:rsid w:val="006260A8"/>
    <w:rsid w:val="00626B1A"/>
    <w:rsid w:val="00633AB6"/>
    <w:rsid w:val="0063587C"/>
    <w:rsid w:val="0063589B"/>
    <w:rsid w:val="00635AAA"/>
    <w:rsid w:val="00637572"/>
    <w:rsid w:val="00640B34"/>
    <w:rsid w:val="0064490A"/>
    <w:rsid w:val="00653A22"/>
    <w:rsid w:val="00653D24"/>
    <w:rsid w:val="006546B0"/>
    <w:rsid w:val="00656D79"/>
    <w:rsid w:val="00656E7E"/>
    <w:rsid w:val="00660FEA"/>
    <w:rsid w:val="00661312"/>
    <w:rsid w:val="00675EE6"/>
    <w:rsid w:val="00676776"/>
    <w:rsid w:val="00681A51"/>
    <w:rsid w:val="006925FA"/>
    <w:rsid w:val="00694D1C"/>
    <w:rsid w:val="006A01A7"/>
    <w:rsid w:val="006A0451"/>
    <w:rsid w:val="006A225C"/>
    <w:rsid w:val="006A54B8"/>
    <w:rsid w:val="006A5D09"/>
    <w:rsid w:val="006A5E94"/>
    <w:rsid w:val="006B1DAE"/>
    <w:rsid w:val="006B3E23"/>
    <w:rsid w:val="006B5A95"/>
    <w:rsid w:val="006B72D7"/>
    <w:rsid w:val="006C46F4"/>
    <w:rsid w:val="006C534C"/>
    <w:rsid w:val="006D1596"/>
    <w:rsid w:val="006D2896"/>
    <w:rsid w:val="006D2FB8"/>
    <w:rsid w:val="006D60A7"/>
    <w:rsid w:val="006D6EB2"/>
    <w:rsid w:val="006D749D"/>
    <w:rsid w:val="006E0EEF"/>
    <w:rsid w:val="006E3A8E"/>
    <w:rsid w:val="006F213D"/>
    <w:rsid w:val="006F23D0"/>
    <w:rsid w:val="006F7F76"/>
    <w:rsid w:val="00700BDA"/>
    <w:rsid w:val="00702BE8"/>
    <w:rsid w:val="0070467F"/>
    <w:rsid w:val="007046ED"/>
    <w:rsid w:val="00720183"/>
    <w:rsid w:val="00721223"/>
    <w:rsid w:val="00723A9C"/>
    <w:rsid w:val="007265C4"/>
    <w:rsid w:val="00733C32"/>
    <w:rsid w:val="007344A7"/>
    <w:rsid w:val="00740F12"/>
    <w:rsid w:val="00761A33"/>
    <w:rsid w:val="00771A83"/>
    <w:rsid w:val="00775D66"/>
    <w:rsid w:val="00775FE8"/>
    <w:rsid w:val="007814C0"/>
    <w:rsid w:val="00782AF6"/>
    <w:rsid w:val="007843F7"/>
    <w:rsid w:val="00787127"/>
    <w:rsid w:val="007931FB"/>
    <w:rsid w:val="00793320"/>
    <w:rsid w:val="007A1E9B"/>
    <w:rsid w:val="007A21CB"/>
    <w:rsid w:val="007A5D68"/>
    <w:rsid w:val="007A5E27"/>
    <w:rsid w:val="007B1BAE"/>
    <w:rsid w:val="007B2839"/>
    <w:rsid w:val="007B3F44"/>
    <w:rsid w:val="007B44CA"/>
    <w:rsid w:val="007B49EC"/>
    <w:rsid w:val="007B662F"/>
    <w:rsid w:val="007C05D2"/>
    <w:rsid w:val="007C20F0"/>
    <w:rsid w:val="007C2423"/>
    <w:rsid w:val="007C5FDB"/>
    <w:rsid w:val="007C600B"/>
    <w:rsid w:val="007C7DEA"/>
    <w:rsid w:val="007D1442"/>
    <w:rsid w:val="007D556C"/>
    <w:rsid w:val="007D713B"/>
    <w:rsid w:val="007E5D82"/>
    <w:rsid w:val="007E6134"/>
    <w:rsid w:val="007F0F18"/>
    <w:rsid w:val="007F1C38"/>
    <w:rsid w:val="007F2F9B"/>
    <w:rsid w:val="007F31D0"/>
    <w:rsid w:val="007F4382"/>
    <w:rsid w:val="007F63A4"/>
    <w:rsid w:val="007F64C0"/>
    <w:rsid w:val="0080031F"/>
    <w:rsid w:val="008009A4"/>
    <w:rsid w:val="00807AA3"/>
    <w:rsid w:val="008121A1"/>
    <w:rsid w:val="0081227E"/>
    <w:rsid w:val="00812D9B"/>
    <w:rsid w:val="008159D5"/>
    <w:rsid w:val="00815D84"/>
    <w:rsid w:val="008172B0"/>
    <w:rsid w:val="00825453"/>
    <w:rsid w:val="00826DFF"/>
    <w:rsid w:val="00827595"/>
    <w:rsid w:val="00830EA5"/>
    <w:rsid w:val="0083301C"/>
    <w:rsid w:val="00833174"/>
    <w:rsid w:val="0083409E"/>
    <w:rsid w:val="00843043"/>
    <w:rsid w:val="00846D43"/>
    <w:rsid w:val="00846EB4"/>
    <w:rsid w:val="008479A2"/>
    <w:rsid w:val="00853FC2"/>
    <w:rsid w:val="00854B5E"/>
    <w:rsid w:val="00854C67"/>
    <w:rsid w:val="00855818"/>
    <w:rsid w:val="00855F7B"/>
    <w:rsid w:val="00856EBB"/>
    <w:rsid w:val="00863522"/>
    <w:rsid w:val="00881868"/>
    <w:rsid w:val="008876DF"/>
    <w:rsid w:val="00890B30"/>
    <w:rsid w:val="00892313"/>
    <w:rsid w:val="0089628F"/>
    <w:rsid w:val="008A0EB9"/>
    <w:rsid w:val="008B0240"/>
    <w:rsid w:val="008B2E7C"/>
    <w:rsid w:val="008B6688"/>
    <w:rsid w:val="008B7178"/>
    <w:rsid w:val="008B7F1F"/>
    <w:rsid w:val="008C331F"/>
    <w:rsid w:val="008C5623"/>
    <w:rsid w:val="008C6B01"/>
    <w:rsid w:val="008D147D"/>
    <w:rsid w:val="008D1A55"/>
    <w:rsid w:val="008D6DCD"/>
    <w:rsid w:val="008F00F7"/>
    <w:rsid w:val="008F01F0"/>
    <w:rsid w:val="008F5ADF"/>
    <w:rsid w:val="009030E7"/>
    <w:rsid w:val="0090334B"/>
    <w:rsid w:val="00913966"/>
    <w:rsid w:val="00913E6B"/>
    <w:rsid w:val="009164EA"/>
    <w:rsid w:val="00920906"/>
    <w:rsid w:val="0092162B"/>
    <w:rsid w:val="009256C4"/>
    <w:rsid w:val="0093061E"/>
    <w:rsid w:val="00935EEE"/>
    <w:rsid w:val="00942431"/>
    <w:rsid w:val="00944D56"/>
    <w:rsid w:val="00944EA0"/>
    <w:rsid w:val="00946358"/>
    <w:rsid w:val="00947A3A"/>
    <w:rsid w:val="00954274"/>
    <w:rsid w:val="009543CF"/>
    <w:rsid w:val="009554F5"/>
    <w:rsid w:val="00957840"/>
    <w:rsid w:val="009578EC"/>
    <w:rsid w:val="00960EF7"/>
    <w:rsid w:val="00961B5D"/>
    <w:rsid w:val="00965329"/>
    <w:rsid w:val="009669B3"/>
    <w:rsid w:val="00966F75"/>
    <w:rsid w:val="009720EB"/>
    <w:rsid w:val="00974E51"/>
    <w:rsid w:val="00981795"/>
    <w:rsid w:val="00981E17"/>
    <w:rsid w:val="0098662E"/>
    <w:rsid w:val="00986F97"/>
    <w:rsid w:val="009954EC"/>
    <w:rsid w:val="009A1049"/>
    <w:rsid w:val="009A2613"/>
    <w:rsid w:val="009A3397"/>
    <w:rsid w:val="009A421F"/>
    <w:rsid w:val="009A65FF"/>
    <w:rsid w:val="009A6D5E"/>
    <w:rsid w:val="009B28BA"/>
    <w:rsid w:val="009B306B"/>
    <w:rsid w:val="009B51D8"/>
    <w:rsid w:val="009B5CFB"/>
    <w:rsid w:val="009B6B36"/>
    <w:rsid w:val="009B6B6E"/>
    <w:rsid w:val="009C2FB7"/>
    <w:rsid w:val="009C4FAC"/>
    <w:rsid w:val="009C6D76"/>
    <w:rsid w:val="009D2375"/>
    <w:rsid w:val="009D35CF"/>
    <w:rsid w:val="009D4EE8"/>
    <w:rsid w:val="009D5BC8"/>
    <w:rsid w:val="009E0298"/>
    <w:rsid w:val="009E654F"/>
    <w:rsid w:val="009E710C"/>
    <w:rsid w:val="009F1D52"/>
    <w:rsid w:val="009F216B"/>
    <w:rsid w:val="00A0251D"/>
    <w:rsid w:val="00A04652"/>
    <w:rsid w:val="00A13A88"/>
    <w:rsid w:val="00A155F5"/>
    <w:rsid w:val="00A20B42"/>
    <w:rsid w:val="00A24203"/>
    <w:rsid w:val="00A245BE"/>
    <w:rsid w:val="00A27DA6"/>
    <w:rsid w:val="00A31353"/>
    <w:rsid w:val="00A32E00"/>
    <w:rsid w:val="00A33B0A"/>
    <w:rsid w:val="00A37F30"/>
    <w:rsid w:val="00A43A8A"/>
    <w:rsid w:val="00A46296"/>
    <w:rsid w:val="00A513A2"/>
    <w:rsid w:val="00A534C2"/>
    <w:rsid w:val="00A64BF8"/>
    <w:rsid w:val="00A672F6"/>
    <w:rsid w:val="00A70CE6"/>
    <w:rsid w:val="00A72F8F"/>
    <w:rsid w:val="00A738C4"/>
    <w:rsid w:val="00A903D7"/>
    <w:rsid w:val="00A919AA"/>
    <w:rsid w:val="00A96078"/>
    <w:rsid w:val="00AB0350"/>
    <w:rsid w:val="00AB28B9"/>
    <w:rsid w:val="00AB5084"/>
    <w:rsid w:val="00AB5B45"/>
    <w:rsid w:val="00AC1BCB"/>
    <w:rsid w:val="00AC21C0"/>
    <w:rsid w:val="00AC41E0"/>
    <w:rsid w:val="00AC6093"/>
    <w:rsid w:val="00AC7B3B"/>
    <w:rsid w:val="00AD284E"/>
    <w:rsid w:val="00AD3DCC"/>
    <w:rsid w:val="00AD59E2"/>
    <w:rsid w:val="00AD6276"/>
    <w:rsid w:val="00AD7769"/>
    <w:rsid w:val="00AE3349"/>
    <w:rsid w:val="00AE3BFD"/>
    <w:rsid w:val="00AF74F1"/>
    <w:rsid w:val="00B00CC8"/>
    <w:rsid w:val="00B12051"/>
    <w:rsid w:val="00B13D2A"/>
    <w:rsid w:val="00B2124C"/>
    <w:rsid w:val="00B22ADE"/>
    <w:rsid w:val="00B24D91"/>
    <w:rsid w:val="00B334D5"/>
    <w:rsid w:val="00B446F7"/>
    <w:rsid w:val="00B46365"/>
    <w:rsid w:val="00B46EB6"/>
    <w:rsid w:val="00B47C41"/>
    <w:rsid w:val="00B47F25"/>
    <w:rsid w:val="00B50D25"/>
    <w:rsid w:val="00B54E10"/>
    <w:rsid w:val="00B559E3"/>
    <w:rsid w:val="00B564C8"/>
    <w:rsid w:val="00B6063A"/>
    <w:rsid w:val="00B6171F"/>
    <w:rsid w:val="00B63294"/>
    <w:rsid w:val="00B6390A"/>
    <w:rsid w:val="00B6414E"/>
    <w:rsid w:val="00B665C7"/>
    <w:rsid w:val="00B66954"/>
    <w:rsid w:val="00B735B7"/>
    <w:rsid w:val="00B76A95"/>
    <w:rsid w:val="00B76EC6"/>
    <w:rsid w:val="00B80305"/>
    <w:rsid w:val="00B835CB"/>
    <w:rsid w:val="00B83622"/>
    <w:rsid w:val="00B83C29"/>
    <w:rsid w:val="00B85213"/>
    <w:rsid w:val="00BA08DA"/>
    <w:rsid w:val="00BA2081"/>
    <w:rsid w:val="00BA7059"/>
    <w:rsid w:val="00BA7193"/>
    <w:rsid w:val="00BB0864"/>
    <w:rsid w:val="00BB126F"/>
    <w:rsid w:val="00BB44BC"/>
    <w:rsid w:val="00BC39C5"/>
    <w:rsid w:val="00BC50C2"/>
    <w:rsid w:val="00BD5EAE"/>
    <w:rsid w:val="00BE6CA6"/>
    <w:rsid w:val="00BF0E97"/>
    <w:rsid w:val="00BF5348"/>
    <w:rsid w:val="00BF7C63"/>
    <w:rsid w:val="00BF7EE0"/>
    <w:rsid w:val="00C03112"/>
    <w:rsid w:val="00C06E32"/>
    <w:rsid w:val="00C10F67"/>
    <w:rsid w:val="00C1628A"/>
    <w:rsid w:val="00C1712D"/>
    <w:rsid w:val="00C20AF0"/>
    <w:rsid w:val="00C244EE"/>
    <w:rsid w:val="00C2664A"/>
    <w:rsid w:val="00C27104"/>
    <w:rsid w:val="00C30118"/>
    <w:rsid w:val="00C315AC"/>
    <w:rsid w:val="00C31709"/>
    <w:rsid w:val="00C36CDF"/>
    <w:rsid w:val="00C36FEC"/>
    <w:rsid w:val="00C45568"/>
    <w:rsid w:val="00C47391"/>
    <w:rsid w:val="00C47B50"/>
    <w:rsid w:val="00C53E2C"/>
    <w:rsid w:val="00C55332"/>
    <w:rsid w:val="00C667A6"/>
    <w:rsid w:val="00C7197C"/>
    <w:rsid w:val="00C735B8"/>
    <w:rsid w:val="00C76A8E"/>
    <w:rsid w:val="00C81AED"/>
    <w:rsid w:val="00C833E2"/>
    <w:rsid w:val="00C848DF"/>
    <w:rsid w:val="00C85986"/>
    <w:rsid w:val="00C85C86"/>
    <w:rsid w:val="00C85F8F"/>
    <w:rsid w:val="00C87D44"/>
    <w:rsid w:val="00C87E54"/>
    <w:rsid w:val="00C93C0D"/>
    <w:rsid w:val="00C97CAD"/>
    <w:rsid w:val="00CA05E4"/>
    <w:rsid w:val="00CA3047"/>
    <w:rsid w:val="00CA5DDE"/>
    <w:rsid w:val="00CA673B"/>
    <w:rsid w:val="00CA7DEF"/>
    <w:rsid w:val="00CB032C"/>
    <w:rsid w:val="00CB35ED"/>
    <w:rsid w:val="00CB547B"/>
    <w:rsid w:val="00CC0321"/>
    <w:rsid w:val="00CC088F"/>
    <w:rsid w:val="00CC25B0"/>
    <w:rsid w:val="00CC475B"/>
    <w:rsid w:val="00CC4AB7"/>
    <w:rsid w:val="00CC5449"/>
    <w:rsid w:val="00CC76D5"/>
    <w:rsid w:val="00CD1823"/>
    <w:rsid w:val="00CD485A"/>
    <w:rsid w:val="00CD5B7D"/>
    <w:rsid w:val="00CE667A"/>
    <w:rsid w:val="00CF1B94"/>
    <w:rsid w:val="00CF24A6"/>
    <w:rsid w:val="00CF2653"/>
    <w:rsid w:val="00D151AF"/>
    <w:rsid w:val="00D21047"/>
    <w:rsid w:val="00D26EC5"/>
    <w:rsid w:val="00D271B3"/>
    <w:rsid w:val="00D30D7D"/>
    <w:rsid w:val="00D30DD1"/>
    <w:rsid w:val="00D34247"/>
    <w:rsid w:val="00D36271"/>
    <w:rsid w:val="00D4234C"/>
    <w:rsid w:val="00D429EF"/>
    <w:rsid w:val="00D43531"/>
    <w:rsid w:val="00D4387D"/>
    <w:rsid w:val="00D44776"/>
    <w:rsid w:val="00D45066"/>
    <w:rsid w:val="00D51177"/>
    <w:rsid w:val="00D54799"/>
    <w:rsid w:val="00D5635E"/>
    <w:rsid w:val="00D6254C"/>
    <w:rsid w:val="00D64C7A"/>
    <w:rsid w:val="00D65477"/>
    <w:rsid w:val="00D674EB"/>
    <w:rsid w:val="00D67C93"/>
    <w:rsid w:val="00D74877"/>
    <w:rsid w:val="00D755BD"/>
    <w:rsid w:val="00D76CAF"/>
    <w:rsid w:val="00D83F4A"/>
    <w:rsid w:val="00D86966"/>
    <w:rsid w:val="00D912AD"/>
    <w:rsid w:val="00D9130A"/>
    <w:rsid w:val="00D9142F"/>
    <w:rsid w:val="00D9451E"/>
    <w:rsid w:val="00D94C7E"/>
    <w:rsid w:val="00DA1B19"/>
    <w:rsid w:val="00DA21EE"/>
    <w:rsid w:val="00DA376D"/>
    <w:rsid w:val="00DA3E21"/>
    <w:rsid w:val="00DA432F"/>
    <w:rsid w:val="00DA5B2E"/>
    <w:rsid w:val="00DA6611"/>
    <w:rsid w:val="00DB07E5"/>
    <w:rsid w:val="00DB343F"/>
    <w:rsid w:val="00DD4FF0"/>
    <w:rsid w:val="00DD5F77"/>
    <w:rsid w:val="00DD6DFA"/>
    <w:rsid w:val="00DE39E3"/>
    <w:rsid w:val="00DE46A5"/>
    <w:rsid w:val="00DE5652"/>
    <w:rsid w:val="00DF1FA0"/>
    <w:rsid w:val="00DF5330"/>
    <w:rsid w:val="00DF5821"/>
    <w:rsid w:val="00DF6201"/>
    <w:rsid w:val="00DF7334"/>
    <w:rsid w:val="00E02078"/>
    <w:rsid w:val="00E0241C"/>
    <w:rsid w:val="00E04660"/>
    <w:rsid w:val="00E06DBB"/>
    <w:rsid w:val="00E076C5"/>
    <w:rsid w:val="00E12DE5"/>
    <w:rsid w:val="00E155BC"/>
    <w:rsid w:val="00E202F5"/>
    <w:rsid w:val="00E22D35"/>
    <w:rsid w:val="00E25B43"/>
    <w:rsid w:val="00E270BF"/>
    <w:rsid w:val="00E311B1"/>
    <w:rsid w:val="00E328A2"/>
    <w:rsid w:val="00E33708"/>
    <w:rsid w:val="00E35A05"/>
    <w:rsid w:val="00E375A6"/>
    <w:rsid w:val="00E400D2"/>
    <w:rsid w:val="00E41552"/>
    <w:rsid w:val="00E46B9E"/>
    <w:rsid w:val="00E471AB"/>
    <w:rsid w:val="00E50623"/>
    <w:rsid w:val="00E5109D"/>
    <w:rsid w:val="00E5136F"/>
    <w:rsid w:val="00E52459"/>
    <w:rsid w:val="00E66596"/>
    <w:rsid w:val="00E66F08"/>
    <w:rsid w:val="00E67053"/>
    <w:rsid w:val="00E81AEF"/>
    <w:rsid w:val="00E85A51"/>
    <w:rsid w:val="00E90319"/>
    <w:rsid w:val="00E907A5"/>
    <w:rsid w:val="00E92744"/>
    <w:rsid w:val="00E94FEC"/>
    <w:rsid w:val="00E97929"/>
    <w:rsid w:val="00EB3686"/>
    <w:rsid w:val="00EB47B3"/>
    <w:rsid w:val="00EB53A3"/>
    <w:rsid w:val="00EB78FA"/>
    <w:rsid w:val="00EC6A1F"/>
    <w:rsid w:val="00EC6CC8"/>
    <w:rsid w:val="00EC7540"/>
    <w:rsid w:val="00ED28C2"/>
    <w:rsid w:val="00ED2ED9"/>
    <w:rsid w:val="00ED4B7D"/>
    <w:rsid w:val="00ED52EF"/>
    <w:rsid w:val="00EE4E73"/>
    <w:rsid w:val="00EE5620"/>
    <w:rsid w:val="00EE5A3B"/>
    <w:rsid w:val="00EF26AD"/>
    <w:rsid w:val="00EF4443"/>
    <w:rsid w:val="00EF71FB"/>
    <w:rsid w:val="00EF78D6"/>
    <w:rsid w:val="00F00B12"/>
    <w:rsid w:val="00F00C58"/>
    <w:rsid w:val="00F050CA"/>
    <w:rsid w:val="00F053F6"/>
    <w:rsid w:val="00F10F6B"/>
    <w:rsid w:val="00F11AF8"/>
    <w:rsid w:val="00F12F49"/>
    <w:rsid w:val="00F14358"/>
    <w:rsid w:val="00F16CC1"/>
    <w:rsid w:val="00F171EC"/>
    <w:rsid w:val="00F20470"/>
    <w:rsid w:val="00F22E72"/>
    <w:rsid w:val="00F345F9"/>
    <w:rsid w:val="00F4013C"/>
    <w:rsid w:val="00F44283"/>
    <w:rsid w:val="00F453DA"/>
    <w:rsid w:val="00F50D19"/>
    <w:rsid w:val="00F50F7C"/>
    <w:rsid w:val="00F51CA5"/>
    <w:rsid w:val="00F530E9"/>
    <w:rsid w:val="00F53E13"/>
    <w:rsid w:val="00F555E0"/>
    <w:rsid w:val="00F56062"/>
    <w:rsid w:val="00F619E9"/>
    <w:rsid w:val="00F62B19"/>
    <w:rsid w:val="00F62CD0"/>
    <w:rsid w:val="00F67D47"/>
    <w:rsid w:val="00F74255"/>
    <w:rsid w:val="00F74C55"/>
    <w:rsid w:val="00F854B0"/>
    <w:rsid w:val="00F87881"/>
    <w:rsid w:val="00F922C2"/>
    <w:rsid w:val="00FB3797"/>
    <w:rsid w:val="00FB6690"/>
    <w:rsid w:val="00FB7ABB"/>
    <w:rsid w:val="00FC0E67"/>
    <w:rsid w:val="00FC15F2"/>
    <w:rsid w:val="00FC6C4E"/>
    <w:rsid w:val="00FD54EF"/>
    <w:rsid w:val="00FD766D"/>
    <w:rsid w:val="00FE1FC5"/>
    <w:rsid w:val="00FE525D"/>
    <w:rsid w:val="00FF1897"/>
    <w:rsid w:val="00FF286A"/>
    <w:rsid w:val="00FF28F4"/>
    <w:rsid w:val="00FF30D9"/>
    <w:rsid w:val="00FF3470"/>
    <w:rsid w:val="00FF639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file:///C:\Users\byhang\AppData\Local\Temp\ksohtml\wps1449.tmp.png"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file:///C:\Users\byhang\AppData\Local\Temp\ksohtml\wps1437.tmp.p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file:///C:\Users\byhang\AppData\Local\Temp\ksohtml\wps1448.tmp.png" TargetMode="External"/><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9B86D-1ADF-4B36-A29E-9F6F23A08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551</TotalTime>
  <Pages>39</Pages>
  <Words>7192</Words>
  <Characters>40999</Characters>
  <Application>Microsoft Office Word</Application>
  <DocSecurity>0</DocSecurity>
  <Lines>341</Lines>
  <Paragraphs>96</Paragraphs>
  <ScaleCrop>false</ScaleCrop>
  <Company>Microsoft</Company>
  <LinksUpToDate>false</LinksUpToDate>
  <CharactersWithSpaces>48095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692</cp:revision>
  <dcterms:created xsi:type="dcterms:W3CDTF">2018-04-30T02:17:00Z</dcterms:created>
  <dcterms:modified xsi:type="dcterms:W3CDTF">2018-04-30T14:36:00Z</dcterms:modified>
</cp:coreProperties>
</file>