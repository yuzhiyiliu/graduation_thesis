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7B1BAE">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proofErr w:type="gramStart"/>
      <w:r w:rsidR="00426873">
        <w:rPr>
          <w:rFonts w:hint="eastAsia"/>
        </w:rPr>
        <w:t>,</w:t>
      </w:r>
      <w:r w:rsidR="001C3B06">
        <w:rPr>
          <w:rFonts w:hint="eastAsia"/>
        </w:rPr>
        <w:t>i</w:t>
      </w:r>
      <w:r w:rsidRPr="003D75FF">
        <w:t>t</w:t>
      </w:r>
      <w:proofErr w:type="gramEnd"/>
      <w:r w:rsidRPr="003D75FF">
        <w:t xml:space="preserve">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r>
        <w:t xml:space="preserve"> </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2D6FFA" w:rsidRPr="00E81AEF"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670288" w:history="1">
        <w:r w:rsidR="002D6FFA" w:rsidRPr="0047631D">
          <w:rPr>
            <w:rStyle w:val="ab"/>
            <w:noProof/>
          </w:rPr>
          <w:t>1</w:t>
        </w:r>
        <w:r w:rsidR="002D6FFA" w:rsidRPr="0047631D">
          <w:rPr>
            <w:rStyle w:val="ab"/>
            <w:rFonts w:hint="eastAsia"/>
            <w:noProof/>
          </w:rPr>
          <w:t xml:space="preserve"> </w:t>
        </w:r>
        <w:r w:rsidR="002D6FFA" w:rsidRPr="0047631D">
          <w:rPr>
            <w:rStyle w:val="ab"/>
            <w:rFonts w:hint="eastAsia"/>
            <w:noProof/>
          </w:rPr>
          <w:t>绪</w:t>
        </w:r>
        <w:r w:rsidR="002D6FFA" w:rsidRPr="0047631D">
          <w:rPr>
            <w:rStyle w:val="ab"/>
            <w:noProof/>
          </w:rPr>
          <w:t xml:space="preserve"> </w:t>
        </w:r>
        <w:r w:rsidR="002D6FFA" w:rsidRPr="0047631D">
          <w:rPr>
            <w:rStyle w:val="ab"/>
            <w:rFonts w:hint="eastAsia"/>
            <w:noProof/>
          </w:rPr>
          <w:t>论</w:t>
        </w:r>
        <w:r w:rsidR="002D6FFA">
          <w:rPr>
            <w:noProof/>
            <w:webHidden/>
          </w:rPr>
          <w:tab/>
        </w:r>
        <w:r w:rsidR="002D6FFA">
          <w:rPr>
            <w:noProof/>
            <w:webHidden/>
          </w:rPr>
          <w:fldChar w:fldCharType="begin"/>
        </w:r>
        <w:r w:rsidR="002D6FFA">
          <w:rPr>
            <w:noProof/>
            <w:webHidden/>
          </w:rPr>
          <w:instrText xml:space="preserve"> PAGEREF _Toc512670288 \h </w:instrText>
        </w:r>
        <w:r w:rsidR="002D6FFA">
          <w:rPr>
            <w:noProof/>
            <w:webHidden/>
          </w:rPr>
        </w:r>
        <w:r w:rsidR="002D6FFA">
          <w:rPr>
            <w:noProof/>
            <w:webHidden/>
          </w:rPr>
          <w:fldChar w:fldCharType="separate"/>
        </w:r>
        <w:r w:rsidR="002D6FFA">
          <w:rPr>
            <w:noProof/>
            <w:webHidden/>
          </w:rPr>
          <w:t>1</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289" w:history="1">
        <w:r w:rsidR="002D6FFA" w:rsidRPr="0047631D">
          <w:rPr>
            <w:rStyle w:val="ab"/>
            <w:noProof/>
          </w:rPr>
          <w:t>2</w:t>
        </w:r>
        <w:r w:rsidR="002D6FFA" w:rsidRPr="0047631D">
          <w:rPr>
            <w:rStyle w:val="ab"/>
            <w:rFonts w:hint="eastAsia"/>
            <w:noProof/>
          </w:rPr>
          <w:t xml:space="preserve"> </w:t>
        </w:r>
        <w:r w:rsidR="002D6FFA" w:rsidRPr="0047631D">
          <w:rPr>
            <w:rStyle w:val="ab"/>
            <w:rFonts w:hint="eastAsia"/>
            <w:noProof/>
          </w:rPr>
          <w:t>理论基础</w:t>
        </w:r>
        <w:r w:rsidR="002D6FFA">
          <w:rPr>
            <w:noProof/>
            <w:webHidden/>
          </w:rPr>
          <w:tab/>
        </w:r>
        <w:r w:rsidR="002D6FFA">
          <w:rPr>
            <w:noProof/>
            <w:webHidden/>
          </w:rPr>
          <w:fldChar w:fldCharType="begin"/>
        </w:r>
        <w:r w:rsidR="002D6FFA">
          <w:rPr>
            <w:noProof/>
            <w:webHidden/>
          </w:rPr>
          <w:instrText xml:space="preserve"> PAGEREF _Toc512670289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290" w:history="1">
        <w:r w:rsidR="002D6FFA" w:rsidRPr="0047631D">
          <w:rPr>
            <w:rStyle w:val="ab"/>
            <w:noProof/>
          </w:rPr>
          <w:t>2.1 YOLO</w:t>
        </w:r>
        <w:r w:rsidR="002D6FFA" w:rsidRPr="0047631D">
          <w:rPr>
            <w:rStyle w:val="ab"/>
            <w:rFonts w:hint="eastAsia"/>
            <w:noProof/>
          </w:rPr>
          <w:t>框架介绍</w:t>
        </w:r>
        <w:r w:rsidR="002D6FFA">
          <w:rPr>
            <w:noProof/>
            <w:webHidden/>
          </w:rPr>
          <w:tab/>
        </w:r>
        <w:r w:rsidR="002D6FFA">
          <w:rPr>
            <w:noProof/>
            <w:webHidden/>
          </w:rPr>
          <w:fldChar w:fldCharType="begin"/>
        </w:r>
        <w:r w:rsidR="002D6FFA">
          <w:rPr>
            <w:noProof/>
            <w:webHidden/>
          </w:rPr>
          <w:instrText xml:space="preserve"> PAGEREF _Toc512670290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291" w:history="1">
        <w:r w:rsidR="002D6FFA" w:rsidRPr="0047631D">
          <w:rPr>
            <w:rStyle w:val="ab"/>
            <w:noProof/>
          </w:rPr>
          <w:t>2.2</w:t>
        </w:r>
        <w:r w:rsidR="002D6FFA" w:rsidRPr="0047631D">
          <w:rPr>
            <w:rStyle w:val="ab"/>
            <w:rFonts w:hint="eastAsia"/>
            <w:noProof/>
          </w:rPr>
          <w:t xml:space="preserve"> </w:t>
        </w:r>
        <w:r w:rsidR="002D6FFA" w:rsidRPr="0047631D">
          <w:rPr>
            <w:rStyle w:val="ab"/>
            <w:rFonts w:hint="eastAsia"/>
            <w:noProof/>
          </w:rPr>
          <w:t>算法相关和相似技术的介绍</w:t>
        </w:r>
        <w:r w:rsidR="002D6FFA">
          <w:rPr>
            <w:noProof/>
            <w:webHidden/>
          </w:rPr>
          <w:tab/>
        </w:r>
        <w:r w:rsidR="002D6FFA">
          <w:rPr>
            <w:noProof/>
            <w:webHidden/>
          </w:rPr>
          <w:fldChar w:fldCharType="begin"/>
        </w:r>
        <w:r w:rsidR="002D6FFA">
          <w:rPr>
            <w:noProof/>
            <w:webHidden/>
          </w:rPr>
          <w:instrText xml:space="preserve"> PAGEREF _Toc512670291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292" w:history="1">
        <w:r w:rsidR="002D6FFA" w:rsidRPr="0047631D">
          <w:rPr>
            <w:rStyle w:val="ab"/>
            <w:noProof/>
          </w:rPr>
          <w:t>3</w:t>
        </w:r>
        <w:r w:rsidR="002D6FFA" w:rsidRPr="0047631D">
          <w:rPr>
            <w:rStyle w:val="ab"/>
            <w:rFonts w:hint="eastAsia"/>
            <w:noProof/>
          </w:rPr>
          <w:t xml:space="preserve"> </w:t>
        </w:r>
        <w:r w:rsidR="002D6FFA" w:rsidRPr="0047631D">
          <w:rPr>
            <w:rStyle w:val="ab"/>
            <w:rFonts w:hint="eastAsia"/>
            <w:noProof/>
          </w:rPr>
          <w:t>算法描述</w:t>
        </w:r>
        <w:r w:rsidR="002D6FFA">
          <w:rPr>
            <w:noProof/>
            <w:webHidden/>
          </w:rPr>
          <w:tab/>
        </w:r>
        <w:r w:rsidR="002D6FFA">
          <w:rPr>
            <w:noProof/>
            <w:webHidden/>
          </w:rPr>
          <w:fldChar w:fldCharType="begin"/>
        </w:r>
        <w:r w:rsidR="002D6FFA">
          <w:rPr>
            <w:noProof/>
            <w:webHidden/>
          </w:rPr>
          <w:instrText xml:space="preserve"> PAGEREF _Toc512670292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293" w:history="1">
        <w:r w:rsidR="002D6FFA" w:rsidRPr="0047631D">
          <w:rPr>
            <w:rStyle w:val="ab"/>
            <w:noProof/>
          </w:rPr>
          <w:t>3.1</w:t>
        </w:r>
        <w:r w:rsidR="002D6FFA" w:rsidRPr="0047631D">
          <w:rPr>
            <w:rStyle w:val="ab"/>
            <w:rFonts w:hint="eastAsia"/>
            <w:noProof/>
          </w:rPr>
          <w:t xml:space="preserve"> </w:t>
        </w:r>
        <w:r w:rsidR="002D6FFA" w:rsidRPr="0047631D">
          <w:rPr>
            <w:rStyle w:val="ab"/>
            <w:rFonts w:hint="eastAsia"/>
            <w:noProof/>
          </w:rPr>
          <w:t>神经网络框架相关的概念</w:t>
        </w:r>
        <w:r w:rsidR="002D6FFA">
          <w:rPr>
            <w:noProof/>
            <w:webHidden/>
          </w:rPr>
          <w:tab/>
        </w:r>
        <w:r w:rsidR="002D6FFA">
          <w:rPr>
            <w:noProof/>
            <w:webHidden/>
          </w:rPr>
          <w:fldChar w:fldCharType="begin"/>
        </w:r>
        <w:r w:rsidR="002D6FFA">
          <w:rPr>
            <w:noProof/>
            <w:webHidden/>
          </w:rPr>
          <w:instrText xml:space="preserve"> PAGEREF _Toc512670293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294" w:history="1">
        <w:r w:rsidR="002D6FFA" w:rsidRPr="0047631D">
          <w:rPr>
            <w:rStyle w:val="ab"/>
            <w:noProof/>
          </w:rPr>
          <w:t>3.1.1</w:t>
        </w:r>
        <w:r w:rsidR="002D6FFA" w:rsidRPr="0047631D">
          <w:rPr>
            <w:rStyle w:val="ab"/>
            <w:rFonts w:hint="eastAsia"/>
            <w:noProof/>
          </w:rPr>
          <w:t xml:space="preserve"> </w:t>
        </w:r>
        <w:r w:rsidR="002D6FFA" w:rsidRPr="0047631D">
          <w:rPr>
            <w:rStyle w:val="ab"/>
            <w:rFonts w:hint="eastAsia"/>
            <w:noProof/>
          </w:rPr>
          <w:t>激</w:t>
        </w:r>
        <w:r w:rsidR="00AE3BFD">
          <w:rPr>
            <w:rStyle w:val="ab"/>
            <w:rFonts w:hint="eastAsia"/>
            <w:noProof/>
          </w:rPr>
          <w:t>活</w:t>
        </w:r>
        <w:r w:rsidR="002D6FFA" w:rsidRPr="0047631D">
          <w:rPr>
            <w:rStyle w:val="ab"/>
            <w:rFonts w:hint="eastAsia"/>
            <w:noProof/>
          </w:rPr>
          <w:t>函数</w:t>
        </w:r>
        <w:r w:rsidR="002D6FFA">
          <w:rPr>
            <w:noProof/>
            <w:webHidden/>
          </w:rPr>
          <w:tab/>
        </w:r>
        <w:r w:rsidR="002D6FFA">
          <w:rPr>
            <w:noProof/>
            <w:webHidden/>
          </w:rPr>
          <w:fldChar w:fldCharType="begin"/>
        </w:r>
        <w:r w:rsidR="002D6FFA">
          <w:rPr>
            <w:noProof/>
            <w:webHidden/>
          </w:rPr>
          <w:instrText xml:space="preserve"> PAGEREF _Toc512670294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295" w:history="1">
        <w:r w:rsidR="002D6FFA" w:rsidRPr="0047631D">
          <w:rPr>
            <w:rStyle w:val="ab"/>
            <w:noProof/>
          </w:rPr>
          <w:t>3.1.2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_Toc512670295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296" w:history="1">
        <w:r w:rsidR="002D6FFA" w:rsidRPr="0047631D">
          <w:rPr>
            <w:rStyle w:val="ab"/>
            <w:noProof/>
          </w:rPr>
          <w:t>3.1.3 Dropout</w:t>
        </w:r>
        <w:r w:rsidR="002D6FFA">
          <w:rPr>
            <w:noProof/>
            <w:webHidden/>
          </w:rPr>
          <w:tab/>
        </w:r>
        <w:r w:rsidR="002D6FFA">
          <w:rPr>
            <w:noProof/>
            <w:webHidden/>
          </w:rPr>
          <w:fldChar w:fldCharType="begin"/>
        </w:r>
        <w:r w:rsidR="002D6FFA">
          <w:rPr>
            <w:noProof/>
            <w:webHidden/>
          </w:rPr>
          <w:instrText xml:space="preserve"> PAGEREF _Toc512670296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297" w:history="1">
        <w:r w:rsidR="002D6FFA" w:rsidRPr="0047631D">
          <w:rPr>
            <w:rStyle w:val="ab"/>
            <w:noProof/>
          </w:rPr>
          <w:t>3.1.4</w:t>
        </w:r>
        <w:r w:rsidR="002D6FFA" w:rsidRPr="0047631D">
          <w:rPr>
            <w:rStyle w:val="ab"/>
            <w:rFonts w:hint="eastAsia"/>
            <w:noProof/>
          </w:rPr>
          <w:t xml:space="preserve"> </w:t>
        </w:r>
        <w:r w:rsidR="002D6FFA" w:rsidRPr="0047631D">
          <w:rPr>
            <w:rStyle w:val="ab"/>
            <w:rFonts w:hint="eastAsia"/>
            <w:noProof/>
          </w:rPr>
          <w:t>损失函数</w:t>
        </w:r>
        <w:r w:rsidR="002D6FFA">
          <w:rPr>
            <w:noProof/>
            <w:webHidden/>
          </w:rPr>
          <w:tab/>
        </w:r>
        <w:r w:rsidR="002D6FFA">
          <w:rPr>
            <w:noProof/>
            <w:webHidden/>
          </w:rPr>
          <w:fldChar w:fldCharType="begin"/>
        </w:r>
        <w:r w:rsidR="002D6FFA">
          <w:rPr>
            <w:noProof/>
            <w:webHidden/>
          </w:rPr>
          <w:instrText xml:space="preserve"> PAGEREF _Toc512670297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298" w:history="1">
        <w:r w:rsidR="002D6FFA" w:rsidRPr="0047631D">
          <w:rPr>
            <w:rStyle w:val="ab"/>
            <w:noProof/>
          </w:rPr>
          <w:t>3.1.5</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_Toc512670298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299" w:history="1">
        <w:r w:rsidR="002D6FFA" w:rsidRPr="0047631D">
          <w:rPr>
            <w:rStyle w:val="ab"/>
            <w:noProof/>
          </w:rPr>
          <w:t>3.2</w:t>
        </w:r>
        <w:r w:rsidR="002D6FFA" w:rsidRPr="0047631D">
          <w:rPr>
            <w:rStyle w:val="ab"/>
            <w:rFonts w:hint="eastAsia"/>
            <w:noProof/>
          </w:rPr>
          <w:t xml:space="preserve"> </w:t>
        </w:r>
        <w:r w:rsidR="002D6FFA" w:rsidRPr="0047631D">
          <w:rPr>
            <w:rStyle w:val="ab"/>
            <w:rFonts w:hint="eastAsia"/>
            <w:noProof/>
          </w:rPr>
          <w:t>输入、输出与流程</w:t>
        </w:r>
        <w:r w:rsidR="002D6FFA">
          <w:rPr>
            <w:noProof/>
            <w:webHidden/>
          </w:rPr>
          <w:tab/>
        </w:r>
        <w:r w:rsidR="002D6FFA">
          <w:rPr>
            <w:noProof/>
            <w:webHidden/>
          </w:rPr>
          <w:fldChar w:fldCharType="begin"/>
        </w:r>
        <w:r w:rsidR="002D6FFA">
          <w:rPr>
            <w:noProof/>
            <w:webHidden/>
          </w:rPr>
          <w:instrText xml:space="preserve"> PAGEREF _Toc512670299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00" w:history="1">
        <w:r w:rsidR="002D6FFA" w:rsidRPr="0047631D">
          <w:rPr>
            <w:rStyle w:val="ab"/>
            <w:noProof/>
          </w:rPr>
          <w:t>4</w:t>
        </w:r>
        <w:r w:rsidR="002D6FFA" w:rsidRPr="0047631D">
          <w:rPr>
            <w:rStyle w:val="ab"/>
            <w:rFonts w:hint="eastAsia"/>
            <w:noProof/>
          </w:rPr>
          <w:t xml:space="preserve"> </w:t>
        </w:r>
        <w:r w:rsidR="002D6FFA" w:rsidRPr="0047631D">
          <w:rPr>
            <w:rStyle w:val="ab"/>
            <w:rFonts w:hint="eastAsia"/>
            <w:noProof/>
          </w:rPr>
          <w:t>设计与实现</w:t>
        </w:r>
        <w:r w:rsidR="002D6FFA">
          <w:rPr>
            <w:noProof/>
            <w:webHidden/>
          </w:rPr>
          <w:tab/>
        </w:r>
        <w:r w:rsidR="002D6FFA">
          <w:rPr>
            <w:noProof/>
            <w:webHidden/>
          </w:rPr>
          <w:fldChar w:fldCharType="begin"/>
        </w:r>
        <w:r w:rsidR="002D6FFA">
          <w:rPr>
            <w:noProof/>
            <w:webHidden/>
          </w:rPr>
          <w:instrText xml:space="preserve"> PAGEREF _Toc512670300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01" w:history="1">
        <w:r w:rsidR="002D6FFA" w:rsidRPr="0047631D">
          <w:rPr>
            <w:rStyle w:val="ab"/>
            <w:noProof/>
          </w:rPr>
          <w:t>4.1</w:t>
        </w:r>
        <w:r w:rsidR="002D6FFA" w:rsidRPr="0047631D">
          <w:rPr>
            <w:rStyle w:val="ab"/>
            <w:rFonts w:hint="eastAsia"/>
            <w:noProof/>
          </w:rPr>
          <w:t xml:space="preserve"> </w:t>
        </w:r>
        <w:r w:rsidR="002D6FFA" w:rsidRPr="0047631D">
          <w:rPr>
            <w:rStyle w:val="ab"/>
            <w:rFonts w:hint="eastAsia"/>
            <w:noProof/>
          </w:rPr>
          <w:t>复杂度与核心的程序流程</w:t>
        </w:r>
        <w:r w:rsidR="002D6FFA">
          <w:rPr>
            <w:noProof/>
            <w:webHidden/>
          </w:rPr>
          <w:tab/>
        </w:r>
        <w:r w:rsidR="002D6FFA">
          <w:rPr>
            <w:noProof/>
            <w:webHidden/>
          </w:rPr>
          <w:fldChar w:fldCharType="begin"/>
        </w:r>
        <w:r w:rsidR="002D6FFA">
          <w:rPr>
            <w:noProof/>
            <w:webHidden/>
          </w:rPr>
          <w:instrText xml:space="preserve"> PAGEREF _Toc512670301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02" w:history="1">
        <w:r w:rsidR="002D6FFA" w:rsidRPr="0047631D">
          <w:rPr>
            <w:rStyle w:val="ab"/>
            <w:noProof/>
          </w:rPr>
          <w:t>4.2</w:t>
        </w:r>
        <w:r w:rsidR="002D6FFA" w:rsidRPr="0047631D">
          <w:rPr>
            <w:rStyle w:val="ab"/>
            <w:rFonts w:hint="eastAsia"/>
            <w:noProof/>
          </w:rPr>
          <w:t xml:space="preserve"> </w:t>
        </w:r>
        <w:r w:rsidR="002D6FFA" w:rsidRPr="0047631D">
          <w:rPr>
            <w:rStyle w:val="ab"/>
            <w:rFonts w:hint="eastAsia"/>
            <w:noProof/>
          </w:rPr>
          <w:t>核心功能的主要代码及说明</w:t>
        </w:r>
        <w:r w:rsidR="002D6FFA">
          <w:rPr>
            <w:noProof/>
            <w:webHidden/>
          </w:rPr>
          <w:tab/>
        </w:r>
        <w:r w:rsidR="002D6FFA">
          <w:rPr>
            <w:noProof/>
            <w:webHidden/>
          </w:rPr>
          <w:fldChar w:fldCharType="begin"/>
        </w:r>
        <w:r w:rsidR="002D6FFA">
          <w:rPr>
            <w:noProof/>
            <w:webHidden/>
          </w:rPr>
          <w:instrText xml:space="preserve"> PAGEREF _Toc512670302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303" w:history="1">
        <w:r w:rsidR="002D6FFA" w:rsidRPr="0047631D">
          <w:rPr>
            <w:rStyle w:val="ab"/>
            <w:noProof/>
          </w:rPr>
          <w:t>4.2.1</w:t>
        </w:r>
        <w:r w:rsidR="002D6FFA" w:rsidRPr="0047631D">
          <w:rPr>
            <w:rStyle w:val="ab"/>
            <w:rFonts w:hint="eastAsia"/>
            <w:noProof/>
          </w:rPr>
          <w:t xml:space="preserve"> </w:t>
        </w:r>
        <w:r w:rsidR="002D6FFA" w:rsidRPr="0047631D">
          <w:rPr>
            <w:rStyle w:val="ab"/>
            <w:rFonts w:hint="eastAsia"/>
            <w:noProof/>
          </w:rPr>
          <w:t>卷积层</w:t>
        </w:r>
        <w:r w:rsidR="002D6FFA">
          <w:rPr>
            <w:noProof/>
            <w:webHidden/>
          </w:rPr>
          <w:tab/>
        </w:r>
        <w:r w:rsidR="002D6FFA">
          <w:rPr>
            <w:noProof/>
            <w:webHidden/>
          </w:rPr>
          <w:fldChar w:fldCharType="begin"/>
        </w:r>
        <w:r w:rsidR="002D6FFA">
          <w:rPr>
            <w:noProof/>
            <w:webHidden/>
          </w:rPr>
          <w:instrText xml:space="preserve"> PAGEREF _Toc512670303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304" w:history="1">
        <w:r w:rsidR="002D6FFA" w:rsidRPr="0047631D">
          <w:rPr>
            <w:rStyle w:val="ab"/>
            <w:noProof/>
          </w:rPr>
          <w:t>4.2.2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_Toc512670304 \h </w:instrText>
        </w:r>
        <w:r w:rsidR="002D6FFA">
          <w:rPr>
            <w:noProof/>
            <w:webHidden/>
          </w:rPr>
        </w:r>
        <w:r w:rsidR="002D6FFA">
          <w:rPr>
            <w:noProof/>
            <w:webHidden/>
          </w:rPr>
          <w:fldChar w:fldCharType="separate"/>
        </w:r>
        <w:r w:rsidR="002D6FFA">
          <w:rPr>
            <w:noProof/>
            <w:webHidden/>
          </w:rPr>
          <w:t>12</w:t>
        </w:r>
        <w:r w:rsidR="002D6FFA">
          <w:rPr>
            <w:noProof/>
            <w:webHidden/>
          </w:rPr>
          <w:fldChar w:fldCharType="end"/>
        </w:r>
      </w:hyperlink>
    </w:p>
    <w:p w:rsidR="002D6FFA" w:rsidRPr="00E81AEF" w:rsidRDefault="00D50031" w:rsidP="002D6FFA">
      <w:pPr>
        <w:pStyle w:val="33"/>
        <w:tabs>
          <w:tab w:val="right" w:leader="dot" w:pos="9060"/>
        </w:tabs>
        <w:ind w:left="840"/>
        <w:rPr>
          <w:rFonts w:ascii="Calibri" w:hAnsi="Calibri"/>
          <w:noProof/>
          <w:sz w:val="21"/>
          <w:szCs w:val="22"/>
        </w:rPr>
      </w:pPr>
      <w:hyperlink w:anchor="_Toc512670305" w:history="1">
        <w:r w:rsidR="002D6FFA" w:rsidRPr="0047631D">
          <w:rPr>
            <w:rStyle w:val="ab"/>
            <w:noProof/>
          </w:rPr>
          <w:t>4.2.3</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_Toc512670305 \h </w:instrText>
        </w:r>
        <w:r w:rsidR="002D6FFA">
          <w:rPr>
            <w:noProof/>
            <w:webHidden/>
          </w:rPr>
        </w:r>
        <w:r w:rsidR="002D6FFA">
          <w:rPr>
            <w:noProof/>
            <w:webHidden/>
          </w:rPr>
          <w:fldChar w:fldCharType="separate"/>
        </w:r>
        <w:r w:rsidR="002D6FFA">
          <w:rPr>
            <w:noProof/>
            <w:webHidden/>
          </w:rPr>
          <w:t>15</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06" w:history="1">
        <w:r w:rsidR="002D6FFA" w:rsidRPr="0047631D">
          <w:rPr>
            <w:rStyle w:val="ab"/>
            <w:noProof/>
          </w:rPr>
          <w:t>5</w:t>
        </w:r>
        <w:r w:rsidR="002D6FFA" w:rsidRPr="0047631D">
          <w:rPr>
            <w:rStyle w:val="ab"/>
            <w:rFonts w:hint="eastAsia"/>
            <w:noProof/>
          </w:rPr>
          <w:t xml:space="preserve"> </w:t>
        </w:r>
        <w:r w:rsidR="002D6FFA" w:rsidRPr="0047631D">
          <w:rPr>
            <w:rStyle w:val="ab"/>
            <w:rFonts w:hint="eastAsia"/>
            <w:noProof/>
          </w:rPr>
          <w:t>优化</w:t>
        </w:r>
        <w:r w:rsidR="002D6FFA">
          <w:rPr>
            <w:noProof/>
            <w:webHidden/>
          </w:rPr>
          <w:tab/>
        </w:r>
        <w:r w:rsidR="002D6FFA">
          <w:rPr>
            <w:noProof/>
            <w:webHidden/>
          </w:rPr>
          <w:fldChar w:fldCharType="begin"/>
        </w:r>
        <w:r w:rsidR="002D6FFA">
          <w:rPr>
            <w:noProof/>
            <w:webHidden/>
          </w:rPr>
          <w:instrText xml:space="preserve"> PAGEREF _Toc512670306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07" w:history="1">
        <w:r w:rsidR="002D6FFA" w:rsidRPr="0047631D">
          <w:rPr>
            <w:rStyle w:val="ab"/>
            <w:noProof/>
          </w:rPr>
          <w:t>5.1</w:t>
        </w:r>
        <w:r w:rsidR="002D6FFA" w:rsidRPr="0047631D">
          <w:rPr>
            <w:rStyle w:val="ab"/>
            <w:rFonts w:hint="eastAsia"/>
            <w:noProof/>
          </w:rPr>
          <w:t xml:space="preserve"> </w:t>
        </w:r>
        <w:r w:rsidR="002D6FFA" w:rsidRPr="0047631D">
          <w:rPr>
            <w:rStyle w:val="ab"/>
            <w:rFonts w:hint="eastAsia"/>
            <w:noProof/>
          </w:rPr>
          <w:t>批正则化</w:t>
        </w:r>
        <w:r w:rsidR="002D6FFA">
          <w:rPr>
            <w:noProof/>
            <w:webHidden/>
          </w:rPr>
          <w:tab/>
        </w:r>
        <w:r w:rsidR="002D6FFA">
          <w:rPr>
            <w:noProof/>
            <w:webHidden/>
          </w:rPr>
          <w:fldChar w:fldCharType="begin"/>
        </w:r>
        <w:r w:rsidR="002D6FFA">
          <w:rPr>
            <w:noProof/>
            <w:webHidden/>
          </w:rPr>
          <w:instrText xml:space="preserve"> PAGEREF _Toc512670307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08" w:history="1">
        <w:r w:rsidR="002D6FFA" w:rsidRPr="0047631D">
          <w:rPr>
            <w:rStyle w:val="ab"/>
            <w:noProof/>
          </w:rPr>
          <w:t>5.2</w:t>
        </w:r>
        <w:r w:rsidR="002D6FFA" w:rsidRPr="0047631D">
          <w:rPr>
            <w:rStyle w:val="ab"/>
            <w:rFonts w:hint="eastAsia"/>
            <w:noProof/>
          </w:rPr>
          <w:t xml:space="preserve"> </w:t>
        </w:r>
        <w:r w:rsidR="002D6FFA" w:rsidRPr="0047631D">
          <w:rPr>
            <w:rStyle w:val="ab"/>
            <w:rFonts w:hint="eastAsia"/>
            <w:noProof/>
          </w:rPr>
          <w:t>高分辨率分类器</w:t>
        </w:r>
        <w:r w:rsidR="002D6FFA">
          <w:rPr>
            <w:noProof/>
            <w:webHidden/>
          </w:rPr>
          <w:tab/>
        </w:r>
        <w:r w:rsidR="002D6FFA">
          <w:rPr>
            <w:noProof/>
            <w:webHidden/>
          </w:rPr>
          <w:fldChar w:fldCharType="begin"/>
        </w:r>
        <w:r w:rsidR="002D6FFA">
          <w:rPr>
            <w:noProof/>
            <w:webHidden/>
          </w:rPr>
          <w:instrText xml:space="preserve"> PAGEREF _Toc512670308 \h </w:instrText>
        </w:r>
        <w:r w:rsidR="002D6FFA">
          <w:rPr>
            <w:noProof/>
            <w:webHidden/>
          </w:rPr>
        </w:r>
        <w:r w:rsidR="002D6FFA">
          <w:rPr>
            <w:noProof/>
            <w:webHidden/>
          </w:rPr>
          <w:fldChar w:fldCharType="separate"/>
        </w:r>
        <w:r w:rsidR="002D6FFA">
          <w:rPr>
            <w:noProof/>
            <w:webHidden/>
          </w:rPr>
          <w:t>19</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09" w:history="1">
        <w:r w:rsidR="002D6FFA" w:rsidRPr="0047631D">
          <w:rPr>
            <w:rStyle w:val="ab"/>
            <w:noProof/>
          </w:rPr>
          <w:t>5.3</w:t>
        </w:r>
        <w:r w:rsidR="002D6FFA" w:rsidRPr="0047631D">
          <w:rPr>
            <w:rStyle w:val="ab"/>
            <w:rFonts w:hint="eastAsia"/>
            <w:noProof/>
          </w:rPr>
          <w:t xml:space="preserve"> </w:t>
        </w:r>
        <w:r w:rsidR="002D6FFA" w:rsidRPr="0047631D">
          <w:rPr>
            <w:rStyle w:val="ab"/>
            <w:rFonts w:hint="eastAsia"/>
            <w:noProof/>
          </w:rPr>
          <w:t>加锚点框的卷积层</w:t>
        </w:r>
        <w:r w:rsidR="002D6FFA">
          <w:rPr>
            <w:noProof/>
            <w:webHidden/>
          </w:rPr>
          <w:tab/>
        </w:r>
        <w:r w:rsidR="002D6FFA">
          <w:rPr>
            <w:noProof/>
            <w:webHidden/>
          </w:rPr>
          <w:fldChar w:fldCharType="begin"/>
        </w:r>
        <w:r w:rsidR="002D6FFA">
          <w:rPr>
            <w:noProof/>
            <w:webHidden/>
          </w:rPr>
          <w:instrText xml:space="preserve"> PAGEREF _Toc512670309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0" w:history="1">
        <w:r w:rsidR="002D6FFA" w:rsidRPr="0047631D">
          <w:rPr>
            <w:rStyle w:val="ab"/>
            <w:noProof/>
          </w:rPr>
          <w:t>5.4</w:t>
        </w:r>
        <w:r w:rsidR="002D6FFA" w:rsidRPr="0047631D">
          <w:rPr>
            <w:rStyle w:val="ab"/>
            <w:rFonts w:hint="eastAsia"/>
            <w:noProof/>
          </w:rPr>
          <w:t xml:space="preserve"> </w:t>
        </w:r>
        <w:r w:rsidR="002D6FFA" w:rsidRPr="0047631D">
          <w:rPr>
            <w:rStyle w:val="ab"/>
            <w:rFonts w:hint="eastAsia"/>
            <w:noProof/>
          </w:rPr>
          <w:t>维度聚类</w:t>
        </w:r>
        <w:r w:rsidR="002D6FFA">
          <w:rPr>
            <w:noProof/>
            <w:webHidden/>
          </w:rPr>
          <w:tab/>
        </w:r>
        <w:r w:rsidR="002D6FFA">
          <w:rPr>
            <w:noProof/>
            <w:webHidden/>
          </w:rPr>
          <w:fldChar w:fldCharType="begin"/>
        </w:r>
        <w:r w:rsidR="002D6FFA">
          <w:rPr>
            <w:noProof/>
            <w:webHidden/>
          </w:rPr>
          <w:instrText xml:space="preserve"> PAGEREF _Toc512670310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1" w:history="1">
        <w:r w:rsidR="002D6FFA" w:rsidRPr="0047631D">
          <w:rPr>
            <w:rStyle w:val="ab"/>
            <w:noProof/>
          </w:rPr>
          <w:t>5.5</w:t>
        </w:r>
        <w:r w:rsidR="002D6FFA" w:rsidRPr="0047631D">
          <w:rPr>
            <w:rStyle w:val="ab"/>
            <w:rFonts w:hint="eastAsia"/>
            <w:noProof/>
          </w:rPr>
          <w:t xml:space="preserve"> </w:t>
        </w:r>
        <w:r w:rsidR="002D6FFA" w:rsidRPr="0047631D">
          <w:rPr>
            <w:rStyle w:val="ab"/>
            <w:rFonts w:hint="eastAsia"/>
            <w:noProof/>
          </w:rPr>
          <w:t>直接定位预测</w:t>
        </w:r>
        <w:r w:rsidR="002D6FFA">
          <w:rPr>
            <w:noProof/>
            <w:webHidden/>
          </w:rPr>
          <w:tab/>
        </w:r>
        <w:r w:rsidR="002D6FFA">
          <w:rPr>
            <w:noProof/>
            <w:webHidden/>
          </w:rPr>
          <w:fldChar w:fldCharType="begin"/>
        </w:r>
        <w:r w:rsidR="002D6FFA">
          <w:rPr>
            <w:noProof/>
            <w:webHidden/>
          </w:rPr>
          <w:instrText xml:space="preserve"> PAGEREF _Toc512670311 \h </w:instrText>
        </w:r>
        <w:r w:rsidR="002D6FFA">
          <w:rPr>
            <w:noProof/>
            <w:webHidden/>
          </w:rPr>
        </w:r>
        <w:r w:rsidR="002D6FFA">
          <w:rPr>
            <w:noProof/>
            <w:webHidden/>
          </w:rPr>
          <w:fldChar w:fldCharType="separate"/>
        </w:r>
        <w:r w:rsidR="002D6FFA">
          <w:rPr>
            <w:noProof/>
            <w:webHidden/>
          </w:rPr>
          <w:t>21</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2" w:history="1">
        <w:r w:rsidR="002D6FFA" w:rsidRPr="0047631D">
          <w:rPr>
            <w:rStyle w:val="ab"/>
            <w:noProof/>
          </w:rPr>
          <w:t>5.6</w:t>
        </w:r>
        <w:r w:rsidR="002D6FFA" w:rsidRPr="0047631D">
          <w:rPr>
            <w:rStyle w:val="ab"/>
            <w:rFonts w:hint="eastAsia"/>
            <w:noProof/>
          </w:rPr>
          <w:t xml:space="preserve"> </w:t>
        </w:r>
        <w:r w:rsidR="002D6FFA" w:rsidRPr="0047631D">
          <w:rPr>
            <w:rStyle w:val="ab"/>
            <w:rFonts w:hint="eastAsia"/>
            <w:noProof/>
          </w:rPr>
          <w:t>细粒度特征</w:t>
        </w:r>
        <w:r w:rsidR="002D6FFA">
          <w:rPr>
            <w:noProof/>
            <w:webHidden/>
          </w:rPr>
          <w:tab/>
        </w:r>
        <w:r w:rsidR="002D6FFA">
          <w:rPr>
            <w:noProof/>
            <w:webHidden/>
          </w:rPr>
          <w:fldChar w:fldCharType="begin"/>
        </w:r>
        <w:r w:rsidR="002D6FFA">
          <w:rPr>
            <w:noProof/>
            <w:webHidden/>
          </w:rPr>
          <w:instrText xml:space="preserve"> PAGEREF _Toc512670312 \h </w:instrText>
        </w:r>
        <w:r w:rsidR="002D6FFA">
          <w:rPr>
            <w:noProof/>
            <w:webHidden/>
          </w:rPr>
        </w:r>
        <w:r w:rsidR="002D6FFA">
          <w:rPr>
            <w:noProof/>
            <w:webHidden/>
          </w:rPr>
          <w:fldChar w:fldCharType="separate"/>
        </w:r>
        <w:r w:rsidR="002D6FFA">
          <w:rPr>
            <w:noProof/>
            <w:webHidden/>
          </w:rPr>
          <w:t>22</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3" w:history="1">
        <w:r w:rsidR="002D6FFA" w:rsidRPr="0047631D">
          <w:rPr>
            <w:rStyle w:val="ab"/>
            <w:noProof/>
          </w:rPr>
          <w:t>5.7</w:t>
        </w:r>
        <w:r w:rsidR="002D6FFA" w:rsidRPr="0047631D">
          <w:rPr>
            <w:rStyle w:val="ab"/>
            <w:rFonts w:hint="eastAsia"/>
            <w:noProof/>
          </w:rPr>
          <w:t xml:space="preserve"> </w:t>
        </w:r>
        <w:r w:rsidR="002D6FFA" w:rsidRPr="0047631D">
          <w:rPr>
            <w:rStyle w:val="ab"/>
            <w:rFonts w:hint="eastAsia"/>
            <w:noProof/>
          </w:rPr>
          <w:t>多尺度训练</w:t>
        </w:r>
        <w:r w:rsidR="002D6FFA">
          <w:rPr>
            <w:noProof/>
            <w:webHidden/>
          </w:rPr>
          <w:tab/>
        </w:r>
        <w:r w:rsidR="002D6FFA">
          <w:rPr>
            <w:noProof/>
            <w:webHidden/>
          </w:rPr>
          <w:fldChar w:fldCharType="begin"/>
        </w:r>
        <w:r w:rsidR="002D6FFA">
          <w:rPr>
            <w:noProof/>
            <w:webHidden/>
          </w:rPr>
          <w:instrText xml:space="preserve"> PAGEREF _Toc512670313 \h </w:instrText>
        </w:r>
        <w:r w:rsidR="002D6FFA">
          <w:rPr>
            <w:noProof/>
            <w:webHidden/>
          </w:rPr>
        </w:r>
        <w:r w:rsidR="002D6FFA">
          <w:rPr>
            <w:noProof/>
            <w:webHidden/>
          </w:rPr>
          <w:fldChar w:fldCharType="separate"/>
        </w:r>
        <w:r w:rsidR="002D6FFA">
          <w:rPr>
            <w:noProof/>
            <w:webHidden/>
          </w:rPr>
          <w:t>23</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4" w:history="1">
        <w:r w:rsidR="002D6FFA" w:rsidRPr="0047631D">
          <w:rPr>
            <w:rStyle w:val="ab"/>
            <w:noProof/>
          </w:rPr>
          <w:t>5.8</w:t>
        </w:r>
        <w:r w:rsidR="002D6FFA" w:rsidRPr="0047631D">
          <w:rPr>
            <w:rStyle w:val="ab"/>
            <w:rFonts w:hint="eastAsia"/>
            <w:noProof/>
          </w:rPr>
          <w:t xml:space="preserve"> </w:t>
        </w:r>
        <w:r w:rsidR="002D6FFA" w:rsidRPr="0047631D">
          <w:rPr>
            <w:rStyle w:val="ab"/>
            <w:rFonts w:hint="eastAsia"/>
            <w:noProof/>
          </w:rPr>
          <w:t>交叉熵</w:t>
        </w:r>
        <w:r w:rsidR="002D6FFA">
          <w:rPr>
            <w:noProof/>
            <w:webHidden/>
          </w:rPr>
          <w:tab/>
        </w:r>
        <w:r w:rsidR="002D6FFA">
          <w:rPr>
            <w:noProof/>
            <w:webHidden/>
          </w:rPr>
          <w:fldChar w:fldCharType="begin"/>
        </w:r>
        <w:r w:rsidR="002D6FFA">
          <w:rPr>
            <w:noProof/>
            <w:webHidden/>
          </w:rPr>
          <w:instrText xml:space="preserve"> PAGEREF _Toc512670314 \h </w:instrText>
        </w:r>
        <w:r w:rsidR="002D6FFA">
          <w:rPr>
            <w:noProof/>
            <w:webHidden/>
          </w:rPr>
        </w:r>
        <w:r w:rsidR="002D6FFA">
          <w:rPr>
            <w:noProof/>
            <w:webHidden/>
          </w:rPr>
          <w:fldChar w:fldCharType="separate"/>
        </w:r>
        <w:r w:rsidR="002D6FFA">
          <w:rPr>
            <w:noProof/>
            <w:webHidden/>
          </w:rPr>
          <w:t>24</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15" w:history="1">
        <w:r w:rsidR="002D6FFA" w:rsidRPr="0047631D">
          <w:rPr>
            <w:rStyle w:val="ab"/>
            <w:noProof/>
          </w:rPr>
          <w:t>6</w:t>
        </w:r>
        <w:r w:rsidR="002D6FFA" w:rsidRPr="0047631D">
          <w:rPr>
            <w:rStyle w:val="ab"/>
            <w:rFonts w:hint="eastAsia"/>
            <w:noProof/>
          </w:rPr>
          <w:t xml:space="preserve"> </w:t>
        </w:r>
        <w:r w:rsidR="002D6FFA" w:rsidRPr="0047631D">
          <w:rPr>
            <w:rStyle w:val="ab"/>
            <w:rFonts w:hint="eastAsia"/>
            <w:noProof/>
          </w:rPr>
          <w:t>结果与结论</w:t>
        </w:r>
        <w:r w:rsidR="002D6FFA">
          <w:rPr>
            <w:noProof/>
            <w:webHidden/>
          </w:rPr>
          <w:tab/>
        </w:r>
        <w:r w:rsidR="002D6FFA">
          <w:rPr>
            <w:noProof/>
            <w:webHidden/>
          </w:rPr>
          <w:fldChar w:fldCharType="begin"/>
        </w:r>
        <w:r w:rsidR="002D6FFA">
          <w:rPr>
            <w:noProof/>
            <w:webHidden/>
          </w:rPr>
          <w:instrText xml:space="preserve"> PAGEREF _Toc512670315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6" w:history="1">
        <w:r w:rsidR="002D6FFA" w:rsidRPr="0047631D">
          <w:rPr>
            <w:rStyle w:val="ab"/>
            <w:noProof/>
          </w:rPr>
          <w:t>6.1</w:t>
        </w:r>
        <w:r w:rsidR="002D6FFA" w:rsidRPr="0047631D">
          <w:rPr>
            <w:rStyle w:val="ab"/>
            <w:rFonts w:hint="eastAsia"/>
            <w:noProof/>
          </w:rPr>
          <w:t xml:space="preserve"> </w:t>
        </w:r>
        <w:r w:rsidR="002D6FFA" w:rsidRPr="0047631D">
          <w:rPr>
            <w:rStyle w:val="ab"/>
            <w:rFonts w:hint="eastAsia"/>
            <w:noProof/>
          </w:rPr>
          <w:t>测试与运行效果</w:t>
        </w:r>
        <w:r w:rsidR="002D6FFA">
          <w:rPr>
            <w:noProof/>
            <w:webHidden/>
          </w:rPr>
          <w:tab/>
        </w:r>
        <w:r w:rsidR="002D6FFA">
          <w:rPr>
            <w:noProof/>
            <w:webHidden/>
          </w:rPr>
          <w:fldChar w:fldCharType="begin"/>
        </w:r>
        <w:r w:rsidR="002D6FFA">
          <w:rPr>
            <w:noProof/>
            <w:webHidden/>
          </w:rPr>
          <w:instrText xml:space="preserve"> PAGEREF _Toc512670316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D50031" w:rsidP="002D6FFA">
      <w:pPr>
        <w:pStyle w:val="2e"/>
        <w:tabs>
          <w:tab w:val="right" w:leader="dot" w:pos="9060"/>
        </w:tabs>
        <w:ind w:left="420"/>
        <w:rPr>
          <w:rFonts w:ascii="Calibri" w:hAnsi="Calibri"/>
          <w:noProof/>
          <w:sz w:val="21"/>
          <w:szCs w:val="22"/>
        </w:rPr>
      </w:pPr>
      <w:hyperlink w:anchor="_Toc512670317" w:history="1">
        <w:r w:rsidR="002D6FFA" w:rsidRPr="0047631D">
          <w:rPr>
            <w:rStyle w:val="ab"/>
            <w:noProof/>
          </w:rPr>
          <w:t>6.2</w:t>
        </w:r>
        <w:r w:rsidR="002D6FFA" w:rsidRPr="0047631D">
          <w:rPr>
            <w:rStyle w:val="ab"/>
            <w:rFonts w:hint="eastAsia"/>
            <w:noProof/>
          </w:rPr>
          <w:t xml:space="preserve"> </w:t>
        </w:r>
        <w:r w:rsidR="002D6FFA" w:rsidRPr="0047631D">
          <w:rPr>
            <w:rStyle w:val="ab"/>
            <w:rFonts w:hint="eastAsia"/>
            <w:noProof/>
          </w:rPr>
          <w:t>性能或者效果与同类算法的比较</w:t>
        </w:r>
        <w:r w:rsidR="002D6FFA">
          <w:rPr>
            <w:noProof/>
            <w:webHidden/>
          </w:rPr>
          <w:tab/>
        </w:r>
        <w:r w:rsidR="002D6FFA">
          <w:rPr>
            <w:noProof/>
            <w:webHidden/>
          </w:rPr>
          <w:fldChar w:fldCharType="begin"/>
        </w:r>
        <w:r w:rsidR="002D6FFA">
          <w:rPr>
            <w:noProof/>
            <w:webHidden/>
          </w:rPr>
          <w:instrText xml:space="preserve"> PAGEREF _Toc512670317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18" w:history="1">
        <w:r w:rsidR="002D6FFA" w:rsidRPr="0047631D">
          <w:rPr>
            <w:rStyle w:val="ab"/>
            <w:rFonts w:hint="eastAsia"/>
            <w:noProof/>
          </w:rPr>
          <w:t>结束语</w:t>
        </w:r>
        <w:r w:rsidR="002D6FFA">
          <w:rPr>
            <w:noProof/>
            <w:webHidden/>
          </w:rPr>
          <w:tab/>
        </w:r>
        <w:r w:rsidR="002D6FFA">
          <w:rPr>
            <w:noProof/>
            <w:webHidden/>
          </w:rPr>
          <w:fldChar w:fldCharType="begin"/>
        </w:r>
        <w:r w:rsidR="002D6FFA">
          <w:rPr>
            <w:noProof/>
            <w:webHidden/>
          </w:rPr>
          <w:instrText xml:space="preserve"> PAGEREF _Toc512670318 \h </w:instrText>
        </w:r>
        <w:r w:rsidR="002D6FFA">
          <w:rPr>
            <w:noProof/>
            <w:webHidden/>
          </w:rPr>
        </w:r>
        <w:r w:rsidR="002D6FFA">
          <w:rPr>
            <w:noProof/>
            <w:webHidden/>
          </w:rPr>
          <w:fldChar w:fldCharType="separate"/>
        </w:r>
        <w:r w:rsidR="002D6FFA">
          <w:rPr>
            <w:noProof/>
            <w:webHidden/>
          </w:rPr>
          <w:t>27</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19" w:history="1">
        <w:r w:rsidR="002D6FFA" w:rsidRPr="0047631D">
          <w:rPr>
            <w:rStyle w:val="ab"/>
            <w:rFonts w:hint="eastAsia"/>
            <w:noProof/>
          </w:rPr>
          <w:t>参考文献</w:t>
        </w:r>
        <w:r w:rsidR="002D6FFA">
          <w:rPr>
            <w:noProof/>
            <w:webHidden/>
          </w:rPr>
          <w:tab/>
        </w:r>
        <w:r w:rsidR="002D6FFA">
          <w:rPr>
            <w:noProof/>
            <w:webHidden/>
          </w:rPr>
          <w:fldChar w:fldCharType="begin"/>
        </w:r>
        <w:r w:rsidR="002D6FFA">
          <w:rPr>
            <w:noProof/>
            <w:webHidden/>
          </w:rPr>
          <w:instrText xml:space="preserve"> PAGEREF _Toc512670319 \h </w:instrText>
        </w:r>
        <w:r w:rsidR="002D6FFA">
          <w:rPr>
            <w:noProof/>
            <w:webHidden/>
          </w:rPr>
        </w:r>
        <w:r w:rsidR="002D6FFA">
          <w:rPr>
            <w:noProof/>
            <w:webHidden/>
          </w:rPr>
          <w:fldChar w:fldCharType="separate"/>
        </w:r>
        <w:r w:rsidR="002D6FFA">
          <w:rPr>
            <w:noProof/>
            <w:webHidden/>
          </w:rPr>
          <w:t>28</w:t>
        </w:r>
        <w:r w:rsidR="002D6FFA">
          <w:rPr>
            <w:noProof/>
            <w:webHidden/>
          </w:rPr>
          <w:fldChar w:fldCharType="end"/>
        </w:r>
      </w:hyperlink>
    </w:p>
    <w:p w:rsidR="002D6FFA" w:rsidRPr="00E81AEF" w:rsidRDefault="00D50031">
      <w:pPr>
        <w:pStyle w:val="10"/>
        <w:tabs>
          <w:tab w:val="right" w:leader="dot" w:pos="9060"/>
        </w:tabs>
        <w:rPr>
          <w:rFonts w:ascii="Calibri" w:hAnsi="Calibri"/>
          <w:noProof/>
          <w:sz w:val="21"/>
          <w:szCs w:val="22"/>
        </w:rPr>
      </w:pPr>
      <w:hyperlink w:anchor="_Toc512670320" w:history="1">
        <w:r w:rsidR="002D6FFA" w:rsidRPr="0047631D">
          <w:rPr>
            <w:rStyle w:val="ab"/>
            <w:rFonts w:hint="eastAsia"/>
            <w:noProof/>
          </w:rPr>
          <w:t>附录</w:t>
        </w:r>
        <w:r w:rsidR="002D6FFA">
          <w:rPr>
            <w:noProof/>
            <w:webHidden/>
          </w:rPr>
          <w:tab/>
        </w:r>
        <w:r w:rsidR="00612058">
          <w:rPr>
            <w:rFonts w:hint="eastAsia"/>
            <w:noProof/>
            <w:webHidden/>
          </w:rPr>
          <w:t>30</w:t>
        </w:r>
      </w:hyperlink>
    </w:p>
    <w:p w:rsidR="002D6FFA" w:rsidRPr="00E81AEF" w:rsidRDefault="00D50031">
      <w:pPr>
        <w:pStyle w:val="10"/>
        <w:tabs>
          <w:tab w:val="right" w:leader="dot" w:pos="9060"/>
        </w:tabs>
        <w:rPr>
          <w:rFonts w:ascii="Calibri" w:hAnsi="Calibri"/>
          <w:noProof/>
          <w:sz w:val="21"/>
          <w:szCs w:val="22"/>
        </w:rPr>
      </w:pPr>
      <w:hyperlink w:anchor="_Toc512670321" w:history="1">
        <w:r w:rsidR="002D6FFA" w:rsidRPr="0047631D">
          <w:rPr>
            <w:rStyle w:val="ab"/>
            <w:rFonts w:hint="eastAsia"/>
            <w:noProof/>
          </w:rPr>
          <w:t>致谢</w:t>
        </w:r>
        <w:r w:rsidR="002D6FFA">
          <w:rPr>
            <w:noProof/>
            <w:webHidden/>
          </w:rPr>
          <w:tab/>
        </w:r>
        <w:r w:rsidR="002D6FFA">
          <w:rPr>
            <w:noProof/>
            <w:webHidden/>
          </w:rPr>
          <w:fldChar w:fldCharType="begin"/>
        </w:r>
        <w:r w:rsidR="002D6FFA">
          <w:rPr>
            <w:noProof/>
            <w:webHidden/>
          </w:rPr>
          <w:instrText xml:space="preserve"> PAGEREF _Toc512670321 \h </w:instrText>
        </w:r>
        <w:r w:rsidR="002D6FFA">
          <w:rPr>
            <w:noProof/>
            <w:webHidden/>
          </w:rPr>
        </w:r>
        <w:r w:rsidR="002D6FFA">
          <w:rPr>
            <w:noProof/>
            <w:webHidden/>
          </w:rPr>
          <w:fldChar w:fldCharType="separate"/>
        </w:r>
        <w:r w:rsidR="002D6FFA">
          <w:rPr>
            <w:noProof/>
            <w:webHidden/>
          </w:rPr>
          <w:t>3</w:t>
        </w:r>
        <w:r w:rsidR="003F38FF">
          <w:rPr>
            <w:rFonts w:hint="eastAsia"/>
            <w:noProof/>
            <w:webHidden/>
          </w:rPr>
          <w:t>2</w:t>
        </w:r>
        <w:r w:rsidR="002D6FF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670288"/>
      <w:proofErr w:type="gramStart"/>
      <w:r w:rsidRPr="006D1596">
        <w:rPr>
          <w:rFonts w:hint="eastAsia"/>
        </w:rPr>
        <w:lastRenderedPageBreak/>
        <w:t>绪</w:t>
      </w:r>
      <w:proofErr w:type="gramEnd"/>
      <w:r w:rsidRPr="006D1596">
        <w:rPr>
          <w:rFonts w:hint="eastAsia"/>
        </w:rPr>
        <w:t xml:space="preserve"> 论</w:t>
      </w:r>
      <w:bookmarkEnd w:id="2"/>
    </w:p>
    <w:p w:rsidR="00ED4B7D" w:rsidRDefault="00580FEB" w:rsidP="006D1596">
      <w:pPr>
        <w:pStyle w:val="a5"/>
      </w:pPr>
      <w:r>
        <w:rPr>
          <w:rFonts w:hint="eastAsia"/>
        </w:rPr>
        <w:t>目前全世界</w:t>
      </w:r>
      <w:r w:rsidR="00DA3E21">
        <w:rPr>
          <w:rFonts w:hint="eastAsia"/>
        </w:rPr>
        <w:t>的</w:t>
      </w:r>
      <w:r w:rsidR="00ED4B7D">
        <w:rPr>
          <w:rFonts w:hint="eastAsia"/>
        </w:rPr>
        <w:t>触控</w:t>
      </w:r>
      <w:proofErr w:type="gramStart"/>
      <w:r w:rsidR="00ED4B7D">
        <w:rPr>
          <w:rFonts w:hint="eastAsia"/>
        </w:rPr>
        <w:t>屏</w:t>
      </w:r>
      <w:r w:rsidR="00DA3E21">
        <w:t>按照</w:t>
      </w:r>
      <w:proofErr w:type="gramEnd"/>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5C3837" w:rsidRPr="005C3837" w:rsidRDefault="005C3837" w:rsidP="005C3837">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A919AA" w:rsidRDefault="006D1596" w:rsidP="006D1596">
      <w:pPr>
        <w:pStyle w:val="a5"/>
      </w:pPr>
      <w:r w:rsidRPr="006D1596">
        <w:rPr>
          <w:rFonts w:hint="eastAsia"/>
        </w:rPr>
        <w:t>最近现有的方法，如R-CNN运用了区域检测</w:t>
      </w:r>
      <w:r w:rsidR="000501E3">
        <w:rPr>
          <w:rFonts w:hint="eastAsia"/>
        </w:rPr>
        <w:t>方法</w:t>
      </w:r>
      <w:r w:rsidRPr="006D1596">
        <w:rPr>
          <w:rFonts w:hint="eastAsia"/>
        </w:rPr>
        <w:t>，首先在图片中生成大量的可能存在的</w:t>
      </w:r>
      <w:r w:rsidR="005946AD">
        <w:rPr>
          <w:rFonts w:hint="eastAsia"/>
        </w:rPr>
        <w:t>边界框</w:t>
      </w:r>
      <w:r w:rsidRPr="006D1596">
        <w:rPr>
          <w:rFonts w:hint="eastAsia"/>
        </w:rPr>
        <w:t>，然后以这些</w:t>
      </w:r>
      <w:r w:rsidR="00F50F7C">
        <w:rPr>
          <w:rFonts w:hint="eastAsia"/>
        </w:rPr>
        <w:t>边界</w:t>
      </w:r>
      <w:r w:rsidRPr="006D1596">
        <w:rPr>
          <w:rFonts w:hint="eastAsia"/>
        </w:rPr>
        <w:t>框为基础</w:t>
      </w:r>
      <w:r w:rsidR="00503691">
        <w:rPr>
          <w:rFonts w:hint="eastAsia"/>
        </w:rPr>
        <w:t>设计</w:t>
      </w:r>
      <w:r w:rsidRPr="006D1596">
        <w:rPr>
          <w:rFonts w:hint="eastAsia"/>
        </w:rPr>
        <w:t>分类器。分类后，再剔除误检测的</w:t>
      </w:r>
      <w:r w:rsidR="005B5A4E">
        <w:rPr>
          <w:rFonts w:hint="eastAsia"/>
        </w:rPr>
        <w:t>边界框</w:t>
      </w:r>
      <w:r w:rsidRPr="006D1596">
        <w:rPr>
          <w:rFonts w:hint="eastAsia"/>
        </w:rPr>
        <w:t>，消除有重复的检测</w:t>
      </w:r>
      <w:r w:rsidR="00A0251D">
        <w:rPr>
          <w:rFonts w:hint="eastAsia"/>
        </w:rPr>
        <w:t>，每种类别在小范围内只留一个</w:t>
      </w:r>
      <w:r w:rsidR="00CD5B7D">
        <w:rPr>
          <w:rFonts w:hint="eastAsia"/>
        </w:rPr>
        <w:t>，并根据场景中的其它目标从新定位框的位置。这些非常复杂的计算</w:t>
      </w:r>
      <w:r w:rsidRPr="006D1596">
        <w:rPr>
          <w:rFonts w:hint="eastAsia"/>
        </w:rPr>
        <w:t>难以优化而且很慢，因为每个独立的组件都必须单独训练。</w:t>
      </w:r>
      <w:r w:rsidR="00503691">
        <w:rPr>
          <w:rFonts w:hint="eastAsia"/>
        </w:rPr>
        <w:t>再比如SSD在神经网络最后一层加入一个带有</w:t>
      </w:r>
      <w:r w:rsidR="00EB3686">
        <w:rPr>
          <w:rFonts w:hint="eastAsia"/>
        </w:rPr>
        <w:t>滑动式窗口</w:t>
      </w:r>
      <w:proofErr w:type="gramStart"/>
      <w:r w:rsidR="00EB3686">
        <w:rPr>
          <w:rFonts w:hint="eastAsia"/>
        </w:rPr>
        <w:t>算法</w:t>
      </w:r>
      <w:r w:rsidR="00503691">
        <w:rPr>
          <w:rFonts w:hint="eastAsia"/>
        </w:rPr>
        <w:t>算法</w:t>
      </w:r>
      <w:proofErr w:type="gramEnd"/>
      <w:r w:rsidR="00503691">
        <w:rPr>
          <w:rFonts w:hint="eastAsia"/>
        </w:rPr>
        <w:t>的全连接层，它对最后的特征</w:t>
      </w:r>
      <w:proofErr w:type="gramStart"/>
      <w:r w:rsidR="00503691">
        <w:rPr>
          <w:rFonts w:hint="eastAsia"/>
        </w:rPr>
        <w:t>图每个</w:t>
      </w:r>
      <w:proofErr w:type="gramEnd"/>
      <w:r w:rsidR="00503691">
        <w:rPr>
          <w:rFonts w:hint="eastAsia"/>
        </w:rPr>
        <w:t>位置都进行了评估，方式是非常经典的，但是将会付出沉重的时间复杂度以及空间复杂度代价。</w:t>
      </w:r>
    </w:p>
    <w:p w:rsidR="006D1596" w:rsidRPr="006D1596" w:rsidRDefault="006D1596" w:rsidP="006D1596">
      <w:pPr>
        <w:pStyle w:val="a5"/>
      </w:pPr>
      <w:r w:rsidRPr="006D1596">
        <w:rPr>
          <w:rFonts w:hint="eastAsia"/>
        </w:rPr>
        <w:t>YOLO</w:t>
      </w:r>
      <w:r w:rsidR="000B3021">
        <w:rPr>
          <w:rFonts w:hint="eastAsia"/>
        </w:rPr>
        <w:t>相比较以前的方法就显得更加精小，它将目标检测从新设计为单个回归问题</w:t>
      </w:r>
      <w:r w:rsidR="00032A54">
        <w:rPr>
          <w:rFonts w:hint="eastAsia"/>
        </w:rPr>
        <w:t>，</w:t>
      </w:r>
      <w:r w:rsidR="00032A54" w:rsidRPr="00032A54">
        <w:t>直接</w:t>
      </w:r>
      <w:r w:rsidR="00032A54">
        <w:t>将图片</w:t>
      </w:r>
      <w:r w:rsidR="00032A54" w:rsidRPr="00032A54">
        <w:t>划</w:t>
      </w:r>
      <w:r w:rsidR="00032A54">
        <w:t>分</w:t>
      </w:r>
      <w:r w:rsidR="00032A54" w:rsidRPr="00032A54">
        <w:t>为7*7</w:t>
      </w:r>
      <w:r w:rsidR="00032A54">
        <w:t>的网格，评估</w:t>
      </w:r>
      <w:r w:rsidR="00032A54" w:rsidRPr="00032A54">
        <w:t>以网格</w:t>
      </w:r>
      <w:r w:rsidR="00032A54">
        <w:t>中心</w:t>
      </w:r>
      <w:r w:rsidR="00032A54" w:rsidRPr="00032A54">
        <w:t>为中心</w:t>
      </w:r>
      <w:r w:rsidR="00032A54">
        <w:t>的</w:t>
      </w:r>
      <w:r w:rsidR="00032A54" w:rsidRPr="00032A54">
        <w:t>两个</w:t>
      </w:r>
      <w:r w:rsidR="00032A54">
        <w:t>边界框</w:t>
      </w:r>
      <w:r w:rsidR="00032A54">
        <w:rPr>
          <w:rFonts w:hint="eastAsia"/>
        </w:rPr>
        <w:t>，</w:t>
      </w:r>
      <w:r w:rsidR="00032A54" w:rsidRPr="00032A54">
        <w:t>也就是总共98个</w:t>
      </w:r>
      <w:r w:rsidR="00032A54">
        <w:rPr>
          <w:rFonts w:hint="eastAsia"/>
        </w:rPr>
        <w:t>待处理评估</w:t>
      </w:r>
      <w:r w:rsidR="000B3021">
        <w:rPr>
          <w:rFonts w:hint="eastAsia"/>
        </w:rPr>
        <w:t>。</w:t>
      </w:r>
      <w:r w:rsidRPr="006D1596">
        <w:rPr>
          <w:rFonts w:hint="eastAsia"/>
        </w:rPr>
        <w:t>YOLO只需要在图片上</w:t>
      </w:r>
      <w:r w:rsidR="00B47C41">
        <w:rPr>
          <w:rFonts w:hint="eastAsia"/>
        </w:rPr>
        <w:t>运行</w:t>
      </w:r>
      <w:r w:rsidRPr="006D1596">
        <w:rPr>
          <w:rFonts w:hint="eastAsia"/>
        </w:rPr>
        <w:t>一遍</w:t>
      </w:r>
      <w:r w:rsidR="00B47C41">
        <w:rPr>
          <w:rFonts w:hint="eastAsia"/>
        </w:rPr>
        <w:t>神经网络</w:t>
      </w:r>
      <w:r w:rsidRPr="006D1596">
        <w:rPr>
          <w:rFonts w:hint="eastAsia"/>
        </w:rPr>
        <w:t>，就能</w:t>
      </w:r>
      <w:r w:rsidR="000B3021" w:rsidRPr="006D1596">
        <w:rPr>
          <w:rFonts w:hint="eastAsia"/>
        </w:rPr>
        <w:t>从图片像素</w:t>
      </w:r>
      <w:r w:rsidR="000B3021">
        <w:rPr>
          <w:rFonts w:hint="eastAsia"/>
        </w:rPr>
        <w:t>直接</w:t>
      </w:r>
      <w:r w:rsidR="000B3021" w:rsidRPr="006D1596">
        <w:rPr>
          <w:rFonts w:hint="eastAsia"/>
        </w:rPr>
        <w:t>得出</w:t>
      </w:r>
      <w:r w:rsidR="007C5FDB">
        <w:rPr>
          <w:rFonts w:hint="eastAsia"/>
        </w:rPr>
        <w:t>边界框</w:t>
      </w:r>
      <w:r w:rsidR="000B3021" w:rsidRPr="006D1596">
        <w:rPr>
          <w:rFonts w:hint="eastAsia"/>
        </w:rPr>
        <w:t>坐标与类的概率。</w:t>
      </w:r>
    </w:p>
    <w:p w:rsidR="006D1596" w:rsidRPr="006D1596" w:rsidRDefault="008F01F0" w:rsidP="006D1596">
      <w:pPr>
        <w:pStyle w:val="a5"/>
      </w:pPr>
      <w:r>
        <w:rPr>
          <w:rFonts w:hint="eastAsia"/>
        </w:rPr>
        <w:t>左右手识别</w:t>
      </w:r>
      <w:r w:rsidR="006D1596" w:rsidRPr="006D1596">
        <w:rPr>
          <w:rFonts w:hint="eastAsia"/>
        </w:rPr>
        <w:t>要做到实时检测，并且Mean AP不能低于</w:t>
      </w:r>
      <w:r w:rsidR="00CC4AB7">
        <w:rPr>
          <w:rFonts w:hint="eastAsia"/>
        </w:rPr>
        <w:t>75</w:t>
      </w:r>
      <w:r w:rsidR="006D1596" w:rsidRPr="006D1596">
        <w:rPr>
          <w:rFonts w:hint="eastAsia"/>
        </w:rPr>
        <w:t>%，</w:t>
      </w:r>
      <w:r w:rsidR="006F23D0">
        <w:rPr>
          <w:rFonts w:hint="eastAsia"/>
        </w:rPr>
        <w:t>还要让</w:t>
      </w:r>
      <w:r w:rsidR="006F23D0" w:rsidRPr="006F23D0">
        <w:rPr>
          <w:rFonts w:hint="eastAsia"/>
        </w:rPr>
        <w:t>误检率</w:t>
      </w:r>
      <w:r w:rsidR="006D1596" w:rsidRPr="006D1596">
        <w:rPr>
          <w:rFonts w:hint="eastAsia"/>
        </w:rPr>
        <w:t>尽可能少的。</w:t>
      </w:r>
    </w:p>
    <w:p w:rsidR="006D1596" w:rsidRPr="006D1596" w:rsidRDefault="002A6A0A" w:rsidP="006D1596">
      <w:pPr>
        <w:pStyle w:val="a5"/>
      </w:pPr>
      <w:r>
        <w:rPr>
          <w:rFonts w:hint="eastAsia"/>
        </w:rPr>
        <w:t>解决这个问题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w:t>
      </w:r>
      <w:proofErr w:type="gramStart"/>
      <w:r w:rsidRPr="006D1596">
        <w:rPr>
          <w:rFonts w:hint="eastAsia"/>
        </w:rPr>
        <w:t>视频按帧拆分</w:t>
      </w:r>
      <w:proofErr w:type="gramEnd"/>
      <w:r w:rsidRPr="006D1596">
        <w:rPr>
          <w:rFonts w:hint="eastAsia"/>
        </w:rPr>
        <w:t>成图片，用标注工具</w:t>
      </w:r>
      <w:proofErr w:type="gramStart"/>
      <w:r w:rsidRPr="006D1596">
        <w:rPr>
          <w:rFonts w:hint="eastAsia"/>
        </w:rPr>
        <w:t>一</w:t>
      </w:r>
      <w:proofErr w:type="gramEnd"/>
      <w:r w:rsidRPr="006D1596">
        <w:rPr>
          <w:rFonts w:hint="eastAsia"/>
        </w:rPr>
        <w:t>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CC5449" w:rsidP="006D1596">
      <w:pPr>
        <w:pStyle w:val="a5"/>
      </w:pPr>
      <w:r>
        <w:rPr>
          <w:rFonts w:hint="eastAsia"/>
        </w:rPr>
        <w:t xml:space="preserve"> </w:t>
      </w:r>
      <w:r w:rsidR="006D1596" w:rsidRPr="006D1596">
        <w:rPr>
          <w:rFonts w:hint="eastAsia"/>
        </w:rPr>
        <w:t>论文中主要讲解一下YOLOv2的工作基本思路以及优化工作。先简单笼统的讲解一下算法的全过程，然后再细分技术块讲解，最后讲一下网络模型的测试与运行效果。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3" w:name="_Toc512670289"/>
      <w:r w:rsidRPr="006D1596">
        <w:rPr>
          <w:rFonts w:hint="eastAsia"/>
        </w:rPr>
        <w:lastRenderedPageBreak/>
        <w:t>理论基础</w:t>
      </w:r>
      <w:bookmarkEnd w:id="3"/>
    </w:p>
    <w:p w:rsidR="006D1596" w:rsidRPr="006D1596" w:rsidRDefault="006D1596" w:rsidP="006D1596">
      <w:pPr>
        <w:pStyle w:val="2"/>
      </w:pPr>
      <w:bookmarkStart w:id="4" w:name="_Toc512670290"/>
      <w:r w:rsidRPr="006D1596">
        <w:rPr>
          <w:rFonts w:hint="eastAsia"/>
        </w:rPr>
        <w:t>YOLO框架介绍</w:t>
      </w:r>
      <w:bookmarkEnd w:id="4"/>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7B1BAE"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YOLO很精巧。如图1-1中所示，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w:t>
      </w:r>
      <w:r w:rsidR="00131ADA">
        <w:rPr>
          <w:rFonts w:hint="eastAsia"/>
        </w:rPr>
        <w:t>边界框</w:t>
      </w:r>
      <w:r w:rsidRPr="006D1596">
        <w:rPr>
          <w:rFonts w:hint="eastAsia"/>
        </w:rPr>
        <w:t>与类别的概率。</w:t>
      </w:r>
    </w:p>
    <w:p w:rsidR="006D1596" w:rsidRPr="006D1596" w:rsidRDefault="006D1596" w:rsidP="006D1596">
      <w:pPr>
        <w:pStyle w:val="a5"/>
      </w:pPr>
      <w:r w:rsidRPr="006D1596">
        <w:rPr>
          <w:rFonts w:hint="eastAsia"/>
        </w:rPr>
        <w:t>YOLO用</w:t>
      </w:r>
      <w:proofErr w:type="gramStart"/>
      <w:r w:rsidRPr="006D1596">
        <w:rPr>
          <w:rFonts w:hint="eastAsia"/>
        </w:rPr>
        <w:t>全图片</w:t>
      </w:r>
      <w:proofErr w:type="gramEnd"/>
      <w:r w:rsidRPr="006D1596">
        <w:rPr>
          <w:rFonts w:hint="eastAsia"/>
        </w:rPr>
        <w:t>进行训练而且可以直接优化检测性能。这种联合</w:t>
      </w:r>
      <w:r w:rsidR="00986F97">
        <w:rPr>
          <w:rFonts w:hint="eastAsia"/>
        </w:rPr>
        <w:t>边界框和类概率</w:t>
      </w:r>
      <w:r w:rsidRPr="006D1596">
        <w:rPr>
          <w:rFonts w:hint="eastAsia"/>
        </w:rPr>
        <w:t>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w:t>
      </w:r>
      <w:r w:rsidR="00CD1823">
        <w:rPr>
          <w:rFonts w:hint="eastAsia"/>
        </w:rPr>
        <w:t>计算</w:t>
      </w:r>
      <w:r w:rsidRPr="006D1596">
        <w:rPr>
          <w:rFonts w:hint="eastAsia"/>
        </w:rPr>
        <w:t>。测试的时候，它只需要在一张</w:t>
      </w:r>
      <w:proofErr w:type="gramStart"/>
      <w:r w:rsidRPr="006D1596">
        <w:rPr>
          <w:rFonts w:hint="eastAsia"/>
        </w:rPr>
        <w:t>新图片</w:t>
      </w:r>
      <w:proofErr w:type="gramEnd"/>
      <w:r w:rsidRPr="006D1596">
        <w:rPr>
          <w:rFonts w:hint="eastAsia"/>
        </w:rPr>
        <w:t>上运行神经网络来预测检测结果。没有批处理的情况下，在Titan X Ti GPU上，它的基础网络运行速度为每秒四十五帧</w:t>
      </w:r>
      <w:r w:rsidR="008B7F1F">
        <w:rPr>
          <w:rFonts w:hint="eastAsia"/>
        </w:rPr>
        <w:t>，</w:t>
      </w:r>
      <w:r w:rsidRPr="006D1596">
        <w:rPr>
          <w:rFonts w:hint="eastAsia"/>
        </w:rPr>
        <w:t>这意味着它可以在不到二十五毫秒每帧的效率实时地处理视频。另外，YOLO的平均精度达到了其他实时</w:t>
      </w:r>
      <w:r w:rsidR="00360D8F">
        <w:rPr>
          <w:rFonts w:hint="eastAsia"/>
        </w:rPr>
        <w:t>目标检测</w:t>
      </w:r>
      <w:r w:rsidRPr="006D1596">
        <w:rPr>
          <w:rFonts w:hint="eastAsia"/>
        </w:rPr>
        <w:t>系统两倍还多。</w:t>
      </w:r>
    </w:p>
    <w:p w:rsidR="006D1596" w:rsidRPr="006D1596" w:rsidRDefault="006D1596" w:rsidP="006D1596">
      <w:pPr>
        <w:pStyle w:val="a5"/>
      </w:pPr>
      <w:r w:rsidRPr="006D1596">
        <w:rPr>
          <w:rFonts w:hint="eastAsia"/>
        </w:rPr>
        <w:t>YOLO替换掉效率低下的滑动</w:t>
      </w:r>
      <w:r w:rsidR="00681A51">
        <w:rPr>
          <w:rFonts w:hint="eastAsia"/>
        </w:rPr>
        <w:t>式</w:t>
      </w:r>
      <w:r w:rsidRPr="006D1596">
        <w:rPr>
          <w:rFonts w:hint="eastAsia"/>
        </w:rPr>
        <w:t>窗口</w:t>
      </w:r>
      <w:r w:rsidR="00681A51">
        <w:rPr>
          <w:rFonts w:hint="eastAsia"/>
        </w:rPr>
        <w:t>算法</w:t>
      </w:r>
      <w:r w:rsidRPr="006D1596">
        <w:rPr>
          <w:rFonts w:hint="eastAsia"/>
        </w:rPr>
        <w:t>。YOLO进行预测时，和基于</w:t>
      </w:r>
      <w:r w:rsidR="00EB3686">
        <w:rPr>
          <w:rFonts w:hint="eastAsia"/>
        </w:rPr>
        <w:t>滑动式窗口算法</w:t>
      </w:r>
      <w:r w:rsidRPr="006D1596">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w:t>
      </w:r>
      <w:r w:rsidR="007E5D82">
        <w:rPr>
          <w:rFonts w:hint="eastAsia"/>
        </w:rPr>
        <w:t>已经远超</w:t>
      </w:r>
      <w:r w:rsidRPr="006D1596">
        <w:rPr>
          <w:rFonts w:hint="eastAsia"/>
        </w:rPr>
        <w:t>DPM和R-CNN等顶尖检测方法。由于YOLO具有高度的</w:t>
      </w:r>
      <w:r w:rsidR="00D674EB">
        <w:rPr>
          <w:rFonts w:hint="eastAsia"/>
        </w:rPr>
        <w:t>泛化</w:t>
      </w:r>
      <w:r w:rsidRPr="006D1596">
        <w:rPr>
          <w:rFonts w:hint="eastAsia"/>
        </w:rPr>
        <w:t>性</w:t>
      </w:r>
      <w:r w:rsidR="004C3C14">
        <w:rPr>
          <w:rFonts w:hint="eastAsia"/>
        </w:rPr>
        <w:t>能</w:t>
      </w:r>
      <w:r w:rsidRPr="006D1596">
        <w:rPr>
          <w:rFonts w:hint="eastAsia"/>
        </w:rPr>
        <w:t>，降低了YOLO在应用于新的</w:t>
      </w:r>
      <w:r w:rsidR="00421DAB">
        <w:rPr>
          <w:rFonts w:hint="eastAsia"/>
        </w:rPr>
        <w:t>应用场景</w:t>
      </w:r>
      <w:r w:rsidRPr="006D1596">
        <w:rPr>
          <w:rFonts w:hint="eastAsia"/>
        </w:rPr>
        <w:t>时发生故障的概率。</w:t>
      </w:r>
    </w:p>
    <w:p w:rsidR="006D1596" w:rsidRPr="006D1596" w:rsidRDefault="006D1596" w:rsidP="006D1596">
      <w:pPr>
        <w:pStyle w:val="a5"/>
      </w:pPr>
      <w:r w:rsidRPr="006D1596">
        <w:rPr>
          <w:rFonts w:hint="eastAsia"/>
        </w:rPr>
        <w:t>YOLO对小目标检测效果差。YOLO</w:t>
      </w:r>
      <w:r w:rsidR="00F10F6B">
        <w:rPr>
          <w:rFonts w:hint="eastAsia"/>
        </w:rPr>
        <w:t>的精</w:t>
      </w:r>
      <w:r w:rsidRPr="006D1596">
        <w:rPr>
          <w:rFonts w:hint="eastAsia"/>
        </w:rPr>
        <w:t>度仍然落后于最先进的</w:t>
      </w:r>
      <w:r w:rsidR="005A1397">
        <w:rPr>
          <w:rFonts w:hint="eastAsia"/>
        </w:rPr>
        <w:t>目标</w:t>
      </w:r>
      <w:r w:rsidRPr="006D1596">
        <w:rPr>
          <w:rFonts w:hint="eastAsia"/>
        </w:rPr>
        <w:t>检测系统。虽然它可以迅速识别图片中的物体，但是它</w:t>
      </w:r>
      <w:r w:rsidR="00843043">
        <w:rPr>
          <w:rFonts w:hint="eastAsia"/>
        </w:rPr>
        <w:t>不能准确的把小物体边界用边界框圈住</w:t>
      </w:r>
      <w:r w:rsidRPr="006D1596">
        <w:rPr>
          <w:rFonts w:hint="eastAsia"/>
        </w:rPr>
        <w:t>。因为每</w:t>
      </w:r>
      <w:r w:rsidRPr="006D1596">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w:t>
      </w:r>
      <w:r w:rsidR="00E97929">
        <w:rPr>
          <w:rFonts w:hint="eastAsia"/>
        </w:rPr>
        <w:t>边界框</w:t>
      </w:r>
      <w:r w:rsidRPr="006D1596">
        <w:rPr>
          <w:rFonts w:hint="eastAsia"/>
        </w:rPr>
        <w:t>。它还同时预测了图片中所有类的所有</w:t>
      </w:r>
      <w:r w:rsidR="00944EA0">
        <w:rPr>
          <w:rFonts w:hint="eastAsia"/>
        </w:rPr>
        <w:t>边界框</w:t>
      </w:r>
      <w:r w:rsidRPr="006D1596">
        <w:rPr>
          <w:rFonts w:hint="eastAsia"/>
        </w:rPr>
        <w:t>。这意味着YOLO涵盖了整个图片和图片中的所有的目标。</w:t>
      </w:r>
      <w:r w:rsidR="00E0241C">
        <w:rPr>
          <w:rFonts w:hint="eastAsia"/>
        </w:rPr>
        <w:t>这使它</w:t>
      </w:r>
      <w:r w:rsidRPr="006D1596">
        <w:rPr>
          <w:rFonts w:hint="eastAsia"/>
        </w:rPr>
        <w:t>保持了较高的平均精度并且</w:t>
      </w:r>
      <w:r w:rsidR="0023501D">
        <w:rPr>
          <w:rFonts w:hint="eastAsia"/>
        </w:rPr>
        <w:t>还能</w:t>
      </w:r>
      <w:r w:rsidRPr="006D1596">
        <w:rPr>
          <w:rFonts w:hint="eastAsia"/>
        </w:rPr>
        <w:t>实时检测和端到端训练。</w:t>
      </w:r>
    </w:p>
    <w:p w:rsidR="006D1596" w:rsidRDefault="007B1BAE" w:rsidP="00787127">
      <w:pPr>
        <w:pStyle w:val="affe"/>
      </w:pPr>
      <w:r>
        <w:pict>
          <v:shape id="_x0000_i1026" type="#_x0000_t75" style="width:453.05pt;height:296.15pt">
            <v:imagedata r:id="rId22" o:title="左右手网络结构"/>
          </v:shape>
        </w:pict>
      </w:r>
    </w:p>
    <w:p w:rsidR="00E85A51" w:rsidRDefault="006D1596" w:rsidP="00E85A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3A1E85" w:rsidRDefault="003A1E85" w:rsidP="003A1E85">
      <w:pPr>
        <w:pStyle w:val="a5"/>
        <w:ind w:firstLineChars="0" w:firstLine="0"/>
      </w:pPr>
    </w:p>
    <w:p w:rsidR="00FF286A" w:rsidRDefault="006D1596" w:rsidP="003A1E85">
      <w:pPr>
        <w:pStyle w:val="a5"/>
        <w:ind w:firstLineChars="0" w:firstLine="420"/>
      </w:pPr>
      <w:r w:rsidRPr="006D1596">
        <w:rPr>
          <w:rFonts w:hint="eastAsia"/>
        </w:rPr>
        <w:t xml:space="preserve">YOLO先将输入图片划分为S*S的格子。 假如目标的中心位置出现在一个格子中，则该格子就会检测到该目标。 每个格子预测B </w:t>
      </w:r>
      <w:proofErr w:type="gramStart"/>
      <w:r w:rsidRPr="006D1596">
        <w:rPr>
          <w:rFonts w:hint="eastAsia"/>
        </w:rPr>
        <w:t>个</w:t>
      </w:r>
      <w:proofErr w:type="gramEnd"/>
      <w:r w:rsidRPr="006D1596">
        <w:rPr>
          <w:rFonts w:hint="eastAsia"/>
        </w:rPr>
        <w:t>（默认两个）bounding box</w:t>
      </w:r>
      <w:r w:rsidR="00D30D7D">
        <w:rPr>
          <w:rFonts w:hint="eastAsia"/>
        </w:rPr>
        <w:t>、</w:t>
      </w:r>
      <w:r w:rsidRPr="006D1596">
        <w:rPr>
          <w:rFonts w:hint="eastAsia"/>
        </w:rPr>
        <w:t>一个置信度分数</w:t>
      </w:r>
      <w:r w:rsidR="00913E6B" w:rsidRPr="006D1596">
        <w:rPr>
          <w:rFonts w:hint="eastAsia"/>
        </w:rPr>
        <w:t>和C</w:t>
      </w:r>
      <w:proofErr w:type="gramStart"/>
      <w:r w:rsidR="00913E6B" w:rsidRPr="006D1596">
        <w:rPr>
          <w:rFonts w:hint="eastAsia"/>
        </w:rPr>
        <w:t>个</w:t>
      </w:r>
      <w:proofErr w:type="gramEnd"/>
      <w:r w:rsidR="00913E6B" w:rsidRPr="006D1596">
        <w:rPr>
          <w:rFonts w:hint="eastAsia"/>
        </w:rPr>
        <w:t>类的概率</w:t>
      </w:r>
      <w:r w:rsidR="00FF286A">
        <w:rPr>
          <w:rFonts w:hint="eastAsia"/>
        </w:rPr>
        <w:t>，</w:t>
      </w:r>
      <w:r w:rsidR="00FF286A" w:rsidRPr="00FF286A">
        <w:rPr>
          <w:rFonts w:hint="eastAsia"/>
        </w:rPr>
        <w:t>这些预测将会生成为一个大小的S*S*（B*5＋C）的张量作为输出</w:t>
      </w:r>
      <w:r w:rsidRPr="006D1596">
        <w:rPr>
          <w:rFonts w:hint="eastAsia"/>
        </w:rPr>
        <w:t>。</w:t>
      </w:r>
    </w:p>
    <w:p w:rsidR="006D1596" w:rsidRPr="006D1596" w:rsidRDefault="006D1596" w:rsidP="006D1596">
      <w:pPr>
        <w:pStyle w:val="a5"/>
      </w:pPr>
      <w:r w:rsidRPr="006D1596">
        <w:rPr>
          <w:rFonts w:hint="eastAsia"/>
        </w:rPr>
        <w:t>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D50031">
        <w:fldChar w:fldCharType="begin"/>
      </w:r>
      <w:r w:rsidR="00D50031">
        <w:instrText xml:space="preserve"> </w:instrText>
      </w:r>
      <w:r w:rsidR="00D50031">
        <w:instrText>INCLUDEPICTURE  "C:\\Users\\byhang\\AppData\\Local\\Temp\\ksohtml\\wpsE299.tmp.png" \* MERGEFORMATINET</w:instrText>
      </w:r>
      <w:r w:rsidR="00D50031">
        <w:instrText xml:space="preserve"> </w:instrText>
      </w:r>
      <w:r w:rsidR="00D50031">
        <w:fldChar w:fldCharType="separate"/>
      </w:r>
      <w:r w:rsidR="007B1BAE">
        <w:pict>
          <v:shape id="_x0000_i1027" type="#_x0000_t75" alt="" style="width:110.05pt;height:21.05pt">
            <v:imagedata r:id="rId23" r:href="rId24"/>
          </v:shape>
        </w:pict>
      </w:r>
      <w:r w:rsidR="00D50031">
        <w:fldChar w:fldCharType="end"/>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Default="006D1596" w:rsidP="006D1596">
      <w:pPr>
        <w:pStyle w:val="a5"/>
        <w:rPr>
          <w:rFonts w:hint="eastAsia"/>
        </w:rPr>
      </w:pPr>
      <w:r w:rsidRPr="006D1596">
        <w:rPr>
          <w:rFonts w:hint="eastAsia"/>
        </w:rPr>
        <w:t>每个bounding box由五个属性值组成：confidence（置信度分数）和x，y，w，h。 （x，y）坐标表示框的正中心。宽度和高度是相对于整个图片百分比的数值。每个格子</w:t>
      </w:r>
      <w:r w:rsidRPr="006D1596">
        <w:rPr>
          <w:rFonts w:hint="eastAsia"/>
        </w:rPr>
        <w:lastRenderedPageBreak/>
        <w:t>还预测C</w:t>
      </w:r>
      <w:proofErr w:type="gramStart"/>
      <w:r w:rsidRPr="006D1596">
        <w:rPr>
          <w:rFonts w:hint="eastAsia"/>
        </w:rPr>
        <w:t>个</w:t>
      </w:r>
      <w:proofErr w:type="gramEnd"/>
      <w:r w:rsidRPr="006D1596">
        <w:rPr>
          <w:rFonts w:hint="eastAsia"/>
        </w:rPr>
        <w:t>类中每个类的概率Pr（Class i|Object）。这些概率取决于存在目标的格子。YOLO</w:t>
      </w:r>
      <w:proofErr w:type="gramStart"/>
      <w:r w:rsidRPr="006D1596">
        <w:rPr>
          <w:rFonts w:hint="eastAsia"/>
        </w:rPr>
        <w:t>只预测</w:t>
      </w:r>
      <w:proofErr w:type="gramEnd"/>
      <w:r w:rsidRPr="006D1596">
        <w:rPr>
          <w:rFonts w:hint="eastAsia"/>
        </w:rPr>
        <w:t>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5" w:name="_Toc512675288"/>
      <w:bookmarkStart w:id="6" w:name="_Toc512670291"/>
      <w:bookmarkEnd w:id="5"/>
      <w:r w:rsidRPr="006D1596">
        <w:rPr>
          <w:rFonts w:hint="eastAsia"/>
        </w:rPr>
        <w:t>算法相关和相似技术的介绍</w:t>
      </w:r>
      <w:bookmarkEnd w:id="6"/>
    </w:p>
    <w:p w:rsidR="006D1596" w:rsidRPr="006D1596" w:rsidRDefault="00CC5449" w:rsidP="006D1596">
      <w:pPr>
        <w:pStyle w:val="a5"/>
      </w:pPr>
      <w:r>
        <w:rPr>
          <w:rFonts w:hint="eastAsia"/>
        </w:rPr>
        <w:t xml:space="preserve"> </w:t>
      </w:r>
      <w:r w:rsidR="006D1596" w:rsidRPr="006D1596">
        <w:rPr>
          <w:rFonts w:hint="eastAsia"/>
        </w:rPr>
        <w:t>将YOLO检测系统与</w:t>
      </w:r>
      <w:r w:rsidR="00130034">
        <w:rPr>
          <w:rFonts w:hint="eastAsia"/>
        </w:rPr>
        <w:t>目前</w:t>
      </w:r>
      <w:r w:rsidR="006D1596" w:rsidRPr="006D1596">
        <w:rPr>
          <w:rFonts w:hint="eastAsia"/>
        </w:rPr>
        <w:t>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w:t>
      </w:r>
      <w:r w:rsidR="006E3A8E" w:rsidRPr="006E3A8E">
        <w:t>采用了改进后的</w:t>
      </w:r>
      <w:r w:rsidR="00640B34" w:rsidRPr="00640B34">
        <w:t>方向梯度直方图</w:t>
      </w:r>
      <w:r w:rsidR="00F854B0" w:rsidRPr="00F854B0">
        <w:t>（Histogram of Oriented Gradient, HOG）</w:t>
      </w:r>
      <w:bookmarkStart w:id="7" w:name="_GoBack"/>
      <w:bookmarkEnd w:id="7"/>
      <w:r w:rsidR="006E3A8E" w:rsidRPr="006E3A8E">
        <w:t>特征</w:t>
      </w:r>
      <w:r w:rsidR="006E3A8E">
        <w:rPr>
          <w:rFonts w:hint="eastAsia"/>
        </w:rPr>
        <w:t>，</w:t>
      </w:r>
      <w:r w:rsidRPr="006D1596">
        <w:rPr>
          <w:rFonts w:hint="eastAsia"/>
        </w:rPr>
        <w:t>运用平行的管道来获取静态特征、对区域进行分类、预测高评估区域的边界框等。YOLO用单个卷积神经网络融合了所有功能。网络可以同时执行特征获取、边界框预测、</w:t>
      </w:r>
      <w:proofErr w:type="gramStart"/>
      <w:r w:rsidRPr="006D1596">
        <w:rPr>
          <w:rFonts w:hint="eastAsia"/>
        </w:rPr>
        <w:t>非最大</w:t>
      </w:r>
      <w:proofErr w:type="gramEnd"/>
      <w:r w:rsidRPr="006D1596">
        <w:rPr>
          <w:rFonts w:hint="eastAsia"/>
        </w:rPr>
        <w:t>抑制与上下文信息推理。YOLO可以在线执行训练功能与优化检测任务。这种统一型架构造就了YOLO的快、准、狠。</w:t>
      </w:r>
    </w:p>
    <w:p w:rsidR="006D1596" w:rsidRPr="006D1596" w:rsidRDefault="00854C67" w:rsidP="006D1596">
      <w:pPr>
        <w:pStyle w:val="a5"/>
      </w:pPr>
      <w:r>
        <w:rPr>
          <w:rFonts w:hint="eastAsia"/>
        </w:rPr>
        <w:t>循环卷积网络</w:t>
      </w:r>
      <w:r w:rsidR="006D1596" w:rsidRPr="006D1596">
        <w:rPr>
          <w:rFonts w:hint="eastAsia"/>
        </w:rPr>
        <w:t>。</w:t>
      </w:r>
      <w:r w:rsidRPr="00854C67">
        <w:rPr>
          <w:rFonts w:hint="eastAsia"/>
        </w:rPr>
        <w:t>循环卷积网络</w:t>
      </w:r>
      <w:r>
        <w:rPr>
          <w:rFonts w:hint="eastAsia"/>
        </w:rPr>
        <w:t>（</w:t>
      </w:r>
      <w:r w:rsidRPr="00854C67">
        <w:t>Regions with CNN features</w:t>
      </w:r>
      <w:r>
        <w:rPr>
          <w:rFonts w:hint="eastAsia"/>
        </w:rPr>
        <w:t>，</w:t>
      </w:r>
      <w:r w:rsidR="006D1596" w:rsidRPr="006D1596">
        <w:rPr>
          <w:rFonts w:hint="eastAsia"/>
        </w:rPr>
        <w:t>R-CNN</w:t>
      </w:r>
      <w:r w:rsidR="00740F12">
        <w:rPr>
          <w:rFonts w:hint="eastAsia"/>
        </w:rPr>
        <w:t>）</w:t>
      </w:r>
      <w:r w:rsidR="006D1596" w:rsidRPr="006D1596">
        <w:rPr>
          <w:rFonts w:hint="eastAsia"/>
        </w:rPr>
        <w:t>及其变体则运用区域提议而不是</w:t>
      </w:r>
      <w:r w:rsidR="00EB3686">
        <w:rPr>
          <w:rFonts w:hint="eastAsia"/>
        </w:rPr>
        <w:t>滑动式窗口算法</w:t>
      </w:r>
      <w:r w:rsidR="006D1596" w:rsidRPr="006D1596">
        <w:rPr>
          <w:rFonts w:hint="eastAsia"/>
        </w:rPr>
        <w:t>来查找图片中的目标。用选择性搜索方法生成可能存在的边界框，用卷积网络获取特征，用</w:t>
      </w:r>
      <w:r w:rsidR="007F1C38" w:rsidRPr="007F1C38">
        <w:rPr>
          <w:rFonts w:hint="eastAsia"/>
        </w:rPr>
        <w:t>支持</w:t>
      </w:r>
      <w:proofErr w:type="gramStart"/>
      <w:r w:rsidR="007F1C38" w:rsidRPr="007F1C38">
        <w:rPr>
          <w:rFonts w:hint="eastAsia"/>
        </w:rPr>
        <w:t>向量机</w:t>
      </w:r>
      <w:proofErr w:type="gramEnd"/>
      <w:r w:rsidR="007F1C38" w:rsidRPr="007F1C38">
        <w:rPr>
          <w:rFonts w:hint="eastAsia"/>
        </w:rPr>
        <w:t>(Support Vector Machine,</w:t>
      </w:r>
      <w:r w:rsidR="003A28F9">
        <w:rPr>
          <w:rFonts w:hint="eastAsia"/>
        </w:rPr>
        <w:t xml:space="preserve"> </w:t>
      </w:r>
      <w:r w:rsidR="007F1C38" w:rsidRPr="007F1C38">
        <w:rPr>
          <w:rFonts w:hint="eastAsia"/>
        </w:rPr>
        <w:t>SVM)</w:t>
      </w:r>
      <w:r w:rsidR="006D1596" w:rsidRPr="006D1596">
        <w:rPr>
          <w:rFonts w:hint="eastAsia"/>
        </w:rPr>
        <w:t>对</w:t>
      </w:r>
      <w:proofErr w:type="gramStart"/>
      <w:r w:rsidR="006D1596" w:rsidRPr="006D1596">
        <w:rPr>
          <w:rFonts w:hint="eastAsia"/>
        </w:rPr>
        <w:t>框进行</w:t>
      </w:r>
      <w:proofErr w:type="gramEnd"/>
      <w:r w:rsidR="006D1596" w:rsidRPr="006D1596">
        <w:rPr>
          <w:rFonts w:hint="eastAsia"/>
        </w:rPr>
        <w:t>评估，用线性模型调整边界框，用</w:t>
      </w:r>
      <w:proofErr w:type="gramStart"/>
      <w:r w:rsidR="006D1596" w:rsidRPr="006D1596">
        <w:rPr>
          <w:rFonts w:hint="eastAsia"/>
        </w:rPr>
        <w:t>非最大</w:t>
      </w:r>
      <w:proofErr w:type="gramEnd"/>
      <w:r w:rsidR="006D1596" w:rsidRPr="006D1596">
        <w:rPr>
          <w:rFonts w:hint="eastAsia"/>
        </w:rPr>
        <w:t>抑制</w:t>
      </w:r>
      <w:r w:rsidR="00B83C29">
        <w:rPr>
          <w:rFonts w:hint="eastAsia"/>
        </w:rPr>
        <w:t>法</w:t>
      </w:r>
      <w:r w:rsidR="006D1596" w:rsidRPr="006D1596">
        <w:rPr>
          <w:rFonts w:hint="eastAsia"/>
        </w:rPr>
        <w:t>消除重复检测。这个复杂流水线的每个阶段都必须独立地进行精确调整，并且是循环网络，所以得到的系统非常缓慢，在测试时间每个图片</w:t>
      </w:r>
      <w:r w:rsidR="0023558E">
        <w:rPr>
          <w:rFonts w:hint="eastAsia"/>
        </w:rPr>
        <w:t>至少</w:t>
      </w:r>
      <w:r w:rsidR="006D1596" w:rsidRPr="006D1596">
        <w:rPr>
          <w:rFonts w:hint="eastAsia"/>
        </w:rPr>
        <w:t>需要</w:t>
      </w:r>
      <w:r w:rsidR="00255FFC">
        <w:rPr>
          <w:rFonts w:hint="eastAsia"/>
        </w:rPr>
        <w:t>40</w:t>
      </w:r>
      <w:r w:rsidR="006D1596" w:rsidRPr="006D1596">
        <w:rPr>
          <w:rFonts w:hint="eastAsia"/>
        </w:rPr>
        <w:t>秒。YOLO与R-CNN</w:t>
      </w:r>
      <w:r w:rsidR="00003C47">
        <w:rPr>
          <w:rFonts w:hint="eastAsia"/>
        </w:rPr>
        <w:t>有一些相似的地方，</w:t>
      </w:r>
      <w:r w:rsidR="002C289B">
        <w:rPr>
          <w:rFonts w:hint="eastAsia"/>
        </w:rPr>
        <w:t>每个格子预测可能存在的边界框并运用卷积网络</w:t>
      </w:r>
      <w:r w:rsidR="005C593E">
        <w:rPr>
          <w:rFonts w:hint="eastAsia"/>
        </w:rPr>
        <w:t>对这些</w:t>
      </w:r>
      <w:proofErr w:type="gramStart"/>
      <w:r w:rsidR="005C593E">
        <w:rPr>
          <w:rFonts w:hint="eastAsia"/>
        </w:rPr>
        <w:t>框进行</w:t>
      </w:r>
      <w:proofErr w:type="gramEnd"/>
      <w:r w:rsidR="005C593E">
        <w:rPr>
          <w:rFonts w:hint="eastAsia"/>
        </w:rPr>
        <w:t>评估，</w:t>
      </w:r>
      <w:r w:rsidR="002C289B">
        <w:rPr>
          <w:rFonts w:hint="eastAsia"/>
        </w:rPr>
        <w:t>除此之外</w:t>
      </w:r>
      <w:r w:rsidR="006D1596" w:rsidRPr="006D1596">
        <w:rPr>
          <w:rFonts w:hint="eastAsia"/>
        </w:rPr>
        <w:t>，YOLO对格子检测结果</w:t>
      </w:r>
      <w:r w:rsidR="00C93C0D">
        <w:rPr>
          <w:rFonts w:hint="eastAsia"/>
        </w:rPr>
        <w:t>设置</w:t>
      </w:r>
      <w:r w:rsidR="0022722B">
        <w:rPr>
          <w:rFonts w:hint="eastAsia"/>
        </w:rPr>
        <w:t>限制，这有效的</w:t>
      </w:r>
      <w:r w:rsidR="006D1596" w:rsidRPr="006D1596">
        <w:rPr>
          <w:rFonts w:hint="eastAsia"/>
        </w:rPr>
        <w:t>避免</w:t>
      </w:r>
      <w:r w:rsidR="00556FB8">
        <w:rPr>
          <w:rFonts w:hint="eastAsia"/>
        </w:rPr>
        <w:t>了</w:t>
      </w:r>
      <w:r w:rsidR="006D1596" w:rsidRPr="006D1596">
        <w:rPr>
          <w:rFonts w:hint="eastAsia"/>
        </w:rPr>
        <w:t>对同一目标的多次检测。YOLO只需要极少的边界框</w:t>
      </w:r>
      <w:r w:rsidR="007B3F44">
        <w:rPr>
          <w:rFonts w:hint="eastAsia"/>
        </w:rPr>
        <w:t>就够了</w:t>
      </w:r>
      <w:r w:rsidR="006D1596" w:rsidRPr="006D1596">
        <w:rPr>
          <w:rFonts w:hint="eastAsia"/>
        </w:rPr>
        <w:t>，每张图片只有九十八个，而选择性搜索则约有两千个。</w:t>
      </w:r>
    </w:p>
    <w:p w:rsidR="006D1596" w:rsidRDefault="006D1596" w:rsidP="006D1596">
      <w:pPr>
        <w:pStyle w:val="a5"/>
        <w:rPr>
          <w:rFonts w:hint="eastAsia"/>
        </w:rPr>
      </w:pPr>
      <w:r w:rsidRPr="006D1596">
        <w:rPr>
          <w:rFonts w:hint="eastAsia"/>
        </w:rPr>
        <w:t>最后，YOLO将各个独立的组件组合成一个单个、</w:t>
      </w:r>
      <w:r w:rsidR="00FF6393">
        <w:rPr>
          <w:rFonts w:hint="eastAsia"/>
        </w:rPr>
        <w:t>可</w:t>
      </w:r>
      <w:r w:rsidR="007A5D68">
        <w:rPr>
          <w:rFonts w:hint="eastAsia"/>
        </w:rPr>
        <w:t>共同优化的模型。其它快</w:t>
      </w:r>
      <w:r w:rsidRPr="006D1596">
        <w:rPr>
          <w:rFonts w:hint="eastAsia"/>
        </w:rPr>
        <w:t>速</w:t>
      </w:r>
      <w:r w:rsidR="007A5D68">
        <w:rPr>
          <w:rFonts w:hint="eastAsia"/>
        </w:rPr>
        <w:t>目标</w:t>
      </w:r>
      <w:r w:rsidRPr="006D1596">
        <w:rPr>
          <w:rFonts w:hint="eastAsia"/>
        </w:rPr>
        <w:t>检测器如Fast R-CNN</w:t>
      </w:r>
      <w:r w:rsidR="009B306B">
        <w:rPr>
          <w:rFonts w:hint="eastAsia"/>
        </w:rPr>
        <w:t>把注意力放在</w:t>
      </w:r>
      <w:r w:rsidRPr="006D1596">
        <w:rPr>
          <w:rFonts w:hint="eastAsia"/>
        </w:rPr>
        <w:t>共享权值</w:t>
      </w:r>
      <w:r w:rsidR="009B306B">
        <w:rPr>
          <w:rFonts w:hint="eastAsia"/>
        </w:rPr>
        <w:t>上</w:t>
      </w:r>
      <w:r w:rsidRPr="006D1596">
        <w:rPr>
          <w:rFonts w:hint="eastAsia"/>
        </w:rPr>
        <w:t>并运用神经网络来</w:t>
      </w:r>
      <w:r w:rsidR="009B306B">
        <w:rPr>
          <w:rFonts w:hint="eastAsia"/>
        </w:rPr>
        <w:t>提取区域特征</w:t>
      </w:r>
      <w:r w:rsidR="00855818">
        <w:rPr>
          <w:rFonts w:hint="eastAsia"/>
        </w:rPr>
        <w:t>，</w:t>
      </w:r>
      <w:r w:rsidRPr="006D1596">
        <w:rPr>
          <w:rFonts w:hint="eastAsia"/>
        </w:rPr>
        <w:t>而不是</w:t>
      </w:r>
      <w:r w:rsidR="00855818">
        <w:rPr>
          <w:rFonts w:hint="eastAsia"/>
        </w:rPr>
        <w:t>采用</w:t>
      </w:r>
      <w:r w:rsidRPr="006D1596">
        <w:rPr>
          <w:rFonts w:hint="eastAsia"/>
        </w:rPr>
        <w:t>选择性搜索加速R-CNN框架。虽然它们</w:t>
      </w:r>
      <w:r w:rsidR="00C03112">
        <w:rPr>
          <w:rFonts w:hint="eastAsia"/>
        </w:rPr>
        <w:t>俩都得到</w:t>
      </w:r>
      <w:r w:rsidRPr="006D1596">
        <w:rPr>
          <w:rFonts w:hint="eastAsia"/>
        </w:rPr>
        <w:t>了比R-CNN更快的速度与更高的精度的改进，但两者仍然</w:t>
      </w:r>
      <w:r w:rsidR="00782AF6">
        <w:rPr>
          <w:rFonts w:hint="eastAsia"/>
        </w:rPr>
        <w:t>做</w:t>
      </w:r>
      <w:r w:rsidRPr="006D1596">
        <w:rPr>
          <w:rFonts w:hint="eastAsia"/>
        </w:rPr>
        <w:t>不到实时检测。</w:t>
      </w:r>
    </w:p>
    <w:p w:rsidR="00135F16" w:rsidRPr="006D1596" w:rsidRDefault="00135F16" w:rsidP="00135F16">
      <w:pPr>
        <w:pStyle w:val="a5"/>
        <w:ind w:firstLineChars="0" w:firstLine="0"/>
      </w:pPr>
    </w:p>
    <w:p w:rsidR="006D1596" w:rsidRPr="006D1596" w:rsidRDefault="006D1596" w:rsidP="006D1596">
      <w:pPr>
        <w:pStyle w:val="1"/>
      </w:pPr>
      <w:bookmarkStart w:id="8" w:name="_Toc512675289"/>
      <w:bookmarkStart w:id="9" w:name="_Toc512670292"/>
      <w:bookmarkEnd w:id="8"/>
      <w:r w:rsidRPr="006D1596">
        <w:rPr>
          <w:rFonts w:hint="eastAsia"/>
        </w:rPr>
        <w:t>算法描述</w:t>
      </w:r>
      <w:bookmarkEnd w:id="9"/>
      <w:r w:rsidRPr="006D1596">
        <w:rPr>
          <w:rFonts w:hint="eastAsia"/>
        </w:rPr>
        <w:t xml:space="preserve"> </w:t>
      </w:r>
    </w:p>
    <w:p w:rsidR="006D1596" w:rsidRPr="006D1596" w:rsidRDefault="006D1596" w:rsidP="006D1596">
      <w:pPr>
        <w:pStyle w:val="2"/>
      </w:pPr>
      <w:bookmarkStart w:id="10" w:name="_Toc512675290"/>
      <w:bookmarkStart w:id="11" w:name="_Toc512670293"/>
      <w:bookmarkEnd w:id="10"/>
      <w:r w:rsidRPr="006D1596">
        <w:rPr>
          <w:rFonts w:hint="eastAsia"/>
        </w:rPr>
        <w:t>神经网络框架相关的概念</w:t>
      </w:r>
      <w:bookmarkEnd w:id="11"/>
    </w:p>
    <w:p w:rsidR="006D1596" w:rsidRPr="006D1596" w:rsidRDefault="001D2426" w:rsidP="006D1596">
      <w:pPr>
        <w:pStyle w:val="3"/>
      </w:pPr>
      <w:bookmarkStart w:id="12" w:name="_Toc512675291"/>
      <w:bookmarkStart w:id="13" w:name="_Toc512670294"/>
      <w:bookmarkEnd w:id="12"/>
      <w:r>
        <w:rPr>
          <w:rFonts w:hint="eastAsia"/>
        </w:rPr>
        <w:t>激活</w:t>
      </w:r>
      <w:r w:rsidR="006D1596" w:rsidRPr="006D1596">
        <w:rPr>
          <w:rFonts w:hint="eastAsia"/>
        </w:rPr>
        <w:t>函数</w:t>
      </w:r>
      <w:bookmarkEnd w:id="13"/>
    </w:p>
    <w:p w:rsidR="006D1596" w:rsidRPr="006D1596" w:rsidRDefault="001D2426" w:rsidP="006D1596">
      <w:pPr>
        <w:pStyle w:val="a5"/>
      </w:pPr>
      <w:r>
        <w:rPr>
          <w:rFonts w:hint="eastAsia"/>
        </w:rPr>
        <w:t>激活</w:t>
      </w:r>
      <w:r w:rsidR="006D1596" w:rsidRPr="006D1596">
        <w:rPr>
          <w:rFonts w:hint="eastAsia"/>
        </w:rPr>
        <w:t>函数有很多，但常用的有四个：sigmoid、tahn、relu、leaky relu。大体功能都很相似，都是把数据一个映射到一个小的区间，但有微小差别:sigmoid 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r w:rsidRPr="006D1596">
        <w:rPr>
          <w:rFonts w:hint="eastAsia"/>
        </w:rPr>
        <w:lastRenderedPageBreak/>
        <w:t xml:space="preserve"> </w:t>
      </w:r>
    </w:p>
    <w:p w:rsidR="006D1596" w:rsidRPr="006D1596" w:rsidRDefault="006D1596" w:rsidP="006D1596">
      <w:pPr>
        <w:pStyle w:val="3"/>
      </w:pPr>
      <w:bookmarkStart w:id="14" w:name="_Toc512675292"/>
      <w:bookmarkStart w:id="15" w:name="_Toc512670295"/>
      <w:bookmarkEnd w:id="14"/>
      <w:proofErr w:type="gramStart"/>
      <w:r w:rsidRPr="006D1596">
        <w:rPr>
          <w:rFonts w:hint="eastAsia"/>
        </w:rPr>
        <w:t>池化层</w:t>
      </w:r>
      <w:bookmarkEnd w:id="15"/>
      <w:proofErr w:type="gramEnd"/>
    </w:p>
    <w:p w:rsidR="006D1596" w:rsidRPr="006D1596" w:rsidRDefault="006D1596" w:rsidP="006D1596">
      <w:pPr>
        <w:pStyle w:val="a5"/>
      </w:pPr>
      <w:proofErr w:type="gramStart"/>
      <w:r w:rsidRPr="006D1596">
        <w:rPr>
          <w:rFonts w:hint="eastAsia"/>
        </w:rPr>
        <w:t>池化层</w:t>
      </w:r>
      <w:proofErr w:type="gramEnd"/>
      <w:r w:rsidRPr="006D1596">
        <w:rPr>
          <w:rFonts w:hint="eastAsia"/>
        </w:rPr>
        <w:t>通常放在卷积层的后面，</w:t>
      </w:r>
      <w:r w:rsidR="00B12051">
        <w:rPr>
          <w:rFonts w:hint="eastAsia"/>
        </w:rPr>
        <w:t>一般卷积层输出的特征图比较冗余，</w:t>
      </w:r>
      <w:proofErr w:type="gramStart"/>
      <w:r w:rsidRPr="006D1596">
        <w:rPr>
          <w:rFonts w:hint="eastAsia"/>
        </w:rPr>
        <w:t>池化层</w:t>
      </w:r>
      <w:proofErr w:type="gramEnd"/>
      <w:r w:rsidRPr="006D1596">
        <w:rPr>
          <w:rFonts w:hint="eastAsia"/>
        </w:rPr>
        <w:t>的目标是消减卷积层输出的</w:t>
      </w:r>
      <w:r w:rsidR="000F3AE0">
        <w:rPr>
          <w:rFonts w:hint="eastAsia"/>
        </w:rPr>
        <w:t>信息，从而节省一些内存开销，</w:t>
      </w:r>
      <w:proofErr w:type="gramStart"/>
      <w:r w:rsidR="000F3AE0">
        <w:rPr>
          <w:rFonts w:hint="eastAsia"/>
        </w:rPr>
        <w:t>减小权</w:t>
      </w:r>
      <w:proofErr w:type="gramEnd"/>
      <w:r w:rsidR="000F3AE0">
        <w:rPr>
          <w:rFonts w:hint="eastAsia"/>
        </w:rPr>
        <w:t>值的冗余，更具体一点就是，</w:t>
      </w:r>
      <w:proofErr w:type="gramStart"/>
      <w:r w:rsidRPr="006D1596">
        <w:rPr>
          <w:rFonts w:hint="eastAsia"/>
        </w:rPr>
        <w:t>池化层</w:t>
      </w:r>
      <w:proofErr w:type="gramEnd"/>
      <w:r w:rsidRPr="006D1596">
        <w:rPr>
          <w:rFonts w:hint="eastAsia"/>
        </w:rPr>
        <w:t>可以把卷积层的输出作为它的输入并且输出一个更加紧凑的特征向量</w:t>
      </w:r>
      <w:r w:rsidR="00CA7DEF">
        <w:rPr>
          <w:rFonts w:hint="eastAsia"/>
        </w:rPr>
        <w:t>传递给下层网络</w:t>
      </w:r>
      <w:r w:rsidRPr="006D1596">
        <w:rPr>
          <w:rFonts w:hint="eastAsia"/>
        </w:rPr>
        <w:t>。</w:t>
      </w:r>
    </w:p>
    <w:p w:rsidR="006D1596" w:rsidRPr="006D1596" w:rsidRDefault="006D1596" w:rsidP="006D1596"/>
    <w:p w:rsidR="006D1596" w:rsidRDefault="006D1596" w:rsidP="006D1596">
      <w:pPr>
        <w:pStyle w:val="3"/>
      </w:pPr>
      <w:bookmarkStart w:id="16" w:name="_Toc512675293"/>
      <w:bookmarkStart w:id="17" w:name="_Toc512670296"/>
      <w:bookmarkEnd w:id="16"/>
      <w:r w:rsidRPr="006D1596">
        <w:rPr>
          <w:rFonts w:hint="eastAsia"/>
        </w:rPr>
        <w:t>Dropout</w:t>
      </w:r>
      <w:bookmarkEnd w:id="17"/>
    </w:p>
    <w:p w:rsidR="006D1596" w:rsidRPr="006D1596" w:rsidRDefault="002F30B0" w:rsidP="002F30B0">
      <w:pPr>
        <w:pStyle w:val="a5"/>
      </w:pPr>
      <w:r>
        <w:rPr>
          <w:rFonts w:hint="eastAsia"/>
        </w:rPr>
        <w:t>Dropout是为防止模型过拟合的而生的一种手段。</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Pr="006D1596" w:rsidRDefault="006D1596" w:rsidP="006D1596">
      <w:r w:rsidRPr="006D1596">
        <w:rPr>
          <w:rFonts w:hint="eastAsia"/>
        </w:rPr>
        <w:t xml:space="preserve"> </w:t>
      </w:r>
    </w:p>
    <w:p w:rsidR="006D1596" w:rsidRDefault="006D1596" w:rsidP="006D1596">
      <w:pPr>
        <w:pStyle w:val="3"/>
      </w:pPr>
      <w:bookmarkStart w:id="18" w:name="_Toc512675294"/>
      <w:bookmarkStart w:id="19" w:name="_Toc512670297"/>
      <w:bookmarkEnd w:id="18"/>
      <w:r w:rsidRPr="006D1596">
        <w:rPr>
          <w:rFonts w:hint="eastAsia"/>
        </w:rPr>
        <w:t>损失函数</w:t>
      </w:r>
      <w:bookmarkEnd w:id="19"/>
    </w:p>
    <w:p w:rsidR="00472208" w:rsidRPr="00472208" w:rsidRDefault="00472208" w:rsidP="00472208">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Pr="00472208">
        <w:rPr>
          <w:rFonts w:hint="eastAsia"/>
        </w:rPr>
        <w:t>它的输出通常是一个不小于零的实数,损失函数越小，模型的稳定性就越好。平均精度越高，模型的性能就越好。损失函数是反向传播的核心部分。</w:t>
      </w:r>
    </w:p>
    <w:p w:rsidR="006D1596" w:rsidRPr="006D1596" w:rsidRDefault="006D1596" w:rsidP="006D1596"/>
    <w:p w:rsidR="006D1596" w:rsidRPr="006D1596" w:rsidRDefault="006D1596" w:rsidP="006D1596">
      <w:pPr>
        <w:pStyle w:val="3"/>
      </w:pPr>
      <w:bookmarkStart w:id="20" w:name="_Toc512675295"/>
      <w:bookmarkStart w:id="21" w:name="_Toc512670298"/>
      <w:bookmarkEnd w:id="20"/>
      <w:r w:rsidRPr="006D1596">
        <w:rPr>
          <w:rFonts w:hint="eastAsia"/>
        </w:rPr>
        <w:t>全链接层</w:t>
      </w:r>
      <w:bookmarkEnd w:id="21"/>
    </w:p>
    <w:p w:rsidR="006D1596" w:rsidRPr="006D1596" w:rsidRDefault="006D1596" w:rsidP="006D1596">
      <w:pPr>
        <w:pStyle w:val="a5"/>
      </w:pPr>
      <w:r w:rsidRPr="006D1596">
        <w:rPr>
          <w:rFonts w:hint="eastAsia"/>
        </w:rPr>
        <w:t>全链接层（fully connected layers，FC）在整个卷积的神经网络中</w:t>
      </w:r>
      <w:proofErr w:type="gramStart"/>
      <w:r w:rsidR="00213357">
        <w:rPr>
          <w:rFonts w:hint="eastAsia"/>
        </w:rPr>
        <w:t>饰演</w:t>
      </w:r>
      <w:r w:rsidRPr="006D1596">
        <w:rPr>
          <w:rFonts w:hint="eastAsia"/>
        </w:rPr>
        <w:t>着</w:t>
      </w:r>
      <w:proofErr w:type="gramEnd"/>
      <w:r w:rsidRPr="006D1596">
        <w:rPr>
          <w:rFonts w:hint="eastAsia"/>
        </w:rPr>
        <w:t xml:space="preserve"> “分类器”的角色。如果</w:t>
      </w:r>
      <w:proofErr w:type="gramStart"/>
      <w:r w:rsidRPr="006D1596">
        <w:rPr>
          <w:rFonts w:hint="eastAsia"/>
        </w:rPr>
        <w:t>说池化层</w:t>
      </w:r>
      <w:proofErr w:type="gramEnd"/>
      <w:r w:rsidRPr="006D1596">
        <w:rPr>
          <w:rFonts w:hint="eastAsia"/>
        </w:rPr>
        <w:t>和卷积</w:t>
      </w:r>
      <w:proofErr w:type="gramStart"/>
      <w:r w:rsidRPr="006D1596">
        <w:rPr>
          <w:rFonts w:hint="eastAsia"/>
        </w:rPr>
        <w:t>层等层结构</w:t>
      </w:r>
      <w:proofErr w:type="gramEnd"/>
      <w:r w:rsidRPr="006D1596">
        <w:rPr>
          <w:rFonts w:hint="eastAsia"/>
        </w:rPr>
        <w:t>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r w:rsidRPr="006D1596">
        <w:rPr>
          <w:rFonts w:hint="eastAsia"/>
        </w:rPr>
        <w:t xml:space="preserve"> </w:t>
      </w:r>
    </w:p>
    <w:p w:rsidR="006D1596" w:rsidRPr="006D1596" w:rsidRDefault="006D1596" w:rsidP="006D1596">
      <w:pPr>
        <w:pStyle w:val="2"/>
      </w:pPr>
      <w:bookmarkStart w:id="22" w:name="_Toc512675296"/>
      <w:bookmarkStart w:id="23" w:name="_Toc512670299"/>
      <w:bookmarkEnd w:id="22"/>
      <w:r w:rsidRPr="006D1596">
        <w:rPr>
          <w:rFonts w:hint="eastAsia"/>
        </w:rPr>
        <w:t>输入、输出与流程</w:t>
      </w:r>
      <w:bookmarkEnd w:id="23"/>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pPr>
      <w:r w:rsidRPr="006D1596">
        <w:rPr>
          <w:rFonts w:hint="eastAsia"/>
        </w:rPr>
        <w:t xml:space="preserve"> </w:t>
      </w:r>
      <w:r w:rsidR="00A534C2">
        <w:rPr>
          <w:rFonts w:hint="eastAsia"/>
        </w:rPr>
        <w:t>用图片测试：</w:t>
      </w:r>
    </w:p>
    <w:p w:rsidR="006D1596" w:rsidRPr="006D1596" w:rsidRDefault="00A534C2" w:rsidP="006D1596">
      <w:pPr>
        <w:pStyle w:val="a5"/>
      </w:pPr>
      <w:proofErr w:type="gramStart"/>
      <w:r>
        <w:rPr>
          <w:rFonts w:hint="eastAsia"/>
        </w:rPr>
        <w:t>./</w:t>
      </w:r>
      <w:proofErr w:type="gramEnd"/>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pPr>
      <w:r w:rsidRPr="006D1596">
        <w:rPr>
          <w:rFonts w:hint="eastAsia"/>
        </w:rPr>
        <w:lastRenderedPageBreak/>
        <w:t xml:space="preserve"> </w:t>
      </w:r>
      <w:r w:rsidR="00A534C2">
        <w:rPr>
          <w:rFonts w:hint="eastAsia"/>
        </w:rPr>
        <w:t>用视频测试：</w:t>
      </w:r>
    </w:p>
    <w:p w:rsidR="00A534C2" w:rsidRPr="00A534C2" w:rsidRDefault="00A534C2" w:rsidP="00A534C2">
      <w:pPr>
        <w:pStyle w:val="a5"/>
      </w:pPr>
      <w:proofErr w:type="gramStart"/>
      <w:r w:rsidRPr="00A534C2">
        <w:rPr>
          <w:rFonts w:hint="eastAsia"/>
        </w:rPr>
        <w:t>./</w:t>
      </w:r>
      <w:proofErr w:type="gramEnd"/>
      <w:r w:rsidRPr="00A534C2">
        <w:rPr>
          <w:rFonts w:hint="eastAsia"/>
        </w:rPr>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D50031">
        <w:fldChar w:fldCharType="begin"/>
      </w:r>
      <w:r w:rsidR="00D50031">
        <w:instrText xml:space="preserve"> </w:instrText>
      </w:r>
      <w:r w:rsidR="00D50031">
        <w:instrText>INCLUDEPICTURE  "C:\\Users\\byhang\\AppData\\Local\\Temp\\ksohtml\\wpsBC5C.tmp.png" \* MERGEFORMATINET</w:instrText>
      </w:r>
      <w:r w:rsidR="00D50031">
        <w:instrText xml:space="preserve"> </w:instrText>
      </w:r>
      <w:r w:rsidR="00D50031">
        <w:fldChar w:fldCharType="separate"/>
      </w:r>
      <w:r w:rsidR="007B1BAE">
        <w:pict>
          <v:shape id="_x0000_i1028" type="#_x0000_t75" alt="" style="width:245.9pt;height:376.3pt">
            <v:imagedata r:id="rId25" r:href="rId26"/>
          </v:shape>
        </w:pict>
      </w:r>
      <w:r w:rsidR="00D50031">
        <w:fldChar w:fldCharType="end"/>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w:t>
      </w:r>
      <w:r w:rsidR="00675EE6">
        <w:rPr>
          <w:rFonts w:hint="eastAsia"/>
        </w:rPr>
        <w:t>3</w:t>
      </w:r>
      <w:r w:rsidR="007B1BAE">
        <w:rPr>
          <w:rFonts w:hint="eastAsia"/>
        </w:rPr>
        <w:t>-2</w:t>
      </w:r>
      <w:r w:rsidRPr="006D1596">
        <w:rPr>
          <w:rFonts w:hint="eastAsia"/>
        </w:rPr>
        <w:t>：YOLO测试流程图</w:t>
      </w:r>
    </w:p>
    <w:p w:rsidR="006D1596" w:rsidRPr="006D1596" w:rsidRDefault="006D1596" w:rsidP="006D1596">
      <w:pPr>
        <w:pStyle w:val="1"/>
      </w:pPr>
      <w:bookmarkStart w:id="24" w:name="_Toc512670300"/>
      <w:r w:rsidRPr="006D1596">
        <w:rPr>
          <w:rFonts w:hint="eastAsia"/>
        </w:rPr>
        <w:t>设计与实现</w:t>
      </w:r>
      <w:bookmarkEnd w:id="24"/>
    </w:p>
    <w:p w:rsidR="006D1596" w:rsidRPr="006D1596" w:rsidRDefault="006D1596" w:rsidP="006D1596">
      <w:pPr>
        <w:pStyle w:val="2"/>
      </w:pPr>
      <w:bookmarkStart w:id="25" w:name="_Toc512670301"/>
      <w:r w:rsidRPr="006D1596">
        <w:rPr>
          <w:rFonts w:hint="eastAsia"/>
        </w:rPr>
        <w:t>复杂度与核心的程序流程</w:t>
      </w:r>
      <w:bookmarkEnd w:id="25"/>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3-1所示：</w:t>
      </w:r>
    </w:p>
    <w:p w:rsidR="006D1596" w:rsidRDefault="007B1BAE" w:rsidP="006D1596">
      <w:pPr>
        <w:pStyle w:val="a5"/>
        <w:ind w:firstLineChars="0" w:firstLine="0"/>
      </w:pPr>
      <w:r>
        <w:lastRenderedPageBreak/>
        <w:pict>
          <v:shape id="_x0000_i1029" type="#_x0000_t75" style="width:453.05pt;height:187.45pt">
            <v:imagedata r:id="rId27" o:title="YOLO结构"/>
          </v:shape>
        </w:pict>
      </w:r>
    </w:p>
    <w:p w:rsidR="0070467F" w:rsidRDefault="0070467F" w:rsidP="0070467F">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w:t>
      </w:r>
      <w:proofErr w:type="gramStart"/>
      <w:r w:rsidR="006260A8" w:rsidRPr="006260A8">
        <w:rPr>
          <w:rFonts w:hint="eastAsia"/>
        </w:rPr>
        <w:t>一</w:t>
      </w:r>
      <w:proofErr w:type="gramEnd"/>
      <w:r w:rsidR="006260A8" w:rsidRPr="006260A8">
        <w:rPr>
          <w:rFonts w:hint="eastAsia"/>
        </w:rPr>
        <w:t>步步获取越来越深的特征，全链接</w:t>
      </w:r>
      <w:proofErr w:type="gramStart"/>
      <w:r w:rsidR="006260A8" w:rsidRPr="006260A8">
        <w:rPr>
          <w:rFonts w:hint="eastAsia"/>
        </w:rPr>
        <w:t>层预测</w:t>
      </w:r>
      <w:proofErr w:type="gramEnd"/>
      <w:r w:rsidR="006260A8" w:rsidRPr="006260A8">
        <w:rPr>
          <w:rFonts w:hint="eastAsia"/>
        </w:rPr>
        <w:t>输出的类的概率与位置，最终输出的是7*7*30的特征张量。</w:t>
      </w:r>
    </w:p>
    <w:p w:rsidR="0070467F" w:rsidRPr="0070467F" w:rsidRDefault="0070467F" w:rsidP="0070467F">
      <w:pPr>
        <w:pStyle w:val="2"/>
      </w:pPr>
      <w:bookmarkStart w:id="26" w:name="_Toc512670302"/>
      <w:r w:rsidRPr="0070467F">
        <w:rPr>
          <w:rFonts w:hint="eastAsia"/>
        </w:rPr>
        <w:t>核心功能的主要代码及说明</w:t>
      </w:r>
      <w:bookmarkEnd w:id="26"/>
    </w:p>
    <w:p w:rsidR="0070467F" w:rsidRPr="0070467F" w:rsidRDefault="0070467F" w:rsidP="0070467F">
      <w:r w:rsidRPr="0070467F">
        <w:rPr>
          <w:rFonts w:hint="eastAsia"/>
        </w:rPr>
        <w:t xml:space="preserve"> </w:t>
      </w:r>
    </w:p>
    <w:p w:rsidR="0070467F" w:rsidRPr="0070467F" w:rsidRDefault="0070467F" w:rsidP="0070467F">
      <w:pPr>
        <w:pStyle w:val="3"/>
      </w:pPr>
      <w:bookmarkStart w:id="27" w:name="_Toc512670303"/>
      <w:r w:rsidRPr="0070467F">
        <w:rPr>
          <w:rFonts w:hint="eastAsia"/>
        </w:rPr>
        <w:t>卷积层</w:t>
      </w:r>
      <w:bookmarkEnd w:id="27"/>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7B1BAE" w:rsidP="00787127">
      <w:pPr>
        <w:pStyle w:val="affe"/>
      </w:pPr>
      <w:r>
        <w:pict>
          <v:shape id="_x0000_i1030" type="#_x0000_t75" style="width:453.05pt;height:160.3pt">
            <v:imagedata r:id="rId28" o:title="卷积原理"/>
          </v:shape>
        </w:pict>
      </w:r>
    </w:p>
    <w:p w:rsidR="001205AC" w:rsidRDefault="0070467F" w:rsidP="0070467F">
      <w:pPr>
        <w:pStyle w:val="affd"/>
      </w:pPr>
      <w:r w:rsidRPr="0070467F">
        <w:rPr>
          <w:rFonts w:hint="eastAsia"/>
        </w:rPr>
        <w:t>图</w:t>
      </w:r>
      <w:r w:rsidR="00455C47">
        <w:rPr>
          <w:rFonts w:hint="eastAsia"/>
        </w:rPr>
        <w:t>4</w:t>
      </w:r>
      <w:r w:rsidRPr="0070467F">
        <w:rPr>
          <w:rFonts w:hint="eastAsia"/>
        </w:rPr>
        <w:t>-2</w:t>
      </w:r>
      <w:r w:rsidR="00C45568">
        <w:rPr>
          <w:rFonts w:hint="eastAsia"/>
        </w:rPr>
        <w:t>-1</w:t>
      </w:r>
      <w:r w:rsidRPr="0070467F">
        <w:rPr>
          <w:rFonts w:hint="eastAsia"/>
        </w:rPr>
        <w:t>：</w:t>
      </w:r>
      <w:r w:rsidR="001205AC">
        <w:rPr>
          <w:rFonts w:hint="eastAsia"/>
        </w:rPr>
        <w:t>卷积层工作原理</w:t>
      </w:r>
    </w:p>
    <w:p w:rsidR="00F922C2" w:rsidRPr="00F922C2" w:rsidRDefault="00F922C2" w:rsidP="00F922C2">
      <w:pPr>
        <w:pStyle w:val="a5"/>
      </w:pPr>
    </w:p>
    <w:p w:rsidR="0070467F" w:rsidRPr="0070467F" w:rsidRDefault="001205AC" w:rsidP="0034467E">
      <w:pPr>
        <w:pStyle w:val="a5"/>
      </w:pPr>
      <w:r>
        <w:rPr>
          <w:rFonts w:hint="eastAsia"/>
        </w:rPr>
        <w:t>其中：</w:t>
      </w:r>
      <w:r w:rsidRPr="001205AC">
        <w:rPr>
          <w:rFonts w:hint="eastAsia"/>
        </w:rPr>
        <w:t>A:网络输入，B:卷积核，C:网络输出（特征值）</w:t>
      </w:r>
      <w:r w:rsidRPr="0070467F">
        <w:t xml:space="preserve"> </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 xml:space="preserve">convolutional_layer make_convolutional_layer(int batch, int h, int w, int c, int n, int size, int stride, int padding, ACTIVATION activation, int batch_normalize, int binary, int xnor, int </w:t>
      </w:r>
      <w:r w:rsidRPr="0070467F">
        <w:rPr>
          <w:rFonts w:hint="eastAsia"/>
        </w:rPr>
        <w:lastRenderedPageBreak/>
        <w:t>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w:t>
      </w:r>
      <w:proofErr w:type="gramStart"/>
      <w:r w:rsidR="00830EA5">
        <w:rPr>
          <w:rFonts w:hint="eastAsia"/>
        </w:rPr>
        <w:t>化</w:t>
      </w:r>
      <w:r w:rsidR="00052746">
        <w:rPr>
          <w:rFonts w:hint="eastAsia"/>
        </w:rPr>
        <w:t>申请</w:t>
      </w:r>
      <w:proofErr w:type="gramEnd"/>
      <w:r w:rsidR="00052746">
        <w:rPr>
          <w:rFonts w:hint="eastAsia"/>
        </w:rPr>
        <w:t>内存</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Default="007B1BAE" w:rsidP="00787127">
      <w:pPr>
        <w:pStyle w:val="affe"/>
      </w:pPr>
      <w:r>
        <w:lastRenderedPageBreak/>
        <w:pict>
          <v:shape id="_x0000_i1031" type="#_x0000_t75" style="width:453.75pt;height:239.1pt">
            <v:imagedata r:id="rId29" o:title="1062917-20161117195357842-2090222272"/>
          </v:shape>
        </w:pict>
      </w:r>
    </w:p>
    <w:p w:rsidR="0070467F" w:rsidRPr="0070467F" w:rsidRDefault="0070467F" w:rsidP="0070467F">
      <w:pPr>
        <w:pStyle w:val="affd"/>
      </w:pPr>
      <w:r w:rsidRPr="0070467F">
        <w:rPr>
          <w:rFonts w:hint="eastAsia"/>
        </w:rPr>
        <w:t>图</w:t>
      </w:r>
      <w:r w:rsidR="00F00B12">
        <w:rPr>
          <w:rFonts w:hint="eastAsia"/>
        </w:rPr>
        <w:t>4</w:t>
      </w:r>
      <w:r w:rsidR="009D4EE8">
        <w:rPr>
          <w:rFonts w:hint="eastAsia"/>
        </w:rPr>
        <w:t>-</w:t>
      </w:r>
      <w:r w:rsidR="002D5F13">
        <w:rPr>
          <w:rFonts w:hint="eastAsia"/>
        </w:rPr>
        <w:t>1</w:t>
      </w:r>
      <w:r w:rsidR="009D4EE8">
        <w:rPr>
          <w:rFonts w:hint="eastAsia"/>
        </w:rPr>
        <w:t>-</w:t>
      </w:r>
      <w:r w:rsidR="00846EB4">
        <w:rPr>
          <w:rFonts w:hint="eastAsia"/>
        </w:rPr>
        <w:t>2</w:t>
      </w:r>
      <w:r w:rsidRPr="0070467F">
        <w:rPr>
          <w:rFonts w:hint="eastAsia"/>
        </w:rPr>
        <w:t>：越深的卷积网络获取的特征越高层</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8" w:name="_Toc512670304"/>
      <w:r w:rsidRPr="0070467F">
        <w:rPr>
          <w:rFonts w:hint="eastAsia"/>
        </w:rPr>
        <w:t>池化层</w:t>
      </w:r>
      <w:bookmarkEnd w:id="28"/>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0202E1" w:rsidRDefault="007B1BAE" w:rsidP="00787127">
      <w:pPr>
        <w:pStyle w:val="affe"/>
      </w:pPr>
      <w:r>
        <w:pict>
          <v:shape id="_x0000_i1032" type="#_x0000_t75" style="width:453.05pt;height:227.55pt">
            <v:imagedata r:id="rId30" o:title="1062917-20161117212026498-272435652"/>
          </v:shape>
        </w:pict>
      </w:r>
    </w:p>
    <w:p w:rsidR="0070467F" w:rsidRDefault="0070467F" w:rsidP="0070467F">
      <w:pPr>
        <w:pStyle w:val="affd"/>
      </w:pPr>
      <w:r w:rsidRPr="0070467F">
        <w:rPr>
          <w:rFonts w:hint="eastAsia"/>
        </w:rPr>
        <w:t>图</w:t>
      </w:r>
      <w:r w:rsidR="00C45568">
        <w:rPr>
          <w:rFonts w:hint="eastAsia"/>
        </w:rPr>
        <w:t>4-2</w:t>
      </w:r>
      <w:r w:rsidRPr="0070467F">
        <w:rPr>
          <w:rFonts w:hint="eastAsia"/>
        </w:rPr>
        <w:t>：max pooling 基本思路图</w:t>
      </w:r>
    </w:p>
    <w:p w:rsidR="008B0240" w:rsidRPr="008B0240" w:rsidRDefault="008B0240" w:rsidP="008B0240">
      <w:pPr>
        <w:pStyle w:val="a5"/>
      </w:pP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lastRenderedPageBreak/>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t>YOLO中采用点是max pooling，基本思路如图3-4所示。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前向传播，从输入特征提炼理想特征，丢弃不理想特征，结果会损失75%的特征：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9" w:name="_Toc20527"/>
      <w:bookmarkStart w:id="30" w:name="_Toc21461"/>
      <w:bookmarkStart w:id="31" w:name="_Toc24891"/>
      <w:bookmarkStart w:id="32" w:name="_Toc1362"/>
      <w:bookmarkStart w:id="33" w:name="_Toc13990"/>
      <w:bookmarkStart w:id="34" w:name="_Toc4076"/>
      <w:bookmarkEnd w:id="29"/>
      <w:bookmarkEnd w:id="30"/>
      <w:bookmarkEnd w:id="31"/>
      <w:bookmarkEnd w:id="32"/>
      <w:bookmarkEnd w:id="33"/>
      <w:proofErr w:type="gramStart"/>
      <w:r w:rsidRPr="0070467F">
        <w:rPr>
          <w:rFonts w:hint="eastAsia"/>
        </w:rPr>
        <w:t>l.output[</w:t>
      </w:r>
      <w:proofErr w:type="gramEnd"/>
      <w:r w:rsidRPr="0070467F">
        <w:rPr>
          <w:rFonts w:hint="eastAsia"/>
        </w:rPr>
        <w:t>out_index] = max;</w:t>
      </w:r>
      <w:bookmarkEnd w:id="34"/>
    </w:p>
    <w:p w:rsidR="0070467F" w:rsidRPr="0070467F" w:rsidRDefault="0070467F" w:rsidP="0070467F">
      <w:pPr>
        <w:pStyle w:val="aff9"/>
        <w:ind w:left="420" w:right="420"/>
      </w:pPr>
      <w:r w:rsidRPr="0070467F">
        <w:rPr>
          <w:rFonts w:hint="eastAsia"/>
        </w:rPr>
        <w:t xml:space="preserve">                    </w:t>
      </w:r>
      <w:bookmarkStart w:id="35" w:name="_Toc15396"/>
      <w:bookmarkStart w:id="36" w:name="_Toc18249"/>
      <w:bookmarkStart w:id="37" w:name="_Toc26534"/>
      <w:bookmarkStart w:id="38" w:name="_Toc15484"/>
      <w:bookmarkStart w:id="39" w:name="_Toc13715"/>
      <w:bookmarkStart w:id="40" w:name="_Toc10444"/>
      <w:bookmarkEnd w:id="35"/>
      <w:bookmarkEnd w:id="36"/>
      <w:bookmarkEnd w:id="37"/>
      <w:bookmarkEnd w:id="38"/>
      <w:bookmarkEnd w:id="39"/>
      <w:proofErr w:type="gramStart"/>
      <w:r w:rsidRPr="0070467F">
        <w:rPr>
          <w:rFonts w:hint="eastAsia"/>
        </w:rPr>
        <w:t>l.indexes[</w:t>
      </w:r>
      <w:proofErr w:type="gramEnd"/>
      <w:r w:rsidRPr="0070467F">
        <w:rPr>
          <w:rFonts w:hint="eastAsia"/>
        </w:rPr>
        <w:t>out_index] = max_i;</w:t>
      </w:r>
      <w:bookmarkEnd w:id="40"/>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lastRenderedPageBreak/>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1" w:name="_Toc23959"/>
      <w:bookmarkStart w:id="42" w:name="_Toc13919"/>
      <w:bookmarkStart w:id="43" w:name="_Toc22184"/>
      <w:bookmarkStart w:id="44" w:name="_Toc8673"/>
      <w:bookmarkStart w:id="45" w:name="_Toc20425"/>
      <w:bookmarkStart w:id="46" w:name="_Toc28011"/>
      <w:bookmarkStart w:id="47" w:name="_Toc5791"/>
      <w:bookmarkStart w:id="48" w:name="_Toc29100"/>
      <w:bookmarkStart w:id="49" w:name="_Toc512259045"/>
      <w:bookmarkStart w:id="50" w:name="_Toc512675302"/>
      <w:bookmarkStart w:id="51" w:name="_Toc512670305"/>
      <w:bookmarkEnd w:id="41"/>
      <w:bookmarkEnd w:id="42"/>
      <w:bookmarkEnd w:id="43"/>
      <w:bookmarkEnd w:id="44"/>
      <w:bookmarkEnd w:id="45"/>
      <w:bookmarkEnd w:id="46"/>
      <w:bookmarkEnd w:id="47"/>
      <w:bookmarkEnd w:id="48"/>
      <w:bookmarkEnd w:id="49"/>
      <w:r w:rsidRPr="0070467F">
        <w:rPr>
          <w:rFonts w:hint="eastAsia"/>
        </w:rPr>
        <w:t>全链接层</w:t>
      </w:r>
      <w:bookmarkEnd w:id="50"/>
      <w:bookmarkEnd w:id="51"/>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2" w:name="_Toc27852"/>
      <w:bookmarkStart w:id="53" w:name="_Toc14090"/>
      <w:bookmarkStart w:id="54" w:name="_Toc10318"/>
      <w:bookmarkStart w:id="55" w:name="_Toc26212"/>
      <w:bookmarkStart w:id="56" w:name="_Toc9343"/>
      <w:bookmarkStart w:id="57" w:name="_Toc25809"/>
      <w:bookmarkEnd w:id="52"/>
      <w:bookmarkEnd w:id="53"/>
      <w:bookmarkEnd w:id="54"/>
      <w:bookmarkEnd w:id="55"/>
      <w:bookmarkEnd w:id="56"/>
      <w:r w:rsidRPr="0070467F">
        <w:rPr>
          <w:rFonts w:hint="eastAsia"/>
        </w:rPr>
        <w:t>m = l.batch;</w:t>
      </w:r>
      <w:bookmarkEnd w:id="57"/>
    </w:p>
    <w:p w:rsidR="0070467F" w:rsidRPr="0070467F" w:rsidRDefault="0070467F" w:rsidP="0070467F">
      <w:pPr>
        <w:pStyle w:val="aff9"/>
        <w:ind w:left="420" w:right="420"/>
      </w:pPr>
      <w:r w:rsidRPr="0070467F">
        <w:rPr>
          <w:rFonts w:hint="eastAsia"/>
        </w:rPr>
        <w:t xml:space="preserve">    </w:t>
      </w:r>
      <w:bookmarkStart w:id="58" w:name="_Toc30255"/>
      <w:bookmarkStart w:id="59" w:name="_Toc5252"/>
      <w:bookmarkStart w:id="60" w:name="_Toc10569"/>
      <w:bookmarkStart w:id="61" w:name="_Toc22774"/>
      <w:bookmarkStart w:id="62" w:name="_Toc4161"/>
      <w:bookmarkStart w:id="63" w:name="_Toc7284"/>
      <w:bookmarkEnd w:id="58"/>
      <w:bookmarkEnd w:id="59"/>
      <w:bookmarkEnd w:id="60"/>
      <w:bookmarkEnd w:id="61"/>
      <w:bookmarkEnd w:id="62"/>
      <w:r w:rsidRPr="0070467F">
        <w:rPr>
          <w:rFonts w:hint="eastAsia"/>
        </w:rPr>
        <w:t>k = l.outputs;</w:t>
      </w:r>
      <w:bookmarkEnd w:id="63"/>
    </w:p>
    <w:p w:rsidR="0070467F" w:rsidRPr="0070467F" w:rsidRDefault="0070467F" w:rsidP="0070467F">
      <w:pPr>
        <w:pStyle w:val="aff9"/>
        <w:ind w:left="420" w:right="420"/>
      </w:pPr>
      <w:r w:rsidRPr="0070467F">
        <w:rPr>
          <w:rFonts w:hint="eastAsia"/>
        </w:rPr>
        <w:t xml:space="preserve">    </w:t>
      </w:r>
      <w:bookmarkStart w:id="64" w:name="_Toc13439"/>
      <w:bookmarkStart w:id="65" w:name="_Toc12661"/>
      <w:bookmarkStart w:id="66" w:name="_Toc3779"/>
      <w:bookmarkStart w:id="67" w:name="_Toc9823"/>
      <w:bookmarkStart w:id="68" w:name="_Toc29895"/>
      <w:bookmarkStart w:id="69" w:name="_Toc3538"/>
      <w:bookmarkEnd w:id="64"/>
      <w:bookmarkEnd w:id="65"/>
      <w:bookmarkEnd w:id="66"/>
      <w:bookmarkEnd w:id="67"/>
      <w:bookmarkEnd w:id="68"/>
      <w:r w:rsidRPr="0070467F">
        <w:rPr>
          <w:rFonts w:hint="eastAsia"/>
        </w:rPr>
        <w:t>n = l.inputs;</w:t>
      </w:r>
      <w:bookmarkEnd w:id="6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0" w:name="_Toc12324"/>
      <w:bookmarkStart w:id="71" w:name="_Toc2246"/>
      <w:bookmarkStart w:id="72" w:name="_Toc1671"/>
      <w:bookmarkStart w:id="73" w:name="_Toc24181"/>
      <w:bookmarkStart w:id="74" w:name="_Toc9686"/>
      <w:bookmarkStart w:id="75" w:name="_Toc6360"/>
      <w:bookmarkEnd w:id="70"/>
      <w:bookmarkEnd w:id="71"/>
      <w:bookmarkEnd w:id="72"/>
      <w:bookmarkEnd w:id="73"/>
      <w:bookmarkEnd w:id="74"/>
      <w:r w:rsidRPr="0070467F">
        <w:rPr>
          <w:rFonts w:hint="eastAsia"/>
        </w:rPr>
        <w:t>a = l.delta;</w:t>
      </w:r>
      <w:bookmarkEnd w:id="75"/>
    </w:p>
    <w:p w:rsidR="0070467F" w:rsidRPr="0070467F" w:rsidRDefault="0070467F" w:rsidP="0070467F">
      <w:pPr>
        <w:pStyle w:val="aff9"/>
        <w:ind w:left="420" w:right="420"/>
      </w:pPr>
      <w:r w:rsidRPr="0070467F">
        <w:rPr>
          <w:rFonts w:hint="eastAsia"/>
        </w:rPr>
        <w:t xml:space="preserve">    </w:t>
      </w:r>
      <w:bookmarkStart w:id="76" w:name="_Toc28806"/>
      <w:bookmarkStart w:id="77" w:name="_Toc9400"/>
      <w:bookmarkStart w:id="78" w:name="_Toc16285"/>
      <w:bookmarkStart w:id="79" w:name="_Toc5884"/>
      <w:bookmarkStart w:id="80" w:name="_Toc16976"/>
      <w:bookmarkStart w:id="81" w:name="_Toc26164"/>
      <w:bookmarkEnd w:id="76"/>
      <w:bookmarkEnd w:id="77"/>
      <w:bookmarkEnd w:id="78"/>
      <w:bookmarkEnd w:id="79"/>
      <w:bookmarkEnd w:id="80"/>
      <w:r w:rsidRPr="0070467F">
        <w:rPr>
          <w:rFonts w:hint="eastAsia"/>
        </w:rPr>
        <w:t>b = l.weights;</w:t>
      </w:r>
      <w:bookmarkEnd w:id="81"/>
    </w:p>
    <w:p w:rsidR="0070467F" w:rsidRPr="0070467F" w:rsidRDefault="0070467F" w:rsidP="0070467F">
      <w:pPr>
        <w:pStyle w:val="aff9"/>
        <w:ind w:left="420" w:right="420"/>
      </w:pPr>
      <w:r w:rsidRPr="0070467F">
        <w:rPr>
          <w:rFonts w:hint="eastAsia"/>
        </w:rPr>
        <w:t xml:space="preserve">    </w:t>
      </w:r>
      <w:bookmarkStart w:id="82" w:name="_Toc11259"/>
      <w:bookmarkStart w:id="83" w:name="_Toc24788"/>
      <w:bookmarkStart w:id="84" w:name="_Toc24868"/>
      <w:bookmarkStart w:id="85" w:name="_Toc15527"/>
      <w:bookmarkStart w:id="86" w:name="_Toc4770"/>
      <w:bookmarkStart w:id="87" w:name="_Toc19490"/>
      <w:bookmarkEnd w:id="82"/>
      <w:bookmarkEnd w:id="83"/>
      <w:bookmarkEnd w:id="84"/>
      <w:bookmarkEnd w:id="85"/>
      <w:bookmarkEnd w:id="86"/>
      <w:r w:rsidRPr="0070467F">
        <w:rPr>
          <w:rFonts w:hint="eastAsia"/>
        </w:rPr>
        <w:t>c = state.delta;</w:t>
      </w:r>
      <w:bookmarkEnd w:id="8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w:t>
      </w:r>
      <w:proofErr w:type="gramStart"/>
      <w:r w:rsidRPr="0070467F">
        <w:rPr>
          <w:rFonts w:hint="eastAsia"/>
        </w:rPr>
        <w:t>链接层含4096个</w:t>
      </w:r>
      <w:proofErr w:type="gramEnd"/>
      <w:r w:rsidRPr="0070467F">
        <w:rPr>
          <w:rFonts w:hint="eastAsia"/>
        </w:rPr>
        <w:t>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A70CE6">
      <w:pPr>
        <w:pStyle w:val="a5"/>
      </w:pPr>
      <w:bookmarkStart w:id="88" w:name="_Toc10404"/>
      <w:bookmarkStart w:id="89" w:name="_Toc23612"/>
      <w:bookmarkStart w:id="90" w:name="_Toc13695"/>
      <w:bookmarkStart w:id="91" w:name="_Toc8833"/>
      <w:bookmarkStart w:id="92" w:name="_Toc4056"/>
      <w:bookmarkStart w:id="93" w:name="_Toc15175"/>
      <w:bookmarkStart w:id="94" w:name="_Toc2392"/>
      <w:bookmarkStart w:id="95" w:name="_Toc16929"/>
      <w:bookmarkStart w:id="96" w:name="_Toc512259046"/>
      <w:bookmarkEnd w:id="88"/>
      <w:bookmarkEnd w:id="89"/>
      <w:bookmarkEnd w:id="90"/>
      <w:bookmarkEnd w:id="91"/>
      <w:bookmarkEnd w:id="92"/>
      <w:bookmarkEnd w:id="93"/>
      <w:bookmarkEnd w:id="94"/>
      <w:bookmarkEnd w:id="95"/>
      <w:r w:rsidRPr="0070467F">
        <w:rPr>
          <w:rFonts w:hint="eastAsia"/>
        </w:rPr>
        <w:t>主函数</w:t>
      </w:r>
      <w:bookmarkEnd w:id="96"/>
    </w:p>
    <w:p w:rsidR="0070467F" w:rsidRPr="0070467F" w:rsidRDefault="0070467F" w:rsidP="0070467F">
      <w:pPr>
        <w:pStyle w:val="aff9"/>
        <w:ind w:left="420" w:right="420"/>
      </w:pPr>
      <w:proofErr w:type="gramStart"/>
      <w:r w:rsidRPr="0070467F">
        <w:rPr>
          <w:rFonts w:hint="eastAsia"/>
        </w:rPr>
        <w:t>int</w:t>
      </w:r>
      <w:proofErr w:type="gramEnd"/>
      <w:r w:rsidRPr="0070467F">
        <w:rPr>
          <w:rFonts w:hint="eastAsia"/>
        </w:rPr>
        <w:t xml:space="preserve">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"data/hand.jpg");</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box(</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//test_convolutional_</w:t>
      </w:r>
      <w:proofErr w:type="gramStart"/>
      <w:r w:rsidRPr="0070467F">
        <w:rPr>
          <w:rFonts w:hint="eastAsia"/>
        </w:rPr>
        <w:t>layer(</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argc &lt; 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"usage: %s &lt;function&gt;\n", argv[0]);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w:t>
      </w:r>
      <w:proofErr w:type="gramStart"/>
      <w:r w:rsidRPr="0070467F">
        <w:rPr>
          <w:rFonts w:hint="eastAsia"/>
        </w:rPr>
        <w:t>arg(</w:t>
      </w:r>
      <w:proofErr w:type="gramEnd"/>
      <w:r w:rsidRPr="0070467F">
        <w:rPr>
          <w:rFonts w:hint="eastAsia"/>
        </w:rPr>
        <w:t>argc, argv, "-i",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lastRenderedPageBreak/>
        <w:t xml:space="preserve">    gpu_index = -1;</w:t>
      </w:r>
    </w:p>
    <w:p w:rsidR="0070467F" w:rsidRPr="0070467F" w:rsidRDefault="0070467F" w:rsidP="0070467F">
      <w:pPr>
        <w:pStyle w:val="aff9"/>
        <w:ind w:left="420" w:right="420"/>
      </w:pPr>
      <w:r w:rsidRPr="0070467F">
        <w:rPr>
          <w:rFonts w:hint="eastAsia"/>
        </w:rPr>
        <w:t>#else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cuda_set_</w:t>
      </w:r>
      <w:proofErr w:type="gramStart"/>
      <w:r w:rsidRPr="0070467F">
        <w:rPr>
          <w:rFonts w:hint="eastAsia"/>
        </w:rPr>
        <w:t>device(</w:t>
      </w:r>
      <w:proofErr w:type="gramEnd"/>
      <w:r w:rsidRPr="0070467F">
        <w:rPr>
          <w:rFonts w:hint="eastAsia"/>
        </w:rPr>
        <w:t>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 xml:space="preserve">argv[1], "yolo")){ </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yolo(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"voxel")){</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voxel(</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"super")){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super(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detector(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char</w:t>
      </w:r>
      <w:proofErr w:type="gramEnd"/>
      <w:r w:rsidRPr="0070467F">
        <w:rPr>
          <w:rFonts w:hint="eastAsia"/>
        </w:rPr>
        <w:t xml:space="preserve"> *filename = (argc &gt; 4) ? </w:t>
      </w:r>
      <w:proofErr w:type="gramStart"/>
      <w:r w:rsidRPr="0070467F">
        <w:rPr>
          <w:rFonts w:hint="eastAsia"/>
        </w:rPr>
        <w:t>argv[</w:t>
      </w:r>
      <w:proofErr w:type="gramEnd"/>
      <w:r w:rsidRPr="0070467F">
        <w:rPr>
          <w:rFonts w:hint="eastAsia"/>
        </w:rPr>
        <w:t>4]: 0;</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detector(</w:t>
      </w:r>
      <w:proofErr w:type="gramEnd"/>
      <w:r w:rsidRPr="0070467F">
        <w:rPr>
          <w:rFonts w:hint="eastAsia"/>
        </w:rPr>
        <w:t>"cfg/coco.data", argv[2], argv[3], filename, thresh);</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"cifar")){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cifar(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"go")){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go(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"rnn")){</w:t>
      </w:r>
    </w:p>
    <w:p w:rsidR="0070467F" w:rsidRPr="0070467F" w:rsidRDefault="0070467F" w:rsidP="0070467F">
      <w:pPr>
        <w:pStyle w:val="aff9"/>
        <w:ind w:left="420" w:right="420"/>
      </w:pPr>
      <w:r w:rsidRPr="0070467F">
        <w:rPr>
          <w:rFonts w:hint="eastAsia"/>
        </w:rPr>
        <w:t xml:space="preserve">        run_char_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"vid")){</w:t>
      </w:r>
    </w:p>
    <w:p w:rsidR="0070467F" w:rsidRPr="0070467F" w:rsidRDefault="0070467F" w:rsidP="0070467F">
      <w:pPr>
        <w:pStyle w:val="aff9"/>
        <w:ind w:left="420" w:right="420"/>
      </w:pPr>
      <w:r w:rsidRPr="0070467F">
        <w:rPr>
          <w:rFonts w:hint="eastAsia"/>
        </w:rPr>
        <w:t xml:space="preserve">        run_vid_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"coco")){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coco(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"classify")){</w:t>
      </w:r>
    </w:p>
    <w:p w:rsidR="0070467F" w:rsidRPr="0070467F" w:rsidRDefault="0070467F" w:rsidP="0070467F">
      <w:pPr>
        <w:pStyle w:val="aff9"/>
        <w:ind w:left="420" w:right="420"/>
      </w:pPr>
      <w:r w:rsidRPr="0070467F">
        <w:rPr>
          <w:rFonts w:hint="eastAsia"/>
        </w:rPr>
        <w:t xml:space="preserve">        predict_</w:t>
      </w:r>
      <w:proofErr w:type="gramStart"/>
      <w:r w:rsidRPr="0070467F">
        <w:rPr>
          <w:rFonts w:hint="eastAsia"/>
        </w:rPr>
        <w:t>classifier(</w:t>
      </w:r>
      <w:proofErr w:type="gramEnd"/>
      <w:r w:rsidRPr="0070467F">
        <w:rPr>
          <w:rFonts w:hint="eastAsia"/>
        </w:rPr>
        <w:t>"cfg/imagenet1k.data", argv[2], argv[3], argv[4], 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"classifier")){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classifier(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"art")){</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art(</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"tag")){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tag(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"compare")){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compare(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"dice")){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dice(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"writing")){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writing(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"3d")){</w:t>
      </w:r>
    </w:p>
    <w:p w:rsidR="0070467F" w:rsidRPr="0070467F" w:rsidRDefault="0070467F" w:rsidP="0070467F">
      <w:pPr>
        <w:pStyle w:val="aff9"/>
        <w:ind w:left="420" w:right="420"/>
      </w:pPr>
      <w:r w:rsidRPr="0070467F">
        <w:rPr>
          <w:rFonts w:hint="eastAsia"/>
        </w:rPr>
        <w:t xml:space="preserve">        composite_</w:t>
      </w:r>
      <w:proofErr w:type="gramStart"/>
      <w:r w:rsidRPr="0070467F">
        <w:rPr>
          <w:rFonts w:hint="eastAsia"/>
        </w:rPr>
        <w:t>3d(</w:t>
      </w:r>
      <w:proofErr w:type="gramEnd"/>
      <w:r w:rsidRPr="0070467F">
        <w:rPr>
          <w:rFonts w:hint="eastAsia"/>
        </w:rPr>
        <w:t>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"captcha")){</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captcha(</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"nightmare")){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nightmare(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"rgbgr")){</w:t>
      </w:r>
    </w:p>
    <w:p w:rsidR="0070467F" w:rsidRPr="0070467F" w:rsidRDefault="0070467F" w:rsidP="0070467F">
      <w:pPr>
        <w:pStyle w:val="aff9"/>
        <w:ind w:left="420" w:right="420"/>
      </w:pPr>
      <w:r w:rsidRPr="0070467F">
        <w:rPr>
          <w:rFonts w:hint="eastAsia"/>
        </w:rPr>
        <w:t xml:space="preserve">        rgbgr_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"reset")){</w:t>
      </w:r>
    </w:p>
    <w:p w:rsidR="0070467F" w:rsidRPr="0070467F" w:rsidRDefault="0070467F" w:rsidP="0070467F">
      <w:pPr>
        <w:pStyle w:val="aff9"/>
        <w:ind w:left="420" w:right="420"/>
      </w:pPr>
      <w:r w:rsidRPr="0070467F">
        <w:rPr>
          <w:rFonts w:hint="eastAsia"/>
        </w:rPr>
        <w:t xml:space="preserve">        reset_normalize_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lastRenderedPageBreak/>
        <w:t xml:space="preserve">    } else if (0 == </w:t>
      </w:r>
      <w:proofErr w:type="gramStart"/>
      <w:r w:rsidRPr="0070467F">
        <w:rPr>
          <w:rFonts w:hint="eastAsia"/>
        </w:rPr>
        <w:t>strcmp(</w:t>
      </w:r>
      <w:proofErr w:type="gramEnd"/>
      <w:r w:rsidRPr="0070467F">
        <w:rPr>
          <w:rFonts w:hint="eastAsia"/>
        </w:rPr>
        <w:t>argv[1], "denormalize")){</w:t>
      </w:r>
    </w:p>
    <w:p w:rsidR="0070467F" w:rsidRPr="0070467F" w:rsidRDefault="0070467F" w:rsidP="0070467F">
      <w:pPr>
        <w:pStyle w:val="aff9"/>
        <w:ind w:left="420" w:right="420"/>
      </w:pPr>
      <w:r w:rsidRPr="0070467F">
        <w:rPr>
          <w:rFonts w:hint="eastAsia"/>
        </w:rPr>
        <w:t xml:space="preserve">        denormalize_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"statistics")){</w:t>
      </w:r>
    </w:p>
    <w:p w:rsidR="0070467F" w:rsidRPr="0070467F" w:rsidRDefault="0070467F" w:rsidP="0070467F">
      <w:pPr>
        <w:pStyle w:val="aff9"/>
        <w:ind w:left="420" w:right="420"/>
      </w:pPr>
      <w:r w:rsidRPr="0070467F">
        <w:rPr>
          <w:rFonts w:hint="eastAsia"/>
        </w:rPr>
        <w:t xml:space="preserve">        statistics_</w:t>
      </w:r>
      <w:proofErr w:type="gramStart"/>
      <w:r w:rsidRPr="0070467F">
        <w:rPr>
          <w:rFonts w:hint="eastAsia"/>
        </w:rPr>
        <w:t>net(</w:t>
      </w:r>
      <w:proofErr w:type="gramEnd"/>
      <w:r w:rsidRPr="0070467F">
        <w:rPr>
          <w:rFonts w:hint="eastAsia"/>
        </w:rPr>
        <w:t>argv[2], argv[3]);</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"normalize")){</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"rescale")){</w:t>
      </w:r>
    </w:p>
    <w:p w:rsidR="0070467F" w:rsidRPr="0070467F" w:rsidRDefault="0070467F" w:rsidP="0070467F">
      <w:pPr>
        <w:pStyle w:val="aff9"/>
        <w:ind w:left="420" w:right="420"/>
      </w:pPr>
      <w:r w:rsidRPr="0070467F">
        <w:rPr>
          <w:rFonts w:hint="eastAsia"/>
        </w:rPr>
        <w:t xml:space="preserve">        rescale_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"ops")){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operations(</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"speed")){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speed(</w:t>
      </w:r>
      <w:proofErr w:type="gramEnd"/>
      <w:r w:rsidRPr="0070467F">
        <w:rPr>
          <w:rFonts w:hint="eastAsia"/>
        </w:rPr>
        <w:t>argv[2], (argc &gt; 3 &amp;&amp; argv[3]) ? atoi(argv[3])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"oneoff")){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oneoff(</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"partial")){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partial(</w:t>
      </w:r>
      <w:proofErr w:type="gramEnd"/>
      <w:r w:rsidRPr="0070467F">
        <w:rPr>
          <w:rFonts w:hint="eastAsia"/>
        </w:rPr>
        <w:t>argv[2], argv[3], argv[4], atoi(argv[5]));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"average")){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"visualize")){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visualize(</w:t>
      </w:r>
      <w:proofErr w:type="gramEnd"/>
      <w:r w:rsidRPr="0070467F">
        <w:rPr>
          <w:rFonts w:hint="eastAsia"/>
        </w:rPr>
        <w:t>argv[2], (argc &gt; 3) ? 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"imtest")){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1"/>
      </w:pPr>
      <w:bookmarkStart w:id="97" w:name="_Toc512675303"/>
      <w:bookmarkStart w:id="98" w:name="_Toc512670306"/>
      <w:bookmarkEnd w:id="97"/>
      <w:r w:rsidRPr="0070467F">
        <w:rPr>
          <w:rFonts w:hint="eastAsia"/>
        </w:rPr>
        <w:t>优化</w:t>
      </w:r>
      <w:bookmarkEnd w:id="98"/>
    </w:p>
    <w:p w:rsidR="0070467F" w:rsidRPr="0070467F" w:rsidRDefault="0070467F" w:rsidP="0070467F">
      <w:pPr>
        <w:pStyle w:val="2"/>
      </w:pPr>
      <w:bookmarkStart w:id="99" w:name="_Toc17506"/>
      <w:bookmarkStart w:id="100" w:name="_Toc13506"/>
      <w:bookmarkStart w:id="101" w:name="_Toc8743"/>
      <w:bookmarkStart w:id="102" w:name="_Toc446"/>
      <w:bookmarkStart w:id="103" w:name="_Toc19355"/>
      <w:bookmarkStart w:id="104" w:name="_Toc14682"/>
      <w:bookmarkStart w:id="105" w:name="_Toc25931"/>
      <w:bookmarkStart w:id="106" w:name="_Toc22781"/>
      <w:bookmarkStart w:id="107" w:name="_Toc512259047"/>
      <w:bookmarkStart w:id="108" w:name="_Toc512675304"/>
      <w:bookmarkStart w:id="109" w:name="_Toc512670307"/>
      <w:bookmarkEnd w:id="99"/>
      <w:bookmarkEnd w:id="100"/>
      <w:bookmarkEnd w:id="101"/>
      <w:bookmarkEnd w:id="102"/>
      <w:bookmarkEnd w:id="103"/>
      <w:bookmarkEnd w:id="104"/>
      <w:bookmarkEnd w:id="105"/>
      <w:bookmarkEnd w:id="106"/>
      <w:bookmarkEnd w:id="107"/>
      <w:r w:rsidRPr="0070467F">
        <w:rPr>
          <w:rFonts w:hint="eastAsia"/>
        </w:rPr>
        <w:t>批正则化</w:t>
      </w:r>
      <w:bookmarkEnd w:id="108"/>
      <w:bookmarkEnd w:id="109"/>
    </w:p>
    <w:p w:rsidR="0070467F" w:rsidRPr="0070467F" w:rsidRDefault="0070467F" w:rsidP="0070467F">
      <w:pPr>
        <w:pStyle w:val="a5"/>
      </w:pPr>
      <w:r w:rsidRPr="0070467F">
        <w:rPr>
          <w:rFonts w:hint="eastAsia"/>
        </w:rPr>
        <w:t>批正则化（Batch Normalization，BN）可以加快模型收敛的速度，减少过拟合发生。 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lastRenderedPageBreak/>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0" w:name="_Toc27315"/>
      <w:bookmarkStart w:id="111" w:name="_Toc7323"/>
      <w:bookmarkStart w:id="112" w:name="_Toc30938"/>
      <w:bookmarkStart w:id="113" w:name="_Toc20117"/>
      <w:bookmarkStart w:id="114" w:name="_Toc5999"/>
      <w:bookmarkStart w:id="115" w:name="_Toc24142"/>
      <w:bookmarkStart w:id="116" w:name="_Toc7301"/>
      <w:bookmarkStart w:id="117" w:name="_Toc4120"/>
      <w:bookmarkStart w:id="118" w:name="_Toc512259048"/>
      <w:bookmarkStart w:id="119" w:name="_Toc512675305"/>
      <w:bookmarkStart w:id="120" w:name="_Toc512670308"/>
      <w:bookmarkEnd w:id="110"/>
      <w:bookmarkEnd w:id="111"/>
      <w:bookmarkEnd w:id="112"/>
      <w:bookmarkEnd w:id="113"/>
      <w:bookmarkEnd w:id="114"/>
      <w:bookmarkEnd w:id="115"/>
      <w:bookmarkEnd w:id="116"/>
      <w:bookmarkEnd w:id="117"/>
      <w:bookmarkEnd w:id="118"/>
      <w:r w:rsidRPr="0070467F">
        <w:rPr>
          <w:rFonts w:hint="eastAsia"/>
        </w:rPr>
        <w:t>高分辨率分类器</w:t>
      </w:r>
      <w:bookmarkEnd w:id="119"/>
      <w:bookmarkEnd w:id="120"/>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1" w:name="_Toc32104"/>
      <w:bookmarkStart w:id="122" w:name="_Toc24307"/>
      <w:bookmarkStart w:id="123" w:name="_Toc20381"/>
      <w:bookmarkStart w:id="124" w:name="_Toc13193"/>
      <w:bookmarkStart w:id="125" w:name="_Toc7628"/>
      <w:bookmarkStart w:id="126" w:name="_Toc20358"/>
      <w:bookmarkStart w:id="127" w:name="_Toc19381"/>
      <w:bookmarkStart w:id="128" w:name="_Toc2853"/>
      <w:bookmarkStart w:id="129" w:name="_Toc512259049"/>
      <w:bookmarkEnd w:id="121"/>
      <w:bookmarkEnd w:id="122"/>
      <w:bookmarkEnd w:id="123"/>
      <w:bookmarkEnd w:id="124"/>
      <w:bookmarkEnd w:id="125"/>
      <w:bookmarkEnd w:id="126"/>
      <w:bookmarkEnd w:id="127"/>
      <w:bookmarkEnd w:id="128"/>
      <w:r w:rsidRPr="0070467F">
        <w:rPr>
          <w:rFonts w:hint="eastAsia"/>
        </w:rPr>
        <w:t>缩放卷积层大小，有了这个接口，网络就可以随意缩放卷积层的输入输出大小。</w:t>
      </w:r>
      <w:bookmarkEnd w:id="129"/>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0" w:name="_Toc512675306"/>
      <w:bookmarkStart w:id="131" w:name="_Toc512670309"/>
      <w:bookmarkEnd w:id="130"/>
      <w:r w:rsidRPr="0070467F">
        <w:rPr>
          <w:rFonts w:hint="eastAsia"/>
        </w:rPr>
        <w:t>加</w:t>
      </w:r>
      <w:proofErr w:type="gramStart"/>
      <w:r w:rsidRPr="0070467F">
        <w:rPr>
          <w:rFonts w:hint="eastAsia"/>
        </w:rPr>
        <w:t>锚点框</w:t>
      </w:r>
      <w:proofErr w:type="gramEnd"/>
      <w:r w:rsidRPr="0070467F">
        <w:rPr>
          <w:rFonts w:hint="eastAsia"/>
        </w:rPr>
        <w:t>的卷积层</w:t>
      </w:r>
      <w:bookmarkEnd w:id="131"/>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p>
    <w:p w:rsidR="0070467F" w:rsidRPr="0070467F" w:rsidRDefault="0070467F" w:rsidP="0070467F">
      <w:pPr>
        <w:pStyle w:val="a5"/>
      </w:pPr>
      <w:r w:rsidRPr="0070467F">
        <w:rPr>
          <w:rFonts w:hint="eastAsia"/>
        </w:rPr>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2" w:name="_Toc1160"/>
      <w:bookmarkStart w:id="133" w:name="_Toc11570"/>
      <w:bookmarkStart w:id="134" w:name="_Toc19764"/>
      <w:bookmarkStart w:id="135" w:name="_Toc23990"/>
      <w:bookmarkStart w:id="136" w:name="_Toc10263"/>
      <w:bookmarkStart w:id="137" w:name="_Toc7127"/>
      <w:bookmarkStart w:id="138" w:name="_Toc4028"/>
      <w:bookmarkStart w:id="139" w:name="_Toc27703"/>
      <w:bookmarkStart w:id="140" w:name="_Toc512259050"/>
      <w:bookmarkStart w:id="141" w:name="_Toc512675307"/>
      <w:bookmarkStart w:id="142" w:name="_Toc512670310"/>
      <w:bookmarkEnd w:id="132"/>
      <w:bookmarkEnd w:id="133"/>
      <w:bookmarkEnd w:id="134"/>
      <w:bookmarkEnd w:id="135"/>
      <w:bookmarkEnd w:id="136"/>
      <w:bookmarkEnd w:id="137"/>
      <w:bookmarkEnd w:id="138"/>
      <w:bookmarkEnd w:id="139"/>
      <w:bookmarkEnd w:id="140"/>
      <w:r w:rsidRPr="0070467F">
        <w:rPr>
          <w:rFonts w:hint="eastAsia"/>
        </w:rPr>
        <w:t>维度聚类</w:t>
      </w:r>
      <w:bookmarkEnd w:id="141"/>
      <w:bookmarkEnd w:id="142"/>
    </w:p>
    <w:p w:rsidR="0070467F" w:rsidRPr="0070467F" w:rsidRDefault="0070467F" w:rsidP="00C97CAD">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C97CAD">
      <w:pPr>
        <w:pStyle w:val="a5"/>
      </w:pPr>
      <w:r w:rsidRPr="0070467F">
        <w:rPr>
          <w:rFonts w:hint="eastAsia"/>
        </w:rPr>
        <w:lastRenderedPageBreak/>
        <w:t>这个操作是对数据集的训练前的一个评估预测，没有在网络框架中体现，它只需要生成5个</w:t>
      </w:r>
      <w:proofErr w:type="gramStart"/>
      <w:r w:rsidRPr="0070467F">
        <w:rPr>
          <w:rFonts w:hint="eastAsia"/>
        </w:rPr>
        <w:t>可数据</w:t>
      </w:r>
      <w:proofErr w:type="gramEnd"/>
      <w:r w:rsidRPr="0070467F">
        <w:rPr>
          <w:rFonts w:hint="eastAsia"/>
        </w:rPr>
        <w:t>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43" w:name="_Toc5069"/>
      <w:bookmarkStart w:id="144" w:name="_Toc32598"/>
      <w:bookmarkStart w:id="145" w:name="_Toc22377"/>
      <w:bookmarkStart w:id="146" w:name="_Toc25031"/>
      <w:bookmarkStart w:id="147" w:name="_Toc24640"/>
      <w:bookmarkStart w:id="148" w:name="_Toc22121"/>
      <w:bookmarkStart w:id="149" w:name="_Toc7741"/>
      <w:bookmarkStart w:id="150" w:name="_Toc8120"/>
      <w:bookmarkStart w:id="151" w:name="_Toc512259051"/>
      <w:bookmarkStart w:id="152" w:name="_Toc512675308"/>
      <w:bookmarkStart w:id="153" w:name="_Toc512670311"/>
      <w:bookmarkEnd w:id="143"/>
      <w:bookmarkEnd w:id="144"/>
      <w:bookmarkEnd w:id="145"/>
      <w:bookmarkEnd w:id="146"/>
      <w:bookmarkEnd w:id="147"/>
      <w:bookmarkEnd w:id="148"/>
      <w:bookmarkEnd w:id="149"/>
      <w:bookmarkEnd w:id="150"/>
      <w:bookmarkEnd w:id="151"/>
      <w:r w:rsidRPr="0070467F">
        <w:rPr>
          <w:rFonts w:hint="eastAsia"/>
        </w:rPr>
        <w:lastRenderedPageBreak/>
        <w:t>直接定位预测</w:t>
      </w:r>
      <w:bookmarkEnd w:id="152"/>
      <w:bookmarkEnd w:id="153"/>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的原因就是网络模型不稳定，特别是在前几轮训练。大部分不稳定因素出自于预测</w:t>
      </w:r>
      <w:proofErr w:type="gramStart"/>
      <w:r w:rsidRPr="0070467F">
        <w:rPr>
          <w:rFonts w:hint="eastAsia"/>
        </w:rPr>
        <w:t>框中心</w:t>
      </w:r>
      <w:proofErr w:type="gramEnd"/>
      <w:r w:rsidRPr="0070467F">
        <w:rPr>
          <w:rFonts w:hint="eastAsia"/>
        </w:rPr>
        <w:t>位置（x，y）偏差严重，</w:t>
      </w:r>
      <w:proofErr w:type="gramStart"/>
      <w:r w:rsidRPr="0070467F">
        <w:rPr>
          <w:rFonts w:hint="eastAsia"/>
        </w:rPr>
        <w:t>移量范围</w:t>
      </w:r>
      <w:proofErr w:type="gramEnd"/>
      <w:r w:rsidRPr="0070467F">
        <w:rPr>
          <w:rFonts w:hint="eastAsia"/>
        </w:rPr>
        <w:t>限制在YOLO的格子的宽和高的范围，将预测值限定在格子框宽高的[0，1]比率范围内，增强稳定性。网络对特征矩阵中的每个格子预测五个边界框。对每一个边界框，模型预测5个匹配</w:t>
      </w:r>
      <w:proofErr w:type="gramStart"/>
      <w:r w:rsidRPr="0070467F">
        <w:rPr>
          <w:rFonts w:hint="eastAsia"/>
        </w:rPr>
        <w:t>性值中心横</w:t>
      </w:r>
      <w:proofErr w:type="gramEnd"/>
      <w:r w:rsidRPr="0070467F">
        <w:rPr>
          <w:rFonts w:hint="eastAsia"/>
        </w:rPr>
        <w:t>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lastRenderedPageBreak/>
        <w:t xml:space="preserve"> </w:t>
      </w:r>
    </w:p>
    <w:p w:rsidR="0070467F" w:rsidRPr="0070467F" w:rsidRDefault="0070467F" w:rsidP="0070467F">
      <w:pPr>
        <w:pStyle w:val="2"/>
      </w:pPr>
      <w:bookmarkStart w:id="154" w:name="_Toc9463"/>
      <w:bookmarkStart w:id="155" w:name="_Toc26122"/>
      <w:bookmarkStart w:id="156" w:name="_Toc18070"/>
      <w:bookmarkStart w:id="157" w:name="_Toc30156"/>
      <w:bookmarkStart w:id="158" w:name="_Toc18827"/>
      <w:bookmarkStart w:id="159" w:name="_Toc25786"/>
      <w:bookmarkStart w:id="160" w:name="_Toc25881"/>
      <w:bookmarkStart w:id="161" w:name="_Toc2517"/>
      <w:bookmarkStart w:id="162" w:name="_Toc512259052"/>
      <w:bookmarkStart w:id="163" w:name="_Toc512675309"/>
      <w:bookmarkStart w:id="164" w:name="_Toc512670312"/>
      <w:bookmarkEnd w:id="154"/>
      <w:bookmarkEnd w:id="155"/>
      <w:bookmarkEnd w:id="156"/>
      <w:bookmarkEnd w:id="157"/>
      <w:bookmarkEnd w:id="158"/>
      <w:bookmarkEnd w:id="159"/>
      <w:bookmarkEnd w:id="160"/>
      <w:bookmarkEnd w:id="161"/>
      <w:bookmarkEnd w:id="162"/>
      <w:r w:rsidRPr="0070467F">
        <w:rPr>
          <w:rFonts w:hint="eastAsia"/>
        </w:rPr>
        <w:t>细粒度特征</w:t>
      </w:r>
      <w:bookmarkEnd w:id="163"/>
      <w:bookmarkEnd w:id="164"/>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5" w:name="_Toc9444"/>
      <w:bookmarkStart w:id="166" w:name="_Toc3766"/>
      <w:bookmarkStart w:id="167" w:name="_Toc10894"/>
      <w:bookmarkStart w:id="168" w:name="_Toc6590"/>
      <w:bookmarkStart w:id="169" w:name="_Toc13270"/>
      <w:bookmarkStart w:id="170" w:name="_Toc10657"/>
      <w:bookmarkStart w:id="171" w:name="_Toc30534"/>
      <w:bookmarkStart w:id="172" w:name="_Toc16667"/>
      <w:bookmarkStart w:id="173" w:name="_Toc512259053"/>
      <w:bookmarkStart w:id="174" w:name="_Toc512675310"/>
      <w:bookmarkStart w:id="175" w:name="_Toc512670313"/>
      <w:bookmarkEnd w:id="165"/>
      <w:bookmarkEnd w:id="166"/>
      <w:bookmarkEnd w:id="167"/>
      <w:bookmarkEnd w:id="168"/>
      <w:bookmarkEnd w:id="169"/>
      <w:bookmarkEnd w:id="170"/>
      <w:bookmarkEnd w:id="171"/>
      <w:bookmarkEnd w:id="172"/>
      <w:bookmarkEnd w:id="173"/>
      <w:r w:rsidRPr="0070467F">
        <w:rPr>
          <w:rFonts w:hint="eastAsia"/>
        </w:rPr>
        <w:t>多尺度训练</w:t>
      </w:r>
      <w:bookmarkEnd w:id="174"/>
      <w:bookmarkEnd w:id="175"/>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lastRenderedPageBreak/>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Default="0070467F" w:rsidP="0070467F">
      <w:pPr>
        <w:pStyle w:val="2"/>
      </w:pPr>
      <w:bookmarkStart w:id="176" w:name="_Toc24282"/>
      <w:bookmarkStart w:id="177" w:name="_Toc9240"/>
      <w:bookmarkStart w:id="178" w:name="_Toc6675"/>
      <w:bookmarkStart w:id="179" w:name="_Toc16410"/>
      <w:bookmarkStart w:id="180" w:name="_Toc9347"/>
      <w:bookmarkStart w:id="181" w:name="_Toc30170"/>
      <w:bookmarkStart w:id="182" w:name="_Toc17345"/>
      <w:bookmarkStart w:id="183" w:name="_Toc18045"/>
      <w:bookmarkStart w:id="184" w:name="_Toc512259054"/>
      <w:bookmarkStart w:id="185" w:name="_Toc512675311"/>
      <w:bookmarkStart w:id="186" w:name="_Toc512670314"/>
      <w:bookmarkEnd w:id="176"/>
      <w:bookmarkEnd w:id="177"/>
      <w:bookmarkEnd w:id="178"/>
      <w:bookmarkEnd w:id="179"/>
      <w:bookmarkEnd w:id="180"/>
      <w:bookmarkEnd w:id="181"/>
      <w:bookmarkEnd w:id="182"/>
      <w:bookmarkEnd w:id="183"/>
      <w:bookmarkEnd w:id="184"/>
      <w:r w:rsidRPr="0070467F">
        <w:rPr>
          <w:rFonts w:hint="eastAsia"/>
        </w:rPr>
        <w:t>交叉</w:t>
      </w:r>
      <w:proofErr w:type="gramStart"/>
      <w:r w:rsidRPr="0070467F">
        <w:rPr>
          <w:rFonts w:hint="eastAsia"/>
        </w:rPr>
        <w:t>熵</w:t>
      </w:r>
      <w:bookmarkEnd w:id="185"/>
      <w:bookmarkEnd w:id="186"/>
      <w:proofErr w:type="gramEnd"/>
    </w:p>
    <w:p w:rsidR="00091E57" w:rsidRPr="00091E57" w:rsidRDefault="00091E57" w:rsidP="00091E57">
      <w:pPr>
        <w:pStyle w:val="a5"/>
      </w:pPr>
    </w:p>
    <w:p w:rsidR="00091E57" w:rsidRPr="00091E57" w:rsidRDefault="00091E57" w:rsidP="00091E57">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091E57" w:rsidRDefault="00091E57" w:rsidP="0070467F">
      <w:pPr>
        <w:pStyle w:val="a5"/>
      </w:pPr>
    </w:p>
    <w:p w:rsidR="0070467F" w:rsidRPr="0070467F" w:rsidRDefault="0070467F" w:rsidP="0070467F">
      <w:pPr>
        <w:pStyle w:val="a5"/>
      </w:pPr>
      <w:r w:rsidRPr="0070467F">
        <w:rPr>
          <w:rFonts w:hint="eastAsia"/>
        </w:rPr>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D50031">
        <w:fldChar w:fldCharType="begin"/>
      </w:r>
      <w:r w:rsidR="00D50031">
        <w:instrText xml:space="preserve"> </w:instrText>
      </w:r>
      <w:r w:rsidR="00D50031">
        <w:instrText>INCLUDEPICTURE  "C:\\Users\\byhang\\AppData\\Local\\Temp\\ksohtml\\wps1437.tmp.png" \* MERGEFOR</w:instrText>
      </w:r>
      <w:r w:rsidR="00D50031">
        <w:instrText>MATINET</w:instrText>
      </w:r>
      <w:r w:rsidR="00D50031">
        <w:instrText xml:space="preserve"> </w:instrText>
      </w:r>
      <w:r w:rsidR="00D50031">
        <w:fldChar w:fldCharType="separate"/>
      </w:r>
      <w:r w:rsidR="007B1BAE">
        <w:pict>
          <v:shape id="_x0000_i1033" type="#_x0000_t75" alt="" style="width:137.9pt;height:36.7pt">
            <v:imagedata r:id="rId31" r:href="rId32"/>
          </v:shape>
        </w:pict>
      </w:r>
      <w:r w:rsidR="00D50031">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D50031">
        <w:fldChar w:fldCharType="begin"/>
      </w:r>
      <w:r w:rsidR="00D50031">
        <w:instrText xml:space="preserve"> </w:instrText>
      </w:r>
      <w:r w:rsidR="00D50031">
        <w:instrText>INCLUDEPICTURE  "C:\\Users\\byhang\\AppData\\Local\\Temp\\ksohtml\\wps1448.tmp.png" \* MERGEFORMATINET</w:instrText>
      </w:r>
      <w:r w:rsidR="00D50031">
        <w:instrText xml:space="preserve"> </w:instrText>
      </w:r>
      <w:r w:rsidR="00D50031">
        <w:fldChar w:fldCharType="separate"/>
      </w:r>
      <w:r w:rsidR="007B1BAE">
        <w:pict>
          <v:shape id="_x0000_i1034" type="#_x0000_t75" alt="" style="width:182.7pt;height:27.15pt">
            <v:imagedata r:id="rId33" r:href="rId34"/>
          </v:shape>
        </w:pict>
      </w:r>
      <w:r w:rsidR="00D50031">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C2423" w:rsidRDefault="007B1BAE" w:rsidP="007C2423">
      <w:pPr>
        <w:ind w:firstLineChars="250" w:firstLine="525"/>
      </w:pPr>
      <w:r>
        <w:pict>
          <v:shape id="_x0000_i1035"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嬩綋:rPr&gt;&lt;&quot; Pr&gt;&lt;m:tw:h-ansi=&quot;Cambria Math&quot; w:cs=&quot;Times New Roman&quot;/&gt;&lt;wx:font wx:val=&quot;Cambria Math&quot;/&gt;&lt;w:i/&gt;&lt;w:sz-cs w:val=&quot;22&quot;/&gt;&lt;/w:rPr&gt;&lt;/m:ctrlPr&gt;&lt;/m:sSub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quot;瀹嬩綋&quot; w:w:h-h-ansi=&quot;Camambribria Math&quot; w:cs=&quot;Times New Roman&quot;/&gt;&lt;wx:font wx:val=&quot;Cambria Math&quot;/&gt;&lt;w:i/&gt;&lt;w:sz-cs w:val=&quot;22&quot;/&gt;&lt;/w:rPr&gt;&lt;/m:ctrlPr&gt;&lt;/m:naryPr&gt;&lt;m:sub&gt;&lt;m:r&gt;&lt;w:rPr&gt;&lt;w:rFonts w:ascii=&quot;Cambria Math&quot; w:h-ansi=&quot;Cambria Math&quot;/&gt;&lt;wx:font wx:val=&quot;Cambr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Fonts w:ascii=&quot;Camba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C2423" w:rsidRPr="0070467F" w:rsidRDefault="007C2423" w:rsidP="0070467F">
      <w:pPr>
        <w:pStyle w:val="a5"/>
      </w:pP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D50031">
        <w:fldChar w:fldCharType="begin"/>
      </w:r>
      <w:r w:rsidR="00D50031">
        <w:instrText xml:space="preserve"> </w:instrText>
      </w:r>
      <w:r w:rsidR="00D50031">
        <w:instrText>INCLUDE</w:instrText>
      </w:r>
      <w:r w:rsidR="00D50031">
        <w:instrText>PICTURE  "C:\\Users\\byhang\\AppData\\Local\\Temp\\ksohtml\\wps1449.tmp.png" \* MERGEFORMATINET</w:instrText>
      </w:r>
      <w:r w:rsidR="00D50031">
        <w:instrText xml:space="preserve"> </w:instrText>
      </w:r>
      <w:r w:rsidR="00D50031">
        <w:fldChar w:fldCharType="separate"/>
      </w:r>
      <w:r w:rsidR="007B1BAE">
        <w:pict>
          <v:shape id="_x0000_i1036" type="#_x0000_t75" alt="" style="width:105.3pt;height:33.95pt">
            <v:imagedata r:id="rId36" r:href="rId37"/>
          </v:shape>
        </w:pict>
      </w:r>
      <w:r w:rsidR="00D50031">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pPr>
      <w:r w:rsidRPr="0070467F">
        <w:rPr>
          <w:rFonts w:hint="eastAsia"/>
        </w:rPr>
        <w:t>（详细推导过程请见附录）</w:t>
      </w:r>
    </w:p>
    <w:p w:rsidR="00091E57" w:rsidRPr="0070467F" w:rsidRDefault="00091E57" w:rsidP="0070467F">
      <w:pPr>
        <w:pStyle w:val="a5"/>
      </w:pPr>
    </w:p>
    <w:p w:rsidR="00091E57" w:rsidRPr="00091E57" w:rsidRDefault="00091E57" w:rsidP="00091E57">
      <w:pPr>
        <w:pStyle w:val="a5"/>
      </w:pPr>
      <w:r w:rsidRPr="00091E57">
        <w:rPr>
          <w:rFonts w:hint="eastAsia"/>
        </w:rPr>
        <w:t>均方差（Mean Squared Error，MSE）：是</w:t>
      </w:r>
      <w:proofErr w:type="gramStart"/>
      <w:r w:rsidRPr="00091E57">
        <w:rPr>
          <w:rFonts w:hint="eastAsia"/>
        </w:rPr>
        <w:t>最</w:t>
      </w:r>
      <w:proofErr w:type="gramEnd"/>
      <w:r w:rsidRPr="00091E57">
        <w:rPr>
          <w:rFonts w:hint="eastAsia"/>
        </w:rPr>
        <w:t>基础的最简单的损失函数计算方法，但缺点是在多层网络中存在梯度消失的问题。</w:t>
      </w:r>
    </w:p>
    <w:p w:rsidR="00140950" w:rsidRPr="00140950" w:rsidRDefault="00091E57" w:rsidP="00140950">
      <w:pPr>
        <w:pStyle w:val="a5"/>
      </w:pPr>
      <w:r w:rsidRPr="00091E57">
        <w:rPr>
          <w:rFonts w:hint="eastAsia"/>
        </w:rPr>
        <w:t>交叉熵（Cross-Entropy，CE）：用于度量两个概率分布之间的相似性。为了解决参数更新效率下降这一问题，代码中， 用交叉熵的损失函数替代了网络框架中的平方</w:t>
      </w:r>
      <w:r w:rsidRPr="00091E57">
        <w:rPr>
          <w:rFonts w:hint="eastAsia"/>
        </w:rPr>
        <w:lastRenderedPageBreak/>
        <w:t>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C87E54" w:rsidRDefault="0070467F" w:rsidP="00C87E54">
      <w:pPr>
        <w:pStyle w:val="a5"/>
        <w:ind w:firstLineChars="0" w:firstLine="0"/>
      </w:pP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proofErr w:type="gramStart"/>
      <w:r w:rsidRPr="0070467F">
        <w:rPr>
          <w:rFonts w:hint="eastAsia"/>
        </w:rPr>
        <w:t>float</w:t>
      </w:r>
      <w:proofErr w:type="gramEnd"/>
      <w:r w:rsidRPr="0070467F">
        <w:rPr>
          <w:rFonts w:hint="eastAsia"/>
        </w:rPr>
        <w:t xml:space="preserve">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r>
      <w:proofErr w:type="gramStart"/>
      <w:r w:rsidRPr="0070467F">
        <w:rPr>
          <w:rFonts w:hint="eastAsia"/>
        </w:rPr>
        <w:t>box</w:t>
      </w:r>
      <w:proofErr w:type="gramEnd"/>
      <w:r w:rsidRPr="0070467F">
        <w:rPr>
          <w:rFonts w:hint="eastAsia"/>
        </w:rPr>
        <w:t xml:space="preserve"> pred = get_region_box(x, biases, n, index, i, j, w, h);</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tx = (truth.x*w - i);</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ty = (truth.y*h - j);</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tw = log(truth.w*w / biases[2 * n]);</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r>
      <w:proofErr w:type="gramStart"/>
      <w:r w:rsidRPr="0070467F">
        <w:rPr>
          <w:rFonts w:hint="eastAsia"/>
        </w:rPr>
        <w:t>if</w:t>
      </w:r>
      <w:proofErr w:type="gramEnd"/>
      <w:r w:rsidRPr="0070467F">
        <w:rPr>
          <w:rFonts w:hint="eastAsia"/>
        </w:rPr>
        <w:t xml:space="preserve"> (epoch &gt;= 70000)scale = scale*(2 - truth.w*truth.h);</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+ 0] = scale * (tx - logistic_activate(x[index + 0]));//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+ 1] = scale * (ty - logistic_activate(x[index + 1]));//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+ 2] = scale * (tw - x[index + 2]);</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+ 3] = scale * (th - x[index + 3]);</w:t>
      </w:r>
    </w:p>
    <w:p w:rsidR="0070467F" w:rsidRPr="0070467F" w:rsidRDefault="0070467F" w:rsidP="0070467F">
      <w:pPr>
        <w:pStyle w:val="aff9"/>
        <w:ind w:left="420" w:right="420"/>
      </w:pPr>
      <w:r w:rsidRPr="0070467F">
        <w:rPr>
          <w:rFonts w:hint="eastAsia"/>
        </w:rPr>
        <w:tab/>
      </w:r>
      <w:proofErr w:type="gramStart"/>
      <w:r w:rsidRPr="0070467F">
        <w:rPr>
          <w:rFonts w:hint="eastAsia"/>
        </w:rPr>
        <w:t>return</w:t>
      </w:r>
      <w:proofErr w:type="gramEnd"/>
      <w:r w:rsidRPr="0070467F">
        <w:rPr>
          <w:rFonts w:hint="eastAsia"/>
        </w:rPr>
        <w:t xml:space="preserve">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7" w:name="_Toc27900"/>
      <w:bookmarkStart w:id="188" w:name="_Toc27509"/>
      <w:bookmarkStart w:id="189" w:name="_Toc6024"/>
      <w:bookmarkStart w:id="190" w:name="_Toc14963"/>
      <w:bookmarkStart w:id="191" w:name="_Toc23476"/>
      <w:bookmarkStart w:id="192" w:name="_Toc25030"/>
      <w:bookmarkStart w:id="193" w:name="_Toc15851"/>
      <w:bookmarkStart w:id="194" w:name="_Toc621"/>
      <w:bookmarkStart w:id="195" w:name="_Toc8662"/>
      <w:bookmarkStart w:id="196" w:name="_Toc24492"/>
      <w:bookmarkStart w:id="197" w:name="_Toc6744"/>
      <w:bookmarkStart w:id="198" w:name="_Toc512259055"/>
      <w:bookmarkStart w:id="199" w:name="_Toc512675312"/>
      <w:bookmarkStart w:id="200" w:name="_Toc512670315"/>
      <w:bookmarkEnd w:id="187"/>
      <w:bookmarkEnd w:id="188"/>
      <w:bookmarkEnd w:id="189"/>
      <w:bookmarkEnd w:id="190"/>
      <w:bookmarkEnd w:id="191"/>
      <w:bookmarkEnd w:id="192"/>
      <w:bookmarkEnd w:id="193"/>
      <w:bookmarkEnd w:id="194"/>
      <w:bookmarkEnd w:id="195"/>
      <w:bookmarkEnd w:id="196"/>
      <w:bookmarkEnd w:id="197"/>
      <w:bookmarkEnd w:id="198"/>
      <w:r w:rsidRPr="0070467F">
        <w:rPr>
          <w:rFonts w:hint="eastAsia"/>
        </w:rPr>
        <w:t>结果与结论</w:t>
      </w:r>
      <w:bookmarkEnd w:id="199"/>
      <w:bookmarkEnd w:id="200"/>
    </w:p>
    <w:p w:rsidR="0070467F" w:rsidRPr="0070467F" w:rsidRDefault="0070467F" w:rsidP="0070467F">
      <w:pPr>
        <w:pStyle w:val="2"/>
      </w:pPr>
      <w:bookmarkStart w:id="201" w:name="_Toc17565"/>
      <w:bookmarkStart w:id="202" w:name="_Toc3823"/>
      <w:bookmarkStart w:id="203" w:name="_Toc12441"/>
      <w:bookmarkStart w:id="204" w:name="_Toc30787"/>
      <w:bookmarkStart w:id="205" w:name="_Toc13186"/>
      <w:bookmarkStart w:id="206" w:name="_Toc6366"/>
      <w:bookmarkStart w:id="207" w:name="_Toc20251"/>
      <w:bookmarkStart w:id="208" w:name="_Toc23301"/>
      <w:bookmarkStart w:id="209" w:name="_Toc11614"/>
      <w:bookmarkStart w:id="210" w:name="_Toc512259056"/>
      <w:bookmarkStart w:id="211" w:name="_Toc512675313"/>
      <w:bookmarkStart w:id="212" w:name="_Toc512670316"/>
      <w:bookmarkEnd w:id="201"/>
      <w:bookmarkEnd w:id="202"/>
      <w:bookmarkEnd w:id="203"/>
      <w:bookmarkEnd w:id="204"/>
      <w:bookmarkEnd w:id="205"/>
      <w:bookmarkEnd w:id="206"/>
      <w:bookmarkEnd w:id="207"/>
      <w:bookmarkEnd w:id="208"/>
      <w:bookmarkEnd w:id="209"/>
      <w:bookmarkEnd w:id="210"/>
      <w:r w:rsidRPr="0070467F">
        <w:rPr>
          <w:rFonts w:hint="eastAsia"/>
        </w:rPr>
        <w:t>测试与运行效果</w:t>
      </w:r>
      <w:bookmarkEnd w:id="211"/>
      <w:bookmarkEnd w:id="212"/>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7B1BAE" w:rsidP="00787127">
      <w:pPr>
        <w:pStyle w:val="affe"/>
      </w:pPr>
      <w:r>
        <w:pict>
          <v:shape id="_x0000_i1037" type="#_x0000_t75" style="width:453.05pt;height:187.45pt">
            <v:imagedata r:id="rId38" o:title="result"/>
          </v:shape>
        </w:pict>
      </w:r>
    </w:p>
    <w:p w:rsidR="0070467F" w:rsidRDefault="0070467F" w:rsidP="008A0EB9">
      <w:pPr>
        <w:pStyle w:val="affd"/>
      </w:pPr>
      <w:r w:rsidRPr="0070467F">
        <w:rPr>
          <w:rFonts w:hint="eastAsia"/>
        </w:rPr>
        <w:t>图6-1：YOLOv2加入优化的对比</w:t>
      </w:r>
    </w:p>
    <w:p w:rsidR="00477DD1" w:rsidRPr="00477DD1" w:rsidRDefault="00477DD1" w:rsidP="00477DD1">
      <w:pPr>
        <w:pStyle w:val="a5"/>
      </w:pPr>
    </w:p>
    <w:p w:rsidR="00AE3349" w:rsidRPr="00AE3349" w:rsidRDefault="00AD6276" w:rsidP="00393B24">
      <w:pPr>
        <w:pStyle w:val="a5"/>
        <w:ind w:firstLineChars="0" w:firstLine="0"/>
      </w:pPr>
      <w:r>
        <w:rPr>
          <w:rFonts w:hint="eastAsia"/>
        </w:rPr>
        <w:lastRenderedPageBreak/>
        <w:t xml:space="preserve">    YOLOv2相对于YOLO</w:t>
      </w:r>
      <w:r w:rsidR="008B2E7C">
        <w:rPr>
          <w:rFonts w:hint="eastAsia"/>
        </w:rPr>
        <w:t>增加了批正则化、</w:t>
      </w:r>
      <w:r w:rsidR="008B2E7C" w:rsidRPr="008B2E7C">
        <w:rPr>
          <w:rFonts w:hint="eastAsia"/>
        </w:rPr>
        <w:t>高分辨率分类</w:t>
      </w:r>
      <w:r w:rsidR="008B2E7C">
        <w:rPr>
          <w:rFonts w:hint="eastAsia"/>
        </w:rPr>
        <w:t>、</w:t>
      </w:r>
      <w:r w:rsidR="00477DD1">
        <w:rPr>
          <w:rFonts w:hint="eastAsia"/>
        </w:rPr>
        <w:t>全连接层换成卷积层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70467F" w:rsidRDefault="0070467F" w:rsidP="0070467F">
      <w:pPr>
        <w:pStyle w:val="2"/>
      </w:pPr>
      <w:bookmarkStart w:id="213" w:name="_Toc512670317"/>
      <w:r w:rsidRPr="0070467F">
        <w:rPr>
          <w:rFonts w:hint="eastAsia"/>
        </w:rPr>
        <w:t>性能或者效果与同类算法的比较</w:t>
      </w:r>
      <w:bookmarkEnd w:id="213"/>
    </w:p>
    <w:p w:rsidR="00F053F6" w:rsidRPr="00F053F6" w:rsidRDefault="00F053F6" w:rsidP="00F053F6">
      <w:pPr>
        <w:pStyle w:val="a5"/>
      </w:pPr>
    </w:p>
    <w:tbl>
      <w:tblPr>
        <w:tblW w:w="36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004"/>
        <w:gridCol w:w="567"/>
      </w:tblGrid>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w:t>
      </w:r>
      <w:r w:rsidR="007F0F18">
        <w:rPr>
          <w:rFonts w:hint="eastAsia"/>
        </w:rPr>
        <w:t>6</w:t>
      </w:r>
      <w:r w:rsidRPr="0070467F">
        <w:rPr>
          <w:rFonts w:hint="eastAsia"/>
        </w:rPr>
        <w:t>-2：YOLOv2与其它优秀的模型对比</w:t>
      </w:r>
    </w:p>
    <w:p w:rsidR="0070467F" w:rsidRPr="0070467F" w:rsidRDefault="0070467F" w:rsidP="0070467F">
      <w:pPr>
        <w:pStyle w:val="a5"/>
      </w:pPr>
      <w:r w:rsidRPr="0070467F">
        <w:rPr>
          <w:rFonts w:hint="eastAsia"/>
        </w:rPr>
        <w:t xml:space="preserve"> </w:t>
      </w:r>
    </w:p>
    <w:p w:rsidR="0070467F" w:rsidRPr="0070467F" w:rsidRDefault="00CC5449" w:rsidP="0070467F">
      <w:pPr>
        <w:pStyle w:val="a5"/>
      </w:pPr>
      <w:r>
        <w:rPr>
          <w:rFonts w:hint="eastAsia"/>
        </w:rPr>
        <w:t xml:space="preserve"> </w:t>
      </w:r>
      <w:r w:rsidR="0070467F" w:rsidRPr="0070467F">
        <w:rPr>
          <w:rFonts w:hint="eastAsia"/>
        </w:rPr>
        <w:t>用相同的训练数据、验证集与测试集训练出来的其它网络模型与优化后的YOLOv2进行了对比实验。该对比实验采用的事单一变量法，每一组数据都存在一组与其仅差一个变量的数据与之对比，其中FPS是指模型每秒可以处理多少</w:t>
      </w:r>
      <w:proofErr w:type="gramStart"/>
      <w:r w:rsidR="0070467F" w:rsidRPr="0070467F">
        <w:rPr>
          <w:rFonts w:hint="eastAsia"/>
        </w:rPr>
        <w:t>帧</w:t>
      </w:r>
      <w:proofErr w:type="gramEnd"/>
      <w:r w:rsidR="0070467F" w:rsidRPr="0070467F">
        <w:rPr>
          <w:rFonts w:hint="eastAsia"/>
        </w:rPr>
        <w:t>图片，mAP是指模型对测试集的准确预测的平均精度，Fast R-CNN,Fast R-CNN VGG-16, Fast R-CNN ResNet,YOLO,SSD,YOLOv2这些网络都是一些结构相似的神经网络框架，如表格5-2所示。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w:t>
      </w:r>
      <w:proofErr w:type="gramStart"/>
      <w:r w:rsidRPr="0070467F">
        <w:rPr>
          <w:rFonts w:hint="eastAsia"/>
        </w:rPr>
        <w:t>达到达到</w:t>
      </w:r>
      <w:proofErr w:type="gramEnd"/>
      <w:r w:rsidRPr="0070467F">
        <w:rPr>
          <w:rFonts w:hint="eastAsia"/>
        </w:rPr>
        <w:t>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w:t>
      </w:r>
      <w:proofErr w:type="gramStart"/>
      <w:r w:rsidRPr="0070467F">
        <w:rPr>
          <w:rFonts w:hint="eastAsia"/>
        </w:rPr>
        <w:t>几种均</w:t>
      </w:r>
      <w:proofErr w:type="gramEnd"/>
      <w:r w:rsidRPr="0070467F">
        <w:rPr>
          <w:rFonts w:hint="eastAsia"/>
        </w:rPr>
        <w:t>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跑分越</w:t>
      </w:r>
      <w:proofErr w:type="gramEnd"/>
      <w:r w:rsidRPr="0070467F">
        <w:rPr>
          <w:rFonts w:hint="eastAsia"/>
        </w:rPr>
        <w:t>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4" w:name="_Toc512670318"/>
      <w:r>
        <w:rPr>
          <w:rFonts w:hint="eastAsia"/>
        </w:rPr>
        <w:lastRenderedPageBreak/>
        <w:t>结束语</w:t>
      </w:r>
      <w:bookmarkEnd w:id="214"/>
    </w:p>
    <w:p w:rsidR="00DD5F77" w:rsidRDefault="00B50D25" w:rsidP="0070467F">
      <w:pPr>
        <w:pStyle w:val="af"/>
      </w:pPr>
      <w:r>
        <w:rPr>
          <w:rFonts w:hint="eastAsia"/>
        </w:rPr>
        <w:t>基于YOLOv2的左右手实时识别系统，</w:t>
      </w:r>
      <w:r w:rsidRPr="00B50D25">
        <w:rPr>
          <w:rFonts w:hint="eastAsia"/>
        </w:rPr>
        <w:t>在</w:t>
      </w:r>
      <w:r>
        <w:rPr>
          <w:rFonts w:hint="eastAsia"/>
        </w:rPr>
        <w:t>触</w:t>
      </w:r>
      <w:proofErr w:type="gramStart"/>
      <w:r>
        <w:rPr>
          <w:rFonts w:hint="eastAsia"/>
        </w:rPr>
        <w:t>控应用</w:t>
      </w:r>
      <w:proofErr w:type="gramEnd"/>
      <w:r>
        <w:rPr>
          <w:rFonts w:hint="eastAsia"/>
        </w:rPr>
        <w:t>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w:t>
      </w:r>
      <w:proofErr w:type="gramStart"/>
      <w:r w:rsidR="0070467F" w:rsidRPr="0070467F">
        <w:rPr>
          <w:rFonts w:hint="eastAsia"/>
        </w:rPr>
        <w:t>的算力来</w:t>
      </w:r>
      <w:proofErr w:type="gramEnd"/>
      <w:r w:rsidR="0070467F" w:rsidRPr="0070467F">
        <w:rPr>
          <w:rFonts w:hint="eastAsia"/>
        </w:rPr>
        <w:t>实现它，花销很大，</w:t>
      </w:r>
      <w:r w:rsidR="00D86966">
        <w:rPr>
          <w:rFonts w:hint="eastAsia"/>
        </w:rPr>
        <w:t>有必要</w:t>
      </w:r>
      <w:r w:rsidR="0070467F" w:rsidRPr="0070467F">
        <w:rPr>
          <w:rFonts w:hint="eastAsia"/>
        </w:rPr>
        <w:t>继续学习更深一点的机器学习。机器学习的方向很多种，比如增强学习，深度学习等等，它需要高等数学作为基础，对概率论、微积分等要求很高。不过</w:t>
      </w:r>
      <w:r w:rsidR="001155CE">
        <w:rPr>
          <w:rFonts w:hint="eastAsia"/>
        </w:rPr>
        <w:t>我</w:t>
      </w:r>
      <w:r w:rsidR="0070467F" w:rsidRPr="0070467F">
        <w:rPr>
          <w:rFonts w:hint="eastAsia"/>
        </w:rPr>
        <w:t>喜欢这样的挑战，即使将来离开母校也</w:t>
      </w:r>
      <w:r w:rsidR="00D86966">
        <w:rPr>
          <w:rFonts w:hint="eastAsia"/>
        </w:rPr>
        <w:t>要</w:t>
      </w:r>
      <w:r w:rsidR="0070467F" w:rsidRPr="0070467F">
        <w:rPr>
          <w:rFonts w:hint="eastAsia"/>
        </w:rPr>
        <w:t>继续保持学习状态，对将来的技术</w:t>
      </w:r>
      <w:proofErr w:type="gramStart"/>
      <w:r w:rsidR="0070467F" w:rsidRPr="0070467F">
        <w:rPr>
          <w:rFonts w:hint="eastAsia"/>
        </w:rPr>
        <w:t>之旅报以</w:t>
      </w:r>
      <w:proofErr w:type="gramEnd"/>
      <w:r w:rsidR="0070467F" w:rsidRPr="0070467F">
        <w:rPr>
          <w:rFonts w:hint="eastAsia"/>
        </w:rPr>
        <w:t>热忱的心态。</w:t>
      </w:r>
    </w:p>
    <w:p w:rsidR="004A5C41" w:rsidRDefault="004A5C41" w:rsidP="004A5C41">
      <w:pPr>
        <w:pStyle w:val="a9"/>
        <w:spacing w:before="240"/>
      </w:pPr>
      <w:bookmarkStart w:id="215" w:name="_Toc512670319"/>
      <w:r>
        <w:rPr>
          <w:rFonts w:hint="eastAsia"/>
        </w:rPr>
        <w:lastRenderedPageBreak/>
        <w:t>参考文献</w:t>
      </w:r>
      <w:bookmarkStart w:id="216" w:name="_Ref316152046"/>
      <w:bookmarkEnd w:id="215"/>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proofErr w:type="gramStart"/>
      <w:r>
        <w:t>r</w:t>
      </w:r>
      <w:r w:rsidRPr="000B5661">
        <w:t>esearch</w:t>
      </w:r>
      <w:r w:rsidR="001A6CE7" w:rsidRPr="001A6CE7">
        <w:rPr>
          <w:rFonts w:hint="eastAsia"/>
        </w:rPr>
        <w:t>[</w:t>
      </w:r>
      <w:proofErr w:type="gramEnd"/>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w:t>
      </w:r>
      <w:proofErr w:type="gramStart"/>
      <w:r w:rsidRPr="006D2FB8">
        <w:t>:Detecting</w:t>
      </w:r>
      <w:proofErr w:type="gramEnd"/>
      <w:r w:rsidRPr="006D2FB8">
        <w:t xml:space="preserve">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pPr>
      <w:r w:rsidRPr="00AC41E0">
        <w:t>S. Ioffe and C. Szegedy.  Batch normalization: Accelerating</w:t>
      </w:r>
      <w:r>
        <w:rPr>
          <w:rFonts w:hint="eastAsia"/>
        </w:rPr>
        <w:t xml:space="preserve"> </w:t>
      </w:r>
      <w:proofErr w:type="gramStart"/>
      <w:r w:rsidRPr="00AC41E0">
        <w:t>deep  network</w:t>
      </w:r>
      <w:proofErr w:type="gramEnd"/>
      <w:r w:rsidRPr="00AC41E0">
        <w:t xml:space="preserve">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 xml:space="preserve">ing for image </w:t>
      </w:r>
      <w:proofErr w:type="gramStart"/>
      <w:r w:rsidRPr="006F7F76">
        <w:t>recognition</w:t>
      </w:r>
      <w:r w:rsidR="00257C57">
        <w:rPr>
          <w:rFonts w:hint="eastAsia"/>
        </w:rPr>
        <w:t>[</w:t>
      </w:r>
      <w:proofErr w:type="gramEnd"/>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 xml:space="preserve">ection with region proposal </w:t>
      </w:r>
      <w:proofErr w:type="gramStart"/>
      <w:r>
        <w:t>net</w:t>
      </w:r>
      <w:r w:rsidRPr="00DA6611">
        <w:t>works</w:t>
      </w:r>
      <w:r>
        <w:rPr>
          <w:rFonts w:hint="eastAsia"/>
        </w:rPr>
        <w:t>[</w:t>
      </w:r>
      <w:proofErr w:type="gramEnd"/>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pPr>
      <w:proofErr w:type="gramStart"/>
      <w:r w:rsidRPr="005F350B">
        <w:t>H.  Cai</w:t>
      </w:r>
      <w:proofErr w:type="gramEnd"/>
      <w:r w:rsidRPr="005F350B">
        <w:t xml:space="preserve">,   Q.  Wu,   T.  Corradi,   </w:t>
      </w:r>
      <w:proofErr w:type="gramStart"/>
      <w:r w:rsidRPr="005F350B">
        <w:t>and  P</w:t>
      </w:r>
      <w:proofErr w:type="gramEnd"/>
      <w:r w:rsidRPr="005F350B">
        <w:t xml:space="preserve">.  </w:t>
      </w:r>
      <w:proofErr w:type="gramStart"/>
      <w:r w:rsidRPr="005F350B">
        <w:t>Hall.</w:t>
      </w:r>
      <w:r>
        <w:t>The  cross</w:t>
      </w:r>
      <w:proofErr w:type="gramEnd"/>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proofErr w:type="gramStart"/>
      <w:r w:rsidRPr="005F350B">
        <w:lastRenderedPageBreak/>
        <w:t>arXiv</w:t>
      </w:r>
      <w:proofErr w:type="gramEnd"/>
      <w:r w:rsidRPr="005F350B">
        <w:t xml:space="preserve"> preprintarXiv:1505.00110, 2015. 7</w:t>
      </w:r>
    </w:p>
    <w:p w:rsidR="00890B30" w:rsidRDefault="00890B30" w:rsidP="00890B30">
      <w:pPr>
        <w:pStyle w:val="a1"/>
      </w:pPr>
      <w:r w:rsidRPr="00890B30">
        <w:t>J. Yan, Z. Lei, L. Wen, and S. Z. Li.  The fastest deformable</w:t>
      </w:r>
      <w:r>
        <w:rPr>
          <w:rFonts w:hint="eastAsia"/>
        </w:rPr>
        <w:t xml:space="preserve"> </w:t>
      </w:r>
      <w:r w:rsidRPr="00890B30">
        <w:t xml:space="preserve">part model for object </w:t>
      </w:r>
      <w:proofErr w:type="gramStart"/>
      <w:r w:rsidRPr="00890B30">
        <w:t>detection</w:t>
      </w:r>
      <w:r>
        <w:rPr>
          <w:rFonts w:hint="eastAsia"/>
        </w:rPr>
        <w:t>[</w:t>
      </w:r>
      <w:proofErr w:type="gramEnd"/>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17" w:name="_Toc512670320"/>
      <w:bookmarkEnd w:id="216"/>
      <w:r>
        <w:rPr>
          <w:rFonts w:hint="eastAsia"/>
        </w:rPr>
        <w:lastRenderedPageBreak/>
        <w:t>附录</w:t>
      </w:r>
      <w:bookmarkEnd w:id="217"/>
    </w:p>
    <w:p w:rsidR="00BB0864" w:rsidRDefault="007B1BAE" w:rsidP="00BB0864">
      <w:pPr>
        <w:pStyle w:val="ad"/>
        <w:ind w:firstLineChars="0" w:firstLine="0"/>
      </w:pPr>
      <w:r>
        <w:pict>
          <v:shape id="_x0000_i1038" type="#_x0000_t75" style="width:453.05pt;height:618.8pt">
            <v:imagedata r:id="rId39"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7B1BAE" w:rsidP="00BB0864">
      <w:pPr>
        <w:pStyle w:val="ad"/>
        <w:ind w:firstLineChars="0" w:firstLine="0"/>
      </w:pPr>
      <w:r>
        <w:lastRenderedPageBreak/>
        <w:pict>
          <v:shape id="_x0000_i1039" type="#_x0000_t75" style="width:453.05pt;height:640.55pt">
            <v:imagedata r:id="rId40"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18" w:name="_Toc512670321"/>
      <w:r w:rsidRPr="001527A0">
        <w:rPr>
          <w:rFonts w:hint="eastAsia"/>
        </w:rPr>
        <w:lastRenderedPageBreak/>
        <w:t>致谢</w:t>
      </w:r>
      <w:bookmarkEnd w:id="218"/>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w:t>
      </w:r>
      <w:proofErr w:type="gramStart"/>
      <w:r w:rsidR="00BB0864" w:rsidRPr="00BB0864">
        <w:rPr>
          <w:rFonts w:hint="eastAsia"/>
        </w:rPr>
        <w:t>陆飞的</w:t>
      </w:r>
      <w:proofErr w:type="gramEnd"/>
      <w:r w:rsidR="00BB0864" w:rsidRPr="00BB0864">
        <w:rPr>
          <w:rFonts w:hint="eastAsia"/>
        </w:rPr>
        <w:t>大力支持。</w:t>
      </w:r>
      <w:proofErr w:type="gramStart"/>
      <w:r w:rsidR="00BB0864" w:rsidRPr="00BB0864">
        <w:rPr>
          <w:rFonts w:hint="eastAsia"/>
        </w:rPr>
        <w:t>陆飞是</w:t>
      </w:r>
      <w:r>
        <w:rPr>
          <w:rFonts w:hint="eastAsia"/>
        </w:rPr>
        <w:t>我</w:t>
      </w:r>
      <w:proofErr w:type="gramEnd"/>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proofErr w:type="gramStart"/>
      <w:r w:rsidR="003A3B79">
        <w:rPr>
          <w:rFonts w:hint="eastAsia"/>
        </w:rPr>
        <w:t>陆飞老板</w:t>
      </w:r>
      <w:proofErr w:type="gramEnd"/>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1"/>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031" w:rsidRDefault="00D50031">
      <w:r>
        <w:separator/>
      </w:r>
    </w:p>
  </w:endnote>
  <w:endnote w:type="continuationSeparator" w:id="0">
    <w:p w:rsidR="00D50031" w:rsidRDefault="00D50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F854B0">
      <w:rPr>
        <w:rStyle w:val="afc"/>
        <w:noProof/>
      </w:rPr>
      <w:t>4</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031" w:rsidRDefault="00D50031">
      <w:r>
        <w:separator/>
      </w:r>
    </w:p>
  </w:footnote>
  <w:footnote w:type="continuationSeparator" w:id="0">
    <w:p w:rsidR="00D50031" w:rsidRDefault="00D500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9hsbmVRigmxIgqwPh4U85mBlnPA=" w:salt="Hbs8Mool+gAQv9Se2W2s2Q=="/>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3A94"/>
    <w:rsid w:val="00003C47"/>
    <w:rsid w:val="0000435E"/>
    <w:rsid w:val="000043D6"/>
    <w:rsid w:val="000065DB"/>
    <w:rsid w:val="000069F7"/>
    <w:rsid w:val="000104F8"/>
    <w:rsid w:val="00015785"/>
    <w:rsid w:val="000174EE"/>
    <w:rsid w:val="000202E1"/>
    <w:rsid w:val="00020E57"/>
    <w:rsid w:val="000213E2"/>
    <w:rsid w:val="00022949"/>
    <w:rsid w:val="00027693"/>
    <w:rsid w:val="00031F58"/>
    <w:rsid w:val="00032A54"/>
    <w:rsid w:val="00033219"/>
    <w:rsid w:val="0003694D"/>
    <w:rsid w:val="00037DCA"/>
    <w:rsid w:val="000422BB"/>
    <w:rsid w:val="000501E3"/>
    <w:rsid w:val="0005128D"/>
    <w:rsid w:val="00051399"/>
    <w:rsid w:val="00052746"/>
    <w:rsid w:val="00055EC0"/>
    <w:rsid w:val="00060B3E"/>
    <w:rsid w:val="00067E4B"/>
    <w:rsid w:val="000749BC"/>
    <w:rsid w:val="00076E05"/>
    <w:rsid w:val="00080768"/>
    <w:rsid w:val="00081620"/>
    <w:rsid w:val="00086FB2"/>
    <w:rsid w:val="000913FA"/>
    <w:rsid w:val="00091E57"/>
    <w:rsid w:val="00094ACD"/>
    <w:rsid w:val="00096618"/>
    <w:rsid w:val="000A5C66"/>
    <w:rsid w:val="000B3021"/>
    <w:rsid w:val="000B5661"/>
    <w:rsid w:val="000C363F"/>
    <w:rsid w:val="000C4D74"/>
    <w:rsid w:val="000C6ABC"/>
    <w:rsid w:val="000D588A"/>
    <w:rsid w:val="000E74EC"/>
    <w:rsid w:val="000F1467"/>
    <w:rsid w:val="000F3AE0"/>
    <w:rsid w:val="0011212A"/>
    <w:rsid w:val="001155CE"/>
    <w:rsid w:val="0011756B"/>
    <w:rsid w:val="001205AC"/>
    <w:rsid w:val="00122119"/>
    <w:rsid w:val="00123B8C"/>
    <w:rsid w:val="00123CD4"/>
    <w:rsid w:val="00130034"/>
    <w:rsid w:val="00131ADA"/>
    <w:rsid w:val="00132A38"/>
    <w:rsid w:val="00135B2F"/>
    <w:rsid w:val="00135F16"/>
    <w:rsid w:val="0013723D"/>
    <w:rsid w:val="00140950"/>
    <w:rsid w:val="00141A76"/>
    <w:rsid w:val="001426C1"/>
    <w:rsid w:val="00144F6F"/>
    <w:rsid w:val="0015175E"/>
    <w:rsid w:val="00152225"/>
    <w:rsid w:val="00154ADD"/>
    <w:rsid w:val="001564FB"/>
    <w:rsid w:val="001606D8"/>
    <w:rsid w:val="0016086A"/>
    <w:rsid w:val="00167201"/>
    <w:rsid w:val="00173CF9"/>
    <w:rsid w:val="001777C5"/>
    <w:rsid w:val="00192608"/>
    <w:rsid w:val="001A4595"/>
    <w:rsid w:val="001A6CE7"/>
    <w:rsid w:val="001B0B64"/>
    <w:rsid w:val="001B1DB3"/>
    <w:rsid w:val="001C0D34"/>
    <w:rsid w:val="001C3B06"/>
    <w:rsid w:val="001D2426"/>
    <w:rsid w:val="001D33BE"/>
    <w:rsid w:val="001D5205"/>
    <w:rsid w:val="001D5D11"/>
    <w:rsid w:val="001E707B"/>
    <w:rsid w:val="001F184F"/>
    <w:rsid w:val="001F1EC2"/>
    <w:rsid w:val="001F2561"/>
    <w:rsid w:val="001F3194"/>
    <w:rsid w:val="00204628"/>
    <w:rsid w:val="00213357"/>
    <w:rsid w:val="00216FFA"/>
    <w:rsid w:val="002174E6"/>
    <w:rsid w:val="00217CB4"/>
    <w:rsid w:val="00226749"/>
    <w:rsid w:val="0022722B"/>
    <w:rsid w:val="002324A8"/>
    <w:rsid w:val="002338E0"/>
    <w:rsid w:val="0023501D"/>
    <w:rsid w:val="0023558E"/>
    <w:rsid w:val="00236C13"/>
    <w:rsid w:val="002370FB"/>
    <w:rsid w:val="00244C73"/>
    <w:rsid w:val="00246CCC"/>
    <w:rsid w:val="00250E0A"/>
    <w:rsid w:val="00251517"/>
    <w:rsid w:val="00255FFC"/>
    <w:rsid w:val="00257C57"/>
    <w:rsid w:val="002613BD"/>
    <w:rsid w:val="00265889"/>
    <w:rsid w:val="00266732"/>
    <w:rsid w:val="00270D4B"/>
    <w:rsid w:val="002811CF"/>
    <w:rsid w:val="0028236C"/>
    <w:rsid w:val="002824C8"/>
    <w:rsid w:val="0028333D"/>
    <w:rsid w:val="00293EC2"/>
    <w:rsid w:val="00293ED7"/>
    <w:rsid w:val="002A6A0A"/>
    <w:rsid w:val="002B29B8"/>
    <w:rsid w:val="002B2D41"/>
    <w:rsid w:val="002B2EDE"/>
    <w:rsid w:val="002C07B9"/>
    <w:rsid w:val="002C1167"/>
    <w:rsid w:val="002C289B"/>
    <w:rsid w:val="002C7567"/>
    <w:rsid w:val="002C7C48"/>
    <w:rsid w:val="002D06CC"/>
    <w:rsid w:val="002D4DA4"/>
    <w:rsid w:val="002D5F13"/>
    <w:rsid w:val="002D6FFA"/>
    <w:rsid w:val="002D7874"/>
    <w:rsid w:val="002E4C16"/>
    <w:rsid w:val="002E5E88"/>
    <w:rsid w:val="002E6373"/>
    <w:rsid w:val="002E7367"/>
    <w:rsid w:val="002F0C41"/>
    <w:rsid w:val="002F30B0"/>
    <w:rsid w:val="002F4566"/>
    <w:rsid w:val="002F4F30"/>
    <w:rsid w:val="00300153"/>
    <w:rsid w:val="00305728"/>
    <w:rsid w:val="00307BC3"/>
    <w:rsid w:val="00313C37"/>
    <w:rsid w:val="0032530F"/>
    <w:rsid w:val="00327A9A"/>
    <w:rsid w:val="0033034D"/>
    <w:rsid w:val="00332E37"/>
    <w:rsid w:val="00341E38"/>
    <w:rsid w:val="00343428"/>
    <w:rsid w:val="00343BBA"/>
    <w:rsid w:val="0034467E"/>
    <w:rsid w:val="0034710A"/>
    <w:rsid w:val="00352201"/>
    <w:rsid w:val="00360D8F"/>
    <w:rsid w:val="00365456"/>
    <w:rsid w:val="00365D61"/>
    <w:rsid w:val="0037157B"/>
    <w:rsid w:val="003774D2"/>
    <w:rsid w:val="00377600"/>
    <w:rsid w:val="00380271"/>
    <w:rsid w:val="003842EF"/>
    <w:rsid w:val="00384317"/>
    <w:rsid w:val="003870DF"/>
    <w:rsid w:val="003916D2"/>
    <w:rsid w:val="00393B24"/>
    <w:rsid w:val="0039659E"/>
    <w:rsid w:val="00397289"/>
    <w:rsid w:val="00397B1C"/>
    <w:rsid w:val="00397B46"/>
    <w:rsid w:val="003A1E85"/>
    <w:rsid w:val="003A28F9"/>
    <w:rsid w:val="003A3B79"/>
    <w:rsid w:val="003B03B6"/>
    <w:rsid w:val="003B05A6"/>
    <w:rsid w:val="003B2266"/>
    <w:rsid w:val="003B4741"/>
    <w:rsid w:val="003B74BD"/>
    <w:rsid w:val="003C688A"/>
    <w:rsid w:val="003D01B3"/>
    <w:rsid w:val="003D13B5"/>
    <w:rsid w:val="003D1C48"/>
    <w:rsid w:val="003D75FF"/>
    <w:rsid w:val="003D7E13"/>
    <w:rsid w:val="003F094B"/>
    <w:rsid w:val="003F268C"/>
    <w:rsid w:val="003F38FF"/>
    <w:rsid w:val="003F5088"/>
    <w:rsid w:val="00405F41"/>
    <w:rsid w:val="00406848"/>
    <w:rsid w:val="00406E09"/>
    <w:rsid w:val="004110EF"/>
    <w:rsid w:val="004143FD"/>
    <w:rsid w:val="00415343"/>
    <w:rsid w:val="00421DAB"/>
    <w:rsid w:val="00423EB1"/>
    <w:rsid w:val="00426873"/>
    <w:rsid w:val="004346DB"/>
    <w:rsid w:val="0043564A"/>
    <w:rsid w:val="0044201F"/>
    <w:rsid w:val="00443679"/>
    <w:rsid w:val="00455C47"/>
    <w:rsid w:val="00460469"/>
    <w:rsid w:val="004619EA"/>
    <w:rsid w:val="00471E51"/>
    <w:rsid w:val="00472208"/>
    <w:rsid w:val="004727E5"/>
    <w:rsid w:val="00472F58"/>
    <w:rsid w:val="00474805"/>
    <w:rsid w:val="00477DD1"/>
    <w:rsid w:val="00483360"/>
    <w:rsid w:val="0049062E"/>
    <w:rsid w:val="00491C8C"/>
    <w:rsid w:val="00497E18"/>
    <w:rsid w:val="004A5C41"/>
    <w:rsid w:val="004B03A6"/>
    <w:rsid w:val="004C0DFB"/>
    <w:rsid w:val="004C0EB1"/>
    <w:rsid w:val="004C3C14"/>
    <w:rsid w:val="004C490E"/>
    <w:rsid w:val="004C74B5"/>
    <w:rsid w:val="004D37B7"/>
    <w:rsid w:val="004D4C83"/>
    <w:rsid w:val="004E7B65"/>
    <w:rsid w:val="004F27FE"/>
    <w:rsid w:val="004F7073"/>
    <w:rsid w:val="00501A00"/>
    <w:rsid w:val="00501EA4"/>
    <w:rsid w:val="00503691"/>
    <w:rsid w:val="005047BA"/>
    <w:rsid w:val="005167F2"/>
    <w:rsid w:val="0052387F"/>
    <w:rsid w:val="005258F2"/>
    <w:rsid w:val="0052657F"/>
    <w:rsid w:val="00542E75"/>
    <w:rsid w:val="005473DF"/>
    <w:rsid w:val="00547CB7"/>
    <w:rsid w:val="00553B1B"/>
    <w:rsid w:val="005555C0"/>
    <w:rsid w:val="00556FB8"/>
    <w:rsid w:val="00562687"/>
    <w:rsid w:val="005754B8"/>
    <w:rsid w:val="00577331"/>
    <w:rsid w:val="00577735"/>
    <w:rsid w:val="005804A6"/>
    <w:rsid w:val="00580FEB"/>
    <w:rsid w:val="00583E42"/>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5A4E"/>
    <w:rsid w:val="005B702A"/>
    <w:rsid w:val="005B7163"/>
    <w:rsid w:val="005C1003"/>
    <w:rsid w:val="005C3837"/>
    <w:rsid w:val="005C593E"/>
    <w:rsid w:val="005D19D8"/>
    <w:rsid w:val="005D1EAB"/>
    <w:rsid w:val="005D3CB4"/>
    <w:rsid w:val="005D409B"/>
    <w:rsid w:val="005D66E5"/>
    <w:rsid w:val="005E0A26"/>
    <w:rsid w:val="005E219F"/>
    <w:rsid w:val="005E2EA8"/>
    <w:rsid w:val="005E516A"/>
    <w:rsid w:val="005E58BC"/>
    <w:rsid w:val="005E7296"/>
    <w:rsid w:val="005F350B"/>
    <w:rsid w:val="005F669A"/>
    <w:rsid w:val="00604903"/>
    <w:rsid w:val="0060727F"/>
    <w:rsid w:val="006072EF"/>
    <w:rsid w:val="00612058"/>
    <w:rsid w:val="00612DB4"/>
    <w:rsid w:val="0061539E"/>
    <w:rsid w:val="006156E1"/>
    <w:rsid w:val="00617F08"/>
    <w:rsid w:val="0062056C"/>
    <w:rsid w:val="00620A03"/>
    <w:rsid w:val="00620C96"/>
    <w:rsid w:val="00622A60"/>
    <w:rsid w:val="006260A8"/>
    <w:rsid w:val="00626B1A"/>
    <w:rsid w:val="00633AB6"/>
    <w:rsid w:val="0063587C"/>
    <w:rsid w:val="0063589B"/>
    <w:rsid w:val="00635AAA"/>
    <w:rsid w:val="00637572"/>
    <w:rsid w:val="00640B34"/>
    <w:rsid w:val="0064490A"/>
    <w:rsid w:val="00653A22"/>
    <w:rsid w:val="00653D24"/>
    <w:rsid w:val="006546B0"/>
    <w:rsid w:val="00656D79"/>
    <w:rsid w:val="00660FEA"/>
    <w:rsid w:val="00661312"/>
    <w:rsid w:val="00675EE6"/>
    <w:rsid w:val="00676776"/>
    <w:rsid w:val="00681A51"/>
    <w:rsid w:val="006925FA"/>
    <w:rsid w:val="00694D1C"/>
    <w:rsid w:val="006A01A7"/>
    <w:rsid w:val="006A0451"/>
    <w:rsid w:val="006A225C"/>
    <w:rsid w:val="006A54B8"/>
    <w:rsid w:val="006A5D09"/>
    <w:rsid w:val="006A5E94"/>
    <w:rsid w:val="006B1DAE"/>
    <w:rsid w:val="006B5A95"/>
    <w:rsid w:val="006B72D7"/>
    <w:rsid w:val="006C46F4"/>
    <w:rsid w:val="006C534C"/>
    <w:rsid w:val="006D1596"/>
    <w:rsid w:val="006D2896"/>
    <w:rsid w:val="006D2FB8"/>
    <w:rsid w:val="006D6EB2"/>
    <w:rsid w:val="006D749D"/>
    <w:rsid w:val="006E0EEF"/>
    <w:rsid w:val="006E3A8E"/>
    <w:rsid w:val="006F213D"/>
    <w:rsid w:val="006F23D0"/>
    <w:rsid w:val="006F7F76"/>
    <w:rsid w:val="00700BDA"/>
    <w:rsid w:val="0070467F"/>
    <w:rsid w:val="007046ED"/>
    <w:rsid w:val="00720183"/>
    <w:rsid w:val="00721223"/>
    <w:rsid w:val="00723A9C"/>
    <w:rsid w:val="007265C4"/>
    <w:rsid w:val="007344A7"/>
    <w:rsid w:val="00740F12"/>
    <w:rsid w:val="00761A33"/>
    <w:rsid w:val="00771A83"/>
    <w:rsid w:val="00775FE8"/>
    <w:rsid w:val="007814C0"/>
    <w:rsid w:val="00782AF6"/>
    <w:rsid w:val="007843F7"/>
    <w:rsid w:val="00787127"/>
    <w:rsid w:val="007931FB"/>
    <w:rsid w:val="00793320"/>
    <w:rsid w:val="007A1E9B"/>
    <w:rsid w:val="007A21CB"/>
    <w:rsid w:val="007A5D68"/>
    <w:rsid w:val="007A5E27"/>
    <w:rsid w:val="007B1BAE"/>
    <w:rsid w:val="007B2839"/>
    <w:rsid w:val="007B3F44"/>
    <w:rsid w:val="007B44CA"/>
    <w:rsid w:val="007B49EC"/>
    <w:rsid w:val="007B662F"/>
    <w:rsid w:val="007C05D2"/>
    <w:rsid w:val="007C20F0"/>
    <w:rsid w:val="007C2423"/>
    <w:rsid w:val="007C5FDB"/>
    <w:rsid w:val="007C600B"/>
    <w:rsid w:val="007C7DEA"/>
    <w:rsid w:val="007D1442"/>
    <w:rsid w:val="007D713B"/>
    <w:rsid w:val="007E5D82"/>
    <w:rsid w:val="007E6134"/>
    <w:rsid w:val="007F0F18"/>
    <w:rsid w:val="007F1C38"/>
    <w:rsid w:val="007F2F9B"/>
    <w:rsid w:val="007F63A4"/>
    <w:rsid w:val="007F64C0"/>
    <w:rsid w:val="008009A4"/>
    <w:rsid w:val="00807AA3"/>
    <w:rsid w:val="008121A1"/>
    <w:rsid w:val="00812D9B"/>
    <w:rsid w:val="008159D5"/>
    <w:rsid w:val="00815D84"/>
    <w:rsid w:val="008172B0"/>
    <w:rsid w:val="00825453"/>
    <w:rsid w:val="00826DFF"/>
    <w:rsid w:val="00827595"/>
    <w:rsid w:val="00830EA5"/>
    <w:rsid w:val="0083301C"/>
    <w:rsid w:val="00833174"/>
    <w:rsid w:val="00843043"/>
    <w:rsid w:val="00846D43"/>
    <w:rsid w:val="00846EB4"/>
    <w:rsid w:val="008479A2"/>
    <w:rsid w:val="00853FC2"/>
    <w:rsid w:val="00854B5E"/>
    <w:rsid w:val="00854C67"/>
    <w:rsid w:val="00855818"/>
    <w:rsid w:val="00855F7B"/>
    <w:rsid w:val="00856EBB"/>
    <w:rsid w:val="00863522"/>
    <w:rsid w:val="00881868"/>
    <w:rsid w:val="008876DF"/>
    <w:rsid w:val="00890B30"/>
    <w:rsid w:val="00892313"/>
    <w:rsid w:val="008A0EB9"/>
    <w:rsid w:val="008B0240"/>
    <w:rsid w:val="008B2E7C"/>
    <w:rsid w:val="008B6688"/>
    <w:rsid w:val="008B7178"/>
    <w:rsid w:val="008B7F1F"/>
    <w:rsid w:val="008C331F"/>
    <w:rsid w:val="008C5623"/>
    <w:rsid w:val="008C6B01"/>
    <w:rsid w:val="008D147D"/>
    <w:rsid w:val="008D1A55"/>
    <w:rsid w:val="008D6DCD"/>
    <w:rsid w:val="008F01F0"/>
    <w:rsid w:val="008F5ADF"/>
    <w:rsid w:val="009030E7"/>
    <w:rsid w:val="0090334B"/>
    <w:rsid w:val="00913966"/>
    <w:rsid w:val="00913E6B"/>
    <w:rsid w:val="009164EA"/>
    <w:rsid w:val="00920906"/>
    <w:rsid w:val="009256C4"/>
    <w:rsid w:val="00935EEE"/>
    <w:rsid w:val="00942431"/>
    <w:rsid w:val="00944EA0"/>
    <w:rsid w:val="00946358"/>
    <w:rsid w:val="00947A3A"/>
    <w:rsid w:val="00954274"/>
    <w:rsid w:val="009543CF"/>
    <w:rsid w:val="009554F5"/>
    <w:rsid w:val="00957840"/>
    <w:rsid w:val="009578EC"/>
    <w:rsid w:val="00960EF7"/>
    <w:rsid w:val="00961B5D"/>
    <w:rsid w:val="00965329"/>
    <w:rsid w:val="009669B3"/>
    <w:rsid w:val="009720EB"/>
    <w:rsid w:val="00981795"/>
    <w:rsid w:val="00981E17"/>
    <w:rsid w:val="0098662E"/>
    <w:rsid w:val="00986F97"/>
    <w:rsid w:val="009954EC"/>
    <w:rsid w:val="009A1049"/>
    <w:rsid w:val="009A2613"/>
    <w:rsid w:val="009A3397"/>
    <w:rsid w:val="009A421F"/>
    <w:rsid w:val="009B28BA"/>
    <w:rsid w:val="009B306B"/>
    <w:rsid w:val="009B5CFB"/>
    <w:rsid w:val="009B6B36"/>
    <w:rsid w:val="009B6B6E"/>
    <w:rsid w:val="009C2FB7"/>
    <w:rsid w:val="009C4FAC"/>
    <w:rsid w:val="009C6D76"/>
    <w:rsid w:val="009D2375"/>
    <w:rsid w:val="009D35CF"/>
    <w:rsid w:val="009D4EE8"/>
    <w:rsid w:val="009D5BC8"/>
    <w:rsid w:val="009E0298"/>
    <w:rsid w:val="009E654F"/>
    <w:rsid w:val="009E710C"/>
    <w:rsid w:val="009F1D52"/>
    <w:rsid w:val="009F216B"/>
    <w:rsid w:val="00A0251D"/>
    <w:rsid w:val="00A04652"/>
    <w:rsid w:val="00A13A88"/>
    <w:rsid w:val="00A155F5"/>
    <w:rsid w:val="00A20B42"/>
    <w:rsid w:val="00A24203"/>
    <w:rsid w:val="00A245BE"/>
    <w:rsid w:val="00A27DA6"/>
    <w:rsid w:val="00A31353"/>
    <w:rsid w:val="00A32E00"/>
    <w:rsid w:val="00A33B0A"/>
    <w:rsid w:val="00A46296"/>
    <w:rsid w:val="00A513A2"/>
    <w:rsid w:val="00A534C2"/>
    <w:rsid w:val="00A64BF8"/>
    <w:rsid w:val="00A672F6"/>
    <w:rsid w:val="00A70CE6"/>
    <w:rsid w:val="00A72F8F"/>
    <w:rsid w:val="00A903D7"/>
    <w:rsid w:val="00A919AA"/>
    <w:rsid w:val="00A96078"/>
    <w:rsid w:val="00AB0350"/>
    <w:rsid w:val="00AB28B9"/>
    <w:rsid w:val="00AB5084"/>
    <w:rsid w:val="00AB5B45"/>
    <w:rsid w:val="00AC1BCB"/>
    <w:rsid w:val="00AC21C0"/>
    <w:rsid w:val="00AC41E0"/>
    <w:rsid w:val="00AC6093"/>
    <w:rsid w:val="00AD59E2"/>
    <w:rsid w:val="00AD6276"/>
    <w:rsid w:val="00AD7769"/>
    <w:rsid w:val="00AE3349"/>
    <w:rsid w:val="00AE3BFD"/>
    <w:rsid w:val="00AF74F1"/>
    <w:rsid w:val="00B00CC8"/>
    <w:rsid w:val="00B12051"/>
    <w:rsid w:val="00B13D2A"/>
    <w:rsid w:val="00B2124C"/>
    <w:rsid w:val="00B22ADE"/>
    <w:rsid w:val="00B24D91"/>
    <w:rsid w:val="00B334D5"/>
    <w:rsid w:val="00B446F7"/>
    <w:rsid w:val="00B46365"/>
    <w:rsid w:val="00B46EB6"/>
    <w:rsid w:val="00B47C41"/>
    <w:rsid w:val="00B50D25"/>
    <w:rsid w:val="00B559E3"/>
    <w:rsid w:val="00B564C8"/>
    <w:rsid w:val="00B6063A"/>
    <w:rsid w:val="00B6171F"/>
    <w:rsid w:val="00B6414E"/>
    <w:rsid w:val="00B665C7"/>
    <w:rsid w:val="00B66954"/>
    <w:rsid w:val="00B735B7"/>
    <w:rsid w:val="00B76A95"/>
    <w:rsid w:val="00B83C29"/>
    <w:rsid w:val="00BA2081"/>
    <w:rsid w:val="00BA7059"/>
    <w:rsid w:val="00BA7193"/>
    <w:rsid w:val="00BB0864"/>
    <w:rsid w:val="00BB126F"/>
    <w:rsid w:val="00BB44BC"/>
    <w:rsid w:val="00BC39C5"/>
    <w:rsid w:val="00BC50C2"/>
    <w:rsid w:val="00BD5EAE"/>
    <w:rsid w:val="00BE6CA6"/>
    <w:rsid w:val="00BF7C63"/>
    <w:rsid w:val="00BF7EE0"/>
    <w:rsid w:val="00C03112"/>
    <w:rsid w:val="00C06E32"/>
    <w:rsid w:val="00C1628A"/>
    <w:rsid w:val="00C1712D"/>
    <w:rsid w:val="00C20AF0"/>
    <w:rsid w:val="00C244EE"/>
    <w:rsid w:val="00C2664A"/>
    <w:rsid w:val="00C27104"/>
    <w:rsid w:val="00C30118"/>
    <w:rsid w:val="00C315AC"/>
    <w:rsid w:val="00C31709"/>
    <w:rsid w:val="00C36FEC"/>
    <w:rsid w:val="00C45568"/>
    <w:rsid w:val="00C47391"/>
    <w:rsid w:val="00C47B50"/>
    <w:rsid w:val="00C53E2C"/>
    <w:rsid w:val="00C55332"/>
    <w:rsid w:val="00C667A6"/>
    <w:rsid w:val="00C7197C"/>
    <w:rsid w:val="00C735B8"/>
    <w:rsid w:val="00C76A8E"/>
    <w:rsid w:val="00C81AED"/>
    <w:rsid w:val="00C833E2"/>
    <w:rsid w:val="00C85986"/>
    <w:rsid w:val="00C85C86"/>
    <w:rsid w:val="00C87D44"/>
    <w:rsid w:val="00C87E54"/>
    <w:rsid w:val="00C93C0D"/>
    <w:rsid w:val="00C97CAD"/>
    <w:rsid w:val="00CA05E4"/>
    <w:rsid w:val="00CA7DEF"/>
    <w:rsid w:val="00CB032C"/>
    <w:rsid w:val="00CB35ED"/>
    <w:rsid w:val="00CC0321"/>
    <w:rsid w:val="00CC088F"/>
    <w:rsid w:val="00CC25B0"/>
    <w:rsid w:val="00CC475B"/>
    <w:rsid w:val="00CC4AB7"/>
    <w:rsid w:val="00CC5449"/>
    <w:rsid w:val="00CC76D5"/>
    <w:rsid w:val="00CD1823"/>
    <w:rsid w:val="00CD485A"/>
    <w:rsid w:val="00CD5B7D"/>
    <w:rsid w:val="00CE667A"/>
    <w:rsid w:val="00CF1B94"/>
    <w:rsid w:val="00CF24A6"/>
    <w:rsid w:val="00CF2653"/>
    <w:rsid w:val="00D151AF"/>
    <w:rsid w:val="00D26EC5"/>
    <w:rsid w:val="00D271B3"/>
    <w:rsid w:val="00D30D7D"/>
    <w:rsid w:val="00D30DD1"/>
    <w:rsid w:val="00D34247"/>
    <w:rsid w:val="00D36271"/>
    <w:rsid w:val="00D4234C"/>
    <w:rsid w:val="00D43531"/>
    <w:rsid w:val="00D4387D"/>
    <w:rsid w:val="00D44776"/>
    <w:rsid w:val="00D45066"/>
    <w:rsid w:val="00D50031"/>
    <w:rsid w:val="00D51177"/>
    <w:rsid w:val="00D54799"/>
    <w:rsid w:val="00D5635E"/>
    <w:rsid w:val="00D64C7A"/>
    <w:rsid w:val="00D674EB"/>
    <w:rsid w:val="00D67C93"/>
    <w:rsid w:val="00D74877"/>
    <w:rsid w:val="00D755BD"/>
    <w:rsid w:val="00D83F4A"/>
    <w:rsid w:val="00D86966"/>
    <w:rsid w:val="00D9130A"/>
    <w:rsid w:val="00D9451E"/>
    <w:rsid w:val="00DA1B19"/>
    <w:rsid w:val="00DA21EE"/>
    <w:rsid w:val="00DA376D"/>
    <w:rsid w:val="00DA3E21"/>
    <w:rsid w:val="00DA432F"/>
    <w:rsid w:val="00DA5B2E"/>
    <w:rsid w:val="00DA6611"/>
    <w:rsid w:val="00DB07E5"/>
    <w:rsid w:val="00DB343F"/>
    <w:rsid w:val="00DD4FF0"/>
    <w:rsid w:val="00DD5F77"/>
    <w:rsid w:val="00DD6DFA"/>
    <w:rsid w:val="00DE39E3"/>
    <w:rsid w:val="00DE46A5"/>
    <w:rsid w:val="00DE5652"/>
    <w:rsid w:val="00DF1FA0"/>
    <w:rsid w:val="00DF5330"/>
    <w:rsid w:val="00DF5821"/>
    <w:rsid w:val="00DF6201"/>
    <w:rsid w:val="00DF7334"/>
    <w:rsid w:val="00E02078"/>
    <w:rsid w:val="00E0241C"/>
    <w:rsid w:val="00E04660"/>
    <w:rsid w:val="00E06DBB"/>
    <w:rsid w:val="00E076C5"/>
    <w:rsid w:val="00E12DE5"/>
    <w:rsid w:val="00E155BC"/>
    <w:rsid w:val="00E22D35"/>
    <w:rsid w:val="00E270BF"/>
    <w:rsid w:val="00E311B1"/>
    <w:rsid w:val="00E328A2"/>
    <w:rsid w:val="00E33708"/>
    <w:rsid w:val="00E35A05"/>
    <w:rsid w:val="00E375A6"/>
    <w:rsid w:val="00E400D2"/>
    <w:rsid w:val="00E46B9E"/>
    <w:rsid w:val="00E50623"/>
    <w:rsid w:val="00E5136F"/>
    <w:rsid w:val="00E52459"/>
    <w:rsid w:val="00E66596"/>
    <w:rsid w:val="00E67053"/>
    <w:rsid w:val="00E81AEF"/>
    <w:rsid w:val="00E85A51"/>
    <w:rsid w:val="00E907A5"/>
    <w:rsid w:val="00E92744"/>
    <w:rsid w:val="00E94FEC"/>
    <w:rsid w:val="00E97929"/>
    <w:rsid w:val="00EB3686"/>
    <w:rsid w:val="00EB47B3"/>
    <w:rsid w:val="00EB53A3"/>
    <w:rsid w:val="00EB78FA"/>
    <w:rsid w:val="00EC6A1F"/>
    <w:rsid w:val="00EC6CC8"/>
    <w:rsid w:val="00ED2ED9"/>
    <w:rsid w:val="00ED4B7D"/>
    <w:rsid w:val="00EE5620"/>
    <w:rsid w:val="00EE5A3B"/>
    <w:rsid w:val="00EF26AD"/>
    <w:rsid w:val="00EF4443"/>
    <w:rsid w:val="00EF71FB"/>
    <w:rsid w:val="00EF78D6"/>
    <w:rsid w:val="00F00B12"/>
    <w:rsid w:val="00F00C58"/>
    <w:rsid w:val="00F053F6"/>
    <w:rsid w:val="00F10F6B"/>
    <w:rsid w:val="00F11AF8"/>
    <w:rsid w:val="00F12F49"/>
    <w:rsid w:val="00F14358"/>
    <w:rsid w:val="00F16CC1"/>
    <w:rsid w:val="00F171EC"/>
    <w:rsid w:val="00F20470"/>
    <w:rsid w:val="00F22E72"/>
    <w:rsid w:val="00F44283"/>
    <w:rsid w:val="00F453DA"/>
    <w:rsid w:val="00F50D19"/>
    <w:rsid w:val="00F50F7C"/>
    <w:rsid w:val="00F51CA5"/>
    <w:rsid w:val="00F530E9"/>
    <w:rsid w:val="00F53E13"/>
    <w:rsid w:val="00F555E0"/>
    <w:rsid w:val="00F619E9"/>
    <w:rsid w:val="00F62B19"/>
    <w:rsid w:val="00F62CD0"/>
    <w:rsid w:val="00F67D47"/>
    <w:rsid w:val="00F74C55"/>
    <w:rsid w:val="00F854B0"/>
    <w:rsid w:val="00F87881"/>
    <w:rsid w:val="00F922C2"/>
    <w:rsid w:val="00FB3797"/>
    <w:rsid w:val="00FB6690"/>
    <w:rsid w:val="00FB7ABB"/>
    <w:rsid w:val="00FC6C4E"/>
    <w:rsid w:val="00FD54EF"/>
    <w:rsid w:val="00FE1FC5"/>
    <w:rsid w:val="00FE525D"/>
    <w:rsid w:val="00FF1897"/>
    <w:rsid w:val="00FF286A"/>
    <w:rsid w:val="00FF28F4"/>
    <w:rsid w:val="00FF30D9"/>
    <w:rsid w:val="00FF3470"/>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D22FF-75D9-4BFE-A058-F22FC6936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438</TotalTime>
  <Pages>39</Pages>
  <Words>7009</Words>
  <Characters>39957</Characters>
  <Application>Microsoft Office Word</Application>
  <DocSecurity>0</DocSecurity>
  <Lines>332</Lines>
  <Paragraphs>93</Paragraphs>
  <ScaleCrop>false</ScaleCrop>
  <Company>Microsoft</Company>
  <LinksUpToDate>false</LinksUpToDate>
  <CharactersWithSpaces>46873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538</cp:revision>
  <dcterms:created xsi:type="dcterms:W3CDTF">2018-04-30T02:17:00Z</dcterms:created>
  <dcterms:modified xsi:type="dcterms:W3CDTF">2018-04-30T09:42:00Z</dcterms:modified>
</cp:coreProperties>
</file>